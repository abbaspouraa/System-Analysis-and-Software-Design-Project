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B4B7A" w14:textId="77777777" w:rsidR="00087A88" w:rsidRPr="00CF4E2A" w:rsidRDefault="00A15C1D" w:rsidP="00087A88">
      <w:pPr>
        <w:jc w:val="center"/>
        <w:rPr>
          <w:szCs w:val="24"/>
        </w:rPr>
      </w:pPr>
      <w:r>
        <w:rPr>
          <w:noProof/>
        </w:rPr>
        <w:drawing>
          <wp:inline distT="0" distB="0" distL="0" distR="0" wp14:anchorId="65153B49" wp14:editId="7A903BC1">
            <wp:extent cx="2076450" cy="100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0" cy="1009650"/>
                    </a:xfrm>
                    <a:prstGeom prst="rect">
                      <a:avLst/>
                    </a:prstGeom>
                    <a:noFill/>
                    <a:ln>
                      <a:noFill/>
                    </a:ln>
                  </pic:spPr>
                </pic:pic>
              </a:graphicData>
            </a:graphic>
          </wp:inline>
        </w:drawing>
      </w:r>
    </w:p>
    <w:p w14:paraId="0CFB8607" w14:textId="77777777" w:rsidR="00087A88" w:rsidRDefault="00087A88" w:rsidP="00087A88">
      <w:pPr>
        <w:pStyle w:val="paragraph1"/>
        <w:spacing w:after="240"/>
        <w:ind w:left="0"/>
        <w:jc w:val="center"/>
        <w:rPr>
          <w:sz w:val="40"/>
          <w:szCs w:val="36"/>
        </w:rPr>
      </w:pPr>
      <w:bookmarkStart w:id="0" w:name="_Toc48932466"/>
      <w:bookmarkStart w:id="1" w:name="_Toc49153315"/>
    </w:p>
    <w:bookmarkEnd w:id="0"/>
    <w:bookmarkEnd w:id="1"/>
    <w:p w14:paraId="28517404" w14:textId="77777777" w:rsidR="00087A88" w:rsidRDefault="008756F2" w:rsidP="00087A88">
      <w:pPr>
        <w:pStyle w:val="paragraph1"/>
        <w:spacing w:after="240"/>
        <w:ind w:left="0"/>
        <w:jc w:val="center"/>
        <w:rPr>
          <w:sz w:val="40"/>
          <w:szCs w:val="36"/>
        </w:rPr>
      </w:pPr>
      <w:proofErr w:type="spellStart"/>
      <w:r>
        <w:rPr>
          <w:sz w:val="40"/>
          <w:szCs w:val="36"/>
        </w:rPr>
        <w:t>ENSF6</w:t>
      </w:r>
      <w:r w:rsidR="00747BC7">
        <w:rPr>
          <w:sz w:val="40"/>
          <w:szCs w:val="36"/>
        </w:rPr>
        <w:t>14</w:t>
      </w:r>
      <w:proofErr w:type="spellEnd"/>
      <w:r>
        <w:rPr>
          <w:sz w:val="40"/>
          <w:szCs w:val="36"/>
        </w:rPr>
        <w:t xml:space="preserve">: </w:t>
      </w:r>
      <w:r w:rsidR="00747BC7">
        <w:rPr>
          <w:sz w:val="40"/>
          <w:szCs w:val="36"/>
        </w:rPr>
        <w:t>Advanced System Analysis</w:t>
      </w:r>
    </w:p>
    <w:p w14:paraId="57DC7D24" w14:textId="77777777" w:rsidR="00087A88" w:rsidRPr="00983908" w:rsidRDefault="00087A88" w:rsidP="00087A88">
      <w:pPr>
        <w:pStyle w:val="paragraph1"/>
        <w:spacing w:after="240"/>
        <w:ind w:left="0"/>
        <w:jc w:val="center"/>
        <w:rPr>
          <w:sz w:val="40"/>
          <w:szCs w:val="36"/>
        </w:rPr>
      </w:pPr>
    </w:p>
    <w:p w14:paraId="40B9B70E" w14:textId="0A83125F" w:rsidR="00087A88" w:rsidRPr="00983908" w:rsidRDefault="00CC550B" w:rsidP="00087A88">
      <w:pPr>
        <w:jc w:val="center"/>
        <w:rPr>
          <w:b/>
          <w:bCs/>
          <w:sz w:val="48"/>
          <w:szCs w:val="48"/>
        </w:rPr>
      </w:pPr>
      <w:r>
        <w:rPr>
          <w:b/>
          <w:bCs/>
          <w:sz w:val="48"/>
          <w:szCs w:val="48"/>
        </w:rPr>
        <w:t>Final Project Part A</w:t>
      </w:r>
    </w:p>
    <w:p w14:paraId="2FB059EC" w14:textId="77777777" w:rsidR="00087A88" w:rsidRPr="00461883" w:rsidRDefault="00087A88" w:rsidP="00087A88"/>
    <w:tbl>
      <w:tblPr>
        <w:tblW w:w="0" w:type="auto"/>
        <w:jc w:val="center"/>
        <w:tblCellMar>
          <w:top w:w="15" w:type="dxa"/>
          <w:left w:w="15" w:type="dxa"/>
          <w:bottom w:w="15" w:type="dxa"/>
          <w:right w:w="15" w:type="dxa"/>
        </w:tblCellMar>
        <w:tblLook w:val="04A0" w:firstRow="1" w:lastRow="0" w:firstColumn="1" w:lastColumn="0" w:noHBand="0" w:noVBand="1"/>
      </w:tblPr>
      <w:tblGrid>
        <w:gridCol w:w="2250"/>
        <w:gridCol w:w="4271"/>
      </w:tblGrid>
      <w:tr w:rsidR="00087A88" w:rsidRPr="00CF4E2A" w14:paraId="603FE317" w14:textId="77777777" w:rsidTr="00CC550B">
        <w:trPr>
          <w:trHeight w:val="920"/>
          <w:jc w:val="center"/>
        </w:trPr>
        <w:tc>
          <w:tcPr>
            <w:tcW w:w="2250" w:type="dxa"/>
            <w:tcMar>
              <w:top w:w="100" w:type="dxa"/>
              <w:left w:w="100" w:type="dxa"/>
              <w:bottom w:w="100" w:type="dxa"/>
              <w:right w:w="100" w:type="dxa"/>
            </w:tcMar>
            <w:hideMark/>
          </w:tcPr>
          <w:p w14:paraId="1B76714D" w14:textId="77777777" w:rsidR="00087A88" w:rsidRPr="00461883" w:rsidRDefault="00087A88" w:rsidP="00052DF7">
            <w:pPr>
              <w:jc w:val="center"/>
              <w:rPr>
                <w:sz w:val="32"/>
                <w:szCs w:val="24"/>
              </w:rPr>
            </w:pPr>
            <w:r w:rsidRPr="00461883">
              <w:rPr>
                <w:sz w:val="32"/>
              </w:rPr>
              <w:t>Course instructor:</w:t>
            </w:r>
          </w:p>
        </w:tc>
        <w:tc>
          <w:tcPr>
            <w:tcW w:w="4271" w:type="dxa"/>
            <w:tcMar>
              <w:top w:w="100" w:type="dxa"/>
              <w:left w:w="100" w:type="dxa"/>
              <w:bottom w:w="100" w:type="dxa"/>
              <w:right w:w="100" w:type="dxa"/>
            </w:tcMar>
            <w:hideMark/>
          </w:tcPr>
          <w:p w14:paraId="29E56427" w14:textId="77777777" w:rsidR="00087A88" w:rsidRPr="00461883" w:rsidRDefault="00747BC7" w:rsidP="00052DF7">
            <w:pPr>
              <w:jc w:val="center"/>
              <w:rPr>
                <w:sz w:val="32"/>
                <w:szCs w:val="24"/>
              </w:rPr>
            </w:pPr>
            <w:r>
              <w:rPr>
                <w:sz w:val="32"/>
                <w:szCs w:val="24"/>
              </w:rPr>
              <w:t>Dr Moussavi</w:t>
            </w:r>
          </w:p>
        </w:tc>
      </w:tr>
      <w:tr w:rsidR="00087A88" w:rsidRPr="00CF4E2A" w14:paraId="46DAEB26" w14:textId="77777777" w:rsidTr="00CC550B">
        <w:trPr>
          <w:trHeight w:val="920"/>
          <w:jc w:val="center"/>
        </w:trPr>
        <w:tc>
          <w:tcPr>
            <w:tcW w:w="2250" w:type="dxa"/>
            <w:tcMar>
              <w:top w:w="100" w:type="dxa"/>
              <w:left w:w="100" w:type="dxa"/>
              <w:bottom w:w="100" w:type="dxa"/>
              <w:right w:w="100" w:type="dxa"/>
            </w:tcMar>
            <w:hideMark/>
          </w:tcPr>
          <w:p w14:paraId="0DF7C8AB" w14:textId="77777777" w:rsidR="00087A88" w:rsidRPr="00461883" w:rsidRDefault="008756F2" w:rsidP="00052DF7">
            <w:pPr>
              <w:jc w:val="center"/>
              <w:rPr>
                <w:sz w:val="32"/>
                <w:szCs w:val="24"/>
              </w:rPr>
            </w:pPr>
            <w:r>
              <w:rPr>
                <w:sz w:val="32"/>
                <w:szCs w:val="24"/>
              </w:rPr>
              <w:t>TA</w:t>
            </w:r>
          </w:p>
        </w:tc>
        <w:tc>
          <w:tcPr>
            <w:tcW w:w="4271" w:type="dxa"/>
            <w:tcMar>
              <w:top w:w="100" w:type="dxa"/>
              <w:left w:w="100" w:type="dxa"/>
              <w:bottom w:w="100" w:type="dxa"/>
              <w:right w:w="100" w:type="dxa"/>
            </w:tcMar>
            <w:hideMark/>
          </w:tcPr>
          <w:p w14:paraId="75D9FD64" w14:textId="77777777" w:rsidR="00087A88" w:rsidRPr="00461883" w:rsidRDefault="00747BC7" w:rsidP="00052DF7">
            <w:pPr>
              <w:jc w:val="center"/>
              <w:rPr>
                <w:sz w:val="32"/>
                <w:szCs w:val="24"/>
              </w:rPr>
            </w:pPr>
            <w:r w:rsidRPr="00747BC7">
              <w:rPr>
                <w:sz w:val="32"/>
                <w:szCs w:val="24"/>
              </w:rPr>
              <w:t>Anja</w:t>
            </w:r>
            <w:r>
              <w:rPr>
                <w:sz w:val="32"/>
                <w:szCs w:val="24"/>
              </w:rPr>
              <w:t xml:space="preserve"> &amp; </w:t>
            </w:r>
            <w:proofErr w:type="spellStart"/>
            <w:r w:rsidRPr="00747BC7">
              <w:rPr>
                <w:sz w:val="32"/>
                <w:szCs w:val="24"/>
              </w:rPr>
              <w:t>Yobbasim</w:t>
            </w:r>
            <w:proofErr w:type="spellEnd"/>
          </w:p>
        </w:tc>
      </w:tr>
      <w:tr w:rsidR="00087A88" w:rsidRPr="00CF4E2A" w14:paraId="1EC64A3F" w14:textId="77777777" w:rsidTr="00CC550B">
        <w:trPr>
          <w:trHeight w:val="920"/>
          <w:jc w:val="center"/>
        </w:trPr>
        <w:tc>
          <w:tcPr>
            <w:tcW w:w="2250" w:type="dxa"/>
            <w:tcMar>
              <w:top w:w="100" w:type="dxa"/>
              <w:left w:w="100" w:type="dxa"/>
              <w:bottom w:w="100" w:type="dxa"/>
              <w:right w:w="100" w:type="dxa"/>
            </w:tcMar>
            <w:hideMark/>
          </w:tcPr>
          <w:p w14:paraId="577BFA87" w14:textId="77777777" w:rsidR="00087A88" w:rsidRPr="00461883" w:rsidRDefault="00087A88" w:rsidP="00052DF7">
            <w:pPr>
              <w:jc w:val="center"/>
              <w:rPr>
                <w:sz w:val="32"/>
                <w:szCs w:val="24"/>
              </w:rPr>
            </w:pPr>
            <w:r w:rsidRPr="00461883">
              <w:rPr>
                <w:sz w:val="32"/>
              </w:rPr>
              <w:t>Date of submission:</w:t>
            </w:r>
          </w:p>
        </w:tc>
        <w:tc>
          <w:tcPr>
            <w:tcW w:w="4271" w:type="dxa"/>
            <w:tcMar>
              <w:top w:w="100" w:type="dxa"/>
              <w:left w:w="100" w:type="dxa"/>
              <w:bottom w:w="100" w:type="dxa"/>
              <w:right w:w="100" w:type="dxa"/>
            </w:tcMar>
            <w:hideMark/>
          </w:tcPr>
          <w:p w14:paraId="4A46F232" w14:textId="66E8610F" w:rsidR="00087A88" w:rsidRPr="00461883" w:rsidRDefault="00CC550B" w:rsidP="00052DF7">
            <w:pPr>
              <w:jc w:val="center"/>
              <w:rPr>
                <w:sz w:val="32"/>
                <w:szCs w:val="32"/>
              </w:rPr>
            </w:pPr>
            <w:r>
              <w:rPr>
                <w:sz w:val="32"/>
                <w:szCs w:val="32"/>
              </w:rPr>
              <w:t>28</w:t>
            </w:r>
            <w:r w:rsidRPr="00CC550B">
              <w:rPr>
                <w:sz w:val="32"/>
                <w:szCs w:val="32"/>
                <w:vertAlign w:val="superscript"/>
              </w:rPr>
              <w:t>th</w:t>
            </w:r>
            <w:r>
              <w:rPr>
                <w:sz w:val="32"/>
                <w:szCs w:val="32"/>
              </w:rPr>
              <w:t xml:space="preserve"> November 2021</w:t>
            </w:r>
            <w:r w:rsidR="00747BC7">
              <w:rPr>
                <w:sz w:val="32"/>
                <w:szCs w:val="32"/>
              </w:rPr>
              <w:t xml:space="preserve"> </w:t>
            </w:r>
          </w:p>
        </w:tc>
      </w:tr>
      <w:tr w:rsidR="00087A88" w:rsidRPr="00CF4E2A" w14:paraId="313AC3ED" w14:textId="77777777" w:rsidTr="00CC550B">
        <w:trPr>
          <w:trHeight w:val="940"/>
          <w:jc w:val="center"/>
        </w:trPr>
        <w:tc>
          <w:tcPr>
            <w:tcW w:w="2250" w:type="dxa"/>
            <w:tcMar>
              <w:top w:w="100" w:type="dxa"/>
              <w:left w:w="100" w:type="dxa"/>
              <w:bottom w:w="100" w:type="dxa"/>
              <w:right w:w="100" w:type="dxa"/>
            </w:tcMar>
            <w:hideMark/>
          </w:tcPr>
          <w:p w14:paraId="381B23CF" w14:textId="77777777" w:rsidR="00087A88" w:rsidRPr="00461883" w:rsidRDefault="00087A88" w:rsidP="00052DF7">
            <w:pPr>
              <w:jc w:val="center"/>
              <w:rPr>
                <w:sz w:val="32"/>
                <w:szCs w:val="24"/>
              </w:rPr>
            </w:pPr>
            <w:r w:rsidRPr="00461883">
              <w:rPr>
                <w:sz w:val="32"/>
              </w:rPr>
              <w:t>By</w:t>
            </w:r>
          </w:p>
        </w:tc>
        <w:tc>
          <w:tcPr>
            <w:tcW w:w="4271" w:type="dxa"/>
            <w:tcMar>
              <w:top w:w="100" w:type="dxa"/>
              <w:left w:w="100" w:type="dxa"/>
              <w:bottom w:w="100" w:type="dxa"/>
              <w:right w:w="100" w:type="dxa"/>
            </w:tcMar>
            <w:hideMark/>
          </w:tcPr>
          <w:p w14:paraId="13F9A1D4" w14:textId="77777777" w:rsidR="00087A88" w:rsidRDefault="008756F2" w:rsidP="008756F2">
            <w:pPr>
              <w:jc w:val="center"/>
              <w:rPr>
                <w:sz w:val="32"/>
              </w:rPr>
            </w:pPr>
            <w:r>
              <w:rPr>
                <w:sz w:val="32"/>
              </w:rPr>
              <w:t>Michael Ah-</w:t>
            </w:r>
            <w:proofErr w:type="spellStart"/>
            <w:r>
              <w:rPr>
                <w:sz w:val="32"/>
              </w:rPr>
              <w:t>Kiow</w:t>
            </w:r>
            <w:proofErr w:type="spellEnd"/>
            <w:r w:rsidR="00CC550B">
              <w:rPr>
                <w:sz w:val="32"/>
              </w:rPr>
              <w:t xml:space="preserve"> (30019892)</w:t>
            </w:r>
          </w:p>
          <w:p w14:paraId="4FBFDC14" w14:textId="35EDFF95" w:rsidR="00CC550B" w:rsidRDefault="00CC550B" w:rsidP="008756F2">
            <w:pPr>
              <w:jc w:val="center"/>
              <w:rPr>
                <w:sz w:val="32"/>
              </w:rPr>
            </w:pPr>
            <w:r>
              <w:rPr>
                <w:sz w:val="32"/>
              </w:rPr>
              <w:t>Amir Abbaspour</w:t>
            </w:r>
            <w:r w:rsidR="00DE038A">
              <w:rPr>
                <w:sz w:val="32"/>
              </w:rPr>
              <w:t xml:space="preserve"> (</w:t>
            </w:r>
            <w:r w:rsidR="00326951">
              <w:rPr>
                <w:sz w:val="32"/>
              </w:rPr>
              <w:t>30076398)</w:t>
            </w:r>
          </w:p>
          <w:p w14:paraId="10BC107A" w14:textId="5E3813B4" w:rsidR="00CC550B" w:rsidRDefault="00CC550B" w:rsidP="008756F2">
            <w:pPr>
              <w:jc w:val="center"/>
              <w:rPr>
                <w:sz w:val="32"/>
              </w:rPr>
            </w:pPr>
            <w:r>
              <w:rPr>
                <w:sz w:val="32"/>
              </w:rPr>
              <w:t xml:space="preserve">Brandon </w:t>
            </w:r>
            <w:proofErr w:type="spellStart"/>
            <w:r>
              <w:rPr>
                <w:sz w:val="32"/>
              </w:rPr>
              <w:t>Attai</w:t>
            </w:r>
            <w:proofErr w:type="spellEnd"/>
            <w:r w:rsidR="00326951">
              <w:rPr>
                <w:sz w:val="32"/>
              </w:rPr>
              <w:t xml:space="preserve"> (</w:t>
            </w:r>
            <w:r w:rsidR="00EB20F8" w:rsidRPr="00EB20F8">
              <w:rPr>
                <w:sz w:val="32"/>
              </w:rPr>
              <w:t>30146080</w:t>
            </w:r>
            <w:r w:rsidR="00EB20F8">
              <w:rPr>
                <w:sz w:val="32"/>
              </w:rPr>
              <w:t>)</w:t>
            </w:r>
          </w:p>
          <w:p w14:paraId="04399CA3" w14:textId="78312505" w:rsidR="00CC550B" w:rsidRPr="00461883" w:rsidRDefault="00CC550B" w:rsidP="008756F2">
            <w:pPr>
              <w:jc w:val="center"/>
              <w:rPr>
                <w:sz w:val="32"/>
              </w:rPr>
            </w:pPr>
            <w:r>
              <w:rPr>
                <w:sz w:val="32"/>
              </w:rPr>
              <w:t>Kayode Awe</w:t>
            </w:r>
            <w:r w:rsidR="00EB20F8">
              <w:rPr>
                <w:sz w:val="32"/>
              </w:rPr>
              <w:t xml:space="preserve"> (</w:t>
            </w:r>
            <w:r w:rsidR="00D818E9" w:rsidRPr="00D818E9">
              <w:rPr>
                <w:sz w:val="32"/>
              </w:rPr>
              <w:t>30139223</w:t>
            </w:r>
            <w:r w:rsidR="00D818E9">
              <w:rPr>
                <w:sz w:val="32"/>
              </w:rPr>
              <w:t>)</w:t>
            </w:r>
          </w:p>
        </w:tc>
      </w:tr>
    </w:tbl>
    <w:p w14:paraId="367B231B" w14:textId="77777777" w:rsidR="00087A88" w:rsidRDefault="00087A88" w:rsidP="00087A88">
      <w:pPr>
        <w:pStyle w:val="Heading1"/>
        <w:numPr>
          <w:ilvl w:val="0"/>
          <w:numId w:val="0"/>
        </w:numPr>
        <w:rPr>
          <w:b w:val="0"/>
        </w:rPr>
      </w:pPr>
    </w:p>
    <w:p w14:paraId="2CFE8BA4" w14:textId="77777777" w:rsidR="00087A88" w:rsidRDefault="00087A88" w:rsidP="00087A88"/>
    <w:p w14:paraId="5B44073B" w14:textId="5D54398E" w:rsidR="00F5618D" w:rsidRDefault="00F5618D">
      <w:r>
        <w:br w:type="page"/>
      </w:r>
    </w:p>
    <w:sdt>
      <w:sdtPr>
        <w:rPr>
          <w:rFonts w:ascii="Calibri" w:eastAsiaTheme="minorHAnsi" w:hAnsi="Calibri" w:cs="Times New Roman"/>
          <w:color w:val="auto"/>
          <w:sz w:val="22"/>
          <w:szCs w:val="22"/>
        </w:rPr>
        <w:id w:val="-1805222763"/>
        <w:docPartObj>
          <w:docPartGallery w:val="Table of Contents"/>
          <w:docPartUnique/>
        </w:docPartObj>
      </w:sdtPr>
      <w:sdtEndPr>
        <w:rPr>
          <w:b/>
          <w:bCs/>
          <w:noProof/>
        </w:rPr>
      </w:sdtEndPr>
      <w:sdtContent>
        <w:p w14:paraId="176654F2" w14:textId="4E3BD48F" w:rsidR="00F5618D" w:rsidRDefault="00F5618D">
          <w:pPr>
            <w:pStyle w:val="TOCHeading"/>
          </w:pPr>
          <w:r>
            <w:t>Table of Contents</w:t>
          </w:r>
        </w:p>
        <w:p w14:paraId="09BC5EAD" w14:textId="65D45067" w:rsidR="00192E11" w:rsidRDefault="00F5618D">
          <w:pPr>
            <w:pStyle w:val="TOC1"/>
            <w:tabs>
              <w:tab w:val="left" w:pos="480"/>
            </w:tabs>
            <w:rPr>
              <w:rFonts w:asciiTheme="minorHAnsi" w:eastAsiaTheme="minorEastAsia" w:hAnsiTheme="minorHAnsi" w:cstheme="minorBidi"/>
              <w:b w:val="0"/>
              <w:caps w:val="0"/>
              <w:noProof/>
              <w:sz w:val="22"/>
              <w:szCs w:val="22"/>
              <w:lang w:val="en-CA" w:eastAsia="en-CA"/>
            </w:rPr>
          </w:pPr>
          <w:r>
            <w:fldChar w:fldCharType="begin"/>
          </w:r>
          <w:r>
            <w:instrText xml:space="preserve"> TOC \o "1-3" \h \z \u </w:instrText>
          </w:r>
          <w:r>
            <w:fldChar w:fldCharType="separate"/>
          </w:r>
          <w:hyperlink w:anchor="_Toc89105495" w:history="1">
            <w:r w:rsidR="00192E11" w:rsidRPr="00A862E8">
              <w:rPr>
                <w:rStyle w:val="Hyperlink"/>
                <w:noProof/>
              </w:rPr>
              <w:t>1</w:t>
            </w:r>
            <w:r w:rsidR="00192E11">
              <w:rPr>
                <w:rFonts w:asciiTheme="minorHAnsi" w:eastAsiaTheme="minorEastAsia" w:hAnsiTheme="minorHAnsi" w:cstheme="minorBidi"/>
                <w:b w:val="0"/>
                <w:caps w:val="0"/>
                <w:noProof/>
                <w:sz w:val="22"/>
                <w:szCs w:val="22"/>
                <w:lang w:val="en-CA" w:eastAsia="en-CA"/>
              </w:rPr>
              <w:tab/>
            </w:r>
            <w:r w:rsidR="00192E11" w:rsidRPr="00A862E8">
              <w:rPr>
                <w:rStyle w:val="Hyperlink"/>
                <w:noProof/>
              </w:rPr>
              <w:t>Use Case Diagram (Michael)</w:t>
            </w:r>
            <w:r w:rsidR="00192E11">
              <w:rPr>
                <w:noProof/>
                <w:webHidden/>
              </w:rPr>
              <w:tab/>
            </w:r>
            <w:r w:rsidR="00192E11">
              <w:rPr>
                <w:noProof/>
                <w:webHidden/>
              </w:rPr>
              <w:fldChar w:fldCharType="begin"/>
            </w:r>
            <w:r w:rsidR="00192E11">
              <w:rPr>
                <w:noProof/>
                <w:webHidden/>
              </w:rPr>
              <w:instrText xml:space="preserve"> PAGEREF _Toc89105495 \h </w:instrText>
            </w:r>
            <w:r w:rsidR="00192E11">
              <w:rPr>
                <w:noProof/>
                <w:webHidden/>
              </w:rPr>
            </w:r>
            <w:r w:rsidR="00192E11">
              <w:rPr>
                <w:noProof/>
                <w:webHidden/>
              </w:rPr>
              <w:fldChar w:fldCharType="separate"/>
            </w:r>
            <w:r w:rsidR="00D902D8">
              <w:rPr>
                <w:noProof/>
                <w:webHidden/>
              </w:rPr>
              <w:t>1</w:t>
            </w:r>
            <w:r w:rsidR="00192E11">
              <w:rPr>
                <w:noProof/>
                <w:webHidden/>
              </w:rPr>
              <w:fldChar w:fldCharType="end"/>
            </w:r>
          </w:hyperlink>
        </w:p>
        <w:p w14:paraId="1A88CF18" w14:textId="6A147692" w:rsidR="00192E11" w:rsidRDefault="00FA179B">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496" w:history="1">
            <w:r w:rsidR="00192E11" w:rsidRPr="00A862E8">
              <w:rPr>
                <w:rStyle w:val="Hyperlink"/>
                <w:noProof/>
              </w:rPr>
              <w:t>2</w:t>
            </w:r>
            <w:r w:rsidR="00192E11">
              <w:rPr>
                <w:rFonts w:asciiTheme="minorHAnsi" w:eastAsiaTheme="minorEastAsia" w:hAnsiTheme="minorHAnsi" w:cstheme="minorBidi"/>
                <w:b w:val="0"/>
                <w:caps w:val="0"/>
                <w:noProof/>
                <w:sz w:val="22"/>
                <w:szCs w:val="22"/>
                <w:lang w:val="en-CA" w:eastAsia="en-CA"/>
              </w:rPr>
              <w:tab/>
            </w:r>
            <w:r w:rsidR="00192E11" w:rsidRPr="00A862E8">
              <w:rPr>
                <w:rStyle w:val="Hyperlink"/>
                <w:noProof/>
              </w:rPr>
              <w:t>Systems Activity diagram (Michael)</w:t>
            </w:r>
            <w:r w:rsidR="00192E11">
              <w:rPr>
                <w:noProof/>
                <w:webHidden/>
              </w:rPr>
              <w:tab/>
            </w:r>
            <w:r w:rsidR="00192E11">
              <w:rPr>
                <w:noProof/>
                <w:webHidden/>
              </w:rPr>
              <w:fldChar w:fldCharType="begin"/>
            </w:r>
            <w:r w:rsidR="00192E11">
              <w:rPr>
                <w:noProof/>
                <w:webHidden/>
              </w:rPr>
              <w:instrText xml:space="preserve"> PAGEREF _Toc89105496 \h </w:instrText>
            </w:r>
            <w:r w:rsidR="00192E11">
              <w:rPr>
                <w:noProof/>
                <w:webHidden/>
              </w:rPr>
            </w:r>
            <w:r w:rsidR="00192E11">
              <w:rPr>
                <w:noProof/>
                <w:webHidden/>
              </w:rPr>
              <w:fldChar w:fldCharType="separate"/>
            </w:r>
            <w:r w:rsidR="00D902D8">
              <w:rPr>
                <w:noProof/>
                <w:webHidden/>
              </w:rPr>
              <w:t>2</w:t>
            </w:r>
            <w:r w:rsidR="00192E11">
              <w:rPr>
                <w:noProof/>
                <w:webHidden/>
              </w:rPr>
              <w:fldChar w:fldCharType="end"/>
            </w:r>
          </w:hyperlink>
        </w:p>
        <w:p w14:paraId="0D7D80B2" w14:textId="100970AF" w:rsidR="00192E11" w:rsidRDefault="00FA179B">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497" w:history="1">
            <w:r w:rsidR="00192E11" w:rsidRPr="00A862E8">
              <w:rPr>
                <w:rStyle w:val="Hyperlink"/>
                <w:noProof/>
              </w:rPr>
              <w:t>3</w:t>
            </w:r>
            <w:r w:rsidR="00192E11">
              <w:rPr>
                <w:rFonts w:asciiTheme="minorHAnsi" w:eastAsiaTheme="minorEastAsia" w:hAnsiTheme="minorHAnsi" w:cstheme="minorBidi"/>
                <w:b w:val="0"/>
                <w:caps w:val="0"/>
                <w:noProof/>
                <w:sz w:val="22"/>
                <w:szCs w:val="22"/>
                <w:lang w:val="en-CA" w:eastAsia="en-CA"/>
              </w:rPr>
              <w:tab/>
            </w:r>
            <w:r w:rsidR="00192E11" w:rsidRPr="00A862E8">
              <w:rPr>
                <w:rStyle w:val="Hyperlink"/>
                <w:noProof/>
              </w:rPr>
              <w:t>State Transition Diagram (Michael)</w:t>
            </w:r>
            <w:r w:rsidR="00192E11">
              <w:rPr>
                <w:noProof/>
                <w:webHidden/>
              </w:rPr>
              <w:tab/>
            </w:r>
            <w:r w:rsidR="00192E11">
              <w:rPr>
                <w:noProof/>
                <w:webHidden/>
              </w:rPr>
              <w:fldChar w:fldCharType="begin"/>
            </w:r>
            <w:r w:rsidR="00192E11">
              <w:rPr>
                <w:noProof/>
                <w:webHidden/>
              </w:rPr>
              <w:instrText xml:space="preserve"> PAGEREF _Toc89105497 \h </w:instrText>
            </w:r>
            <w:r w:rsidR="00192E11">
              <w:rPr>
                <w:noProof/>
                <w:webHidden/>
              </w:rPr>
            </w:r>
            <w:r w:rsidR="00192E11">
              <w:rPr>
                <w:noProof/>
                <w:webHidden/>
              </w:rPr>
              <w:fldChar w:fldCharType="separate"/>
            </w:r>
            <w:r w:rsidR="00D902D8">
              <w:rPr>
                <w:noProof/>
                <w:webHidden/>
              </w:rPr>
              <w:t>3</w:t>
            </w:r>
            <w:r w:rsidR="00192E11">
              <w:rPr>
                <w:noProof/>
                <w:webHidden/>
              </w:rPr>
              <w:fldChar w:fldCharType="end"/>
            </w:r>
          </w:hyperlink>
        </w:p>
        <w:p w14:paraId="22BEF040" w14:textId="608D9578"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498" w:history="1">
            <w:r w:rsidR="00192E11" w:rsidRPr="00A862E8">
              <w:rPr>
                <w:rStyle w:val="Hyperlink"/>
                <w:noProof/>
              </w:rPr>
              <w:t>3.1</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Ticket State Diagram (Michael)</w:t>
            </w:r>
            <w:r w:rsidR="00192E11">
              <w:rPr>
                <w:noProof/>
                <w:webHidden/>
              </w:rPr>
              <w:tab/>
            </w:r>
            <w:r w:rsidR="00192E11">
              <w:rPr>
                <w:noProof/>
                <w:webHidden/>
              </w:rPr>
              <w:fldChar w:fldCharType="begin"/>
            </w:r>
            <w:r w:rsidR="00192E11">
              <w:rPr>
                <w:noProof/>
                <w:webHidden/>
              </w:rPr>
              <w:instrText xml:space="preserve"> PAGEREF _Toc89105498 \h </w:instrText>
            </w:r>
            <w:r w:rsidR="00192E11">
              <w:rPr>
                <w:noProof/>
                <w:webHidden/>
              </w:rPr>
            </w:r>
            <w:r w:rsidR="00192E11">
              <w:rPr>
                <w:noProof/>
                <w:webHidden/>
              </w:rPr>
              <w:fldChar w:fldCharType="separate"/>
            </w:r>
            <w:r w:rsidR="00D902D8">
              <w:rPr>
                <w:noProof/>
                <w:webHidden/>
              </w:rPr>
              <w:t>3</w:t>
            </w:r>
            <w:r w:rsidR="00192E11">
              <w:rPr>
                <w:noProof/>
                <w:webHidden/>
              </w:rPr>
              <w:fldChar w:fldCharType="end"/>
            </w:r>
          </w:hyperlink>
        </w:p>
        <w:p w14:paraId="12139AF3" w14:textId="0AC36A5F"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499" w:history="1">
            <w:r w:rsidR="00192E11" w:rsidRPr="00A862E8">
              <w:rPr>
                <w:rStyle w:val="Hyperlink"/>
                <w:noProof/>
              </w:rPr>
              <w:t>3.2</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Payment Object State Diagram (Michael)</w:t>
            </w:r>
            <w:r w:rsidR="00192E11">
              <w:rPr>
                <w:noProof/>
                <w:webHidden/>
              </w:rPr>
              <w:tab/>
            </w:r>
            <w:r w:rsidR="00192E11">
              <w:rPr>
                <w:noProof/>
                <w:webHidden/>
              </w:rPr>
              <w:fldChar w:fldCharType="begin"/>
            </w:r>
            <w:r w:rsidR="00192E11">
              <w:rPr>
                <w:noProof/>
                <w:webHidden/>
              </w:rPr>
              <w:instrText xml:space="preserve"> PAGEREF _Toc89105499 \h </w:instrText>
            </w:r>
            <w:r w:rsidR="00192E11">
              <w:rPr>
                <w:noProof/>
                <w:webHidden/>
              </w:rPr>
            </w:r>
            <w:r w:rsidR="00192E11">
              <w:rPr>
                <w:noProof/>
                <w:webHidden/>
              </w:rPr>
              <w:fldChar w:fldCharType="separate"/>
            </w:r>
            <w:r w:rsidR="00D902D8">
              <w:rPr>
                <w:noProof/>
                <w:webHidden/>
              </w:rPr>
              <w:t>3</w:t>
            </w:r>
            <w:r w:rsidR="00192E11">
              <w:rPr>
                <w:noProof/>
                <w:webHidden/>
              </w:rPr>
              <w:fldChar w:fldCharType="end"/>
            </w:r>
          </w:hyperlink>
        </w:p>
        <w:p w14:paraId="152C0BA3" w14:textId="40233FBB" w:rsidR="00192E11" w:rsidRDefault="00FA179B">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500" w:history="1">
            <w:r w:rsidR="00192E11" w:rsidRPr="00A862E8">
              <w:rPr>
                <w:rStyle w:val="Hyperlink"/>
                <w:noProof/>
              </w:rPr>
              <w:t>4</w:t>
            </w:r>
            <w:r w:rsidR="00192E11">
              <w:rPr>
                <w:rFonts w:asciiTheme="minorHAnsi" w:eastAsiaTheme="minorEastAsia" w:hAnsiTheme="minorHAnsi" w:cstheme="minorBidi"/>
                <w:b w:val="0"/>
                <w:caps w:val="0"/>
                <w:noProof/>
                <w:sz w:val="22"/>
                <w:szCs w:val="22"/>
                <w:lang w:val="en-CA" w:eastAsia="en-CA"/>
              </w:rPr>
              <w:tab/>
            </w:r>
            <w:r w:rsidR="00192E11" w:rsidRPr="00A862E8">
              <w:rPr>
                <w:rStyle w:val="Hyperlink"/>
                <w:noProof/>
              </w:rPr>
              <w:t>Scenarios and CandiDate Objects (Brandon &amp; Kayode)</w:t>
            </w:r>
            <w:r w:rsidR="00192E11">
              <w:rPr>
                <w:noProof/>
                <w:webHidden/>
              </w:rPr>
              <w:tab/>
            </w:r>
            <w:r w:rsidR="00192E11">
              <w:rPr>
                <w:noProof/>
                <w:webHidden/>
              </w:rPr>
              <w:fldChar w:fldCharType="begin"/>
            </w:r>
            <w:r w:rsidR="00192E11">
              <w:rPr>
                <w:noProof/>
                <w:webHidden/>
              </w:rPr>
              <w:instrText xml:space="preserve"> PAGEREF _Toc89105500 \h </w:instrText>
            </w:r>
            <w:r w:rsidR="00192E11">
              <w:rPr>
                <w:noProof/>
                <w:webHidden/>
              </w:rPr>
            </w:r>
            <w:r w:rsidR="00192E11">
              <w:rPr>
                <w:noProof/>
                <w:webHidden/>
              </w:rPr>
              <w:fldChar w:fldCharType="separate"/>
            </w:r>
            <w:r w:rsidR="00D902D8">
              <w:rPr>
                <w:noProof/>
                <w:webHidden/>
              </w:rPr>
              <w:t>5</w:t>
            </w:r>
            <w:r w:rsidR="00192E11">
              <w:rPr>
                <w:noProof/>
                <w:webHidden/>
              </w:rPr>
              <w:fldChar w:fldCharType="end"/>
            </w:r>
          </w:hyperlink>
        </w:p>
        <w:p w14:paraId="55C717E6" w14:textId="6D8C093E"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501" w:history="1">
            <w:r w:rsidR="00192E11" w:rsidRPr="00A862E8">
              <w:rPr>
                <w:rStyle w:val="Hyperlink"/>
                <w:noProof/>
              </w:rPr>
              <w:t>4.1</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List of Candidate classes (Michael)</w:t>
            </w:r>
            <w:r w:rsidR="00192E11">
              <w:rPr>
                <w:noProof/>
                <w:webHidden/>
              </w:rPr>
              <w:tab/>
            </w:r>
            <w:r w:rsidR="00192E11">
              <w:rPr>
                <w:noProof/>
                <w:webHidden/>
              </w:rPr>
              <w:fldChar w:fldCharType="begin"/>
            </w:r>
            <w:r w:rsidR="00192E11">
              <w:rPr>
                <w:noProof/>
                <w:webHidden/>
              </w:rPr>
              <w:instrText xml:space="preserve"> PAGEREF _Toc89105501 \h </w:instrText>
            </w:r>
            <w:r w:rsidR="00192E11">
              <w:rPr>
                <w:noProof/>
                <w:webHidden/>
              </w:rPr>
            </w:r>
            <w:r w:rsidR="00192E11">
              <w:rPr>
                <w:noProof/>
                <w:webHidden/>
              </w:rPr>
              <w:fldChar w:fldCharType="separate"/>
            </w:r>
            <w:r w:rsidR="00D902D8">
              <w:rPr>
                <w:noProof/>
                <w:webHidden/>
              </w:rPr>
              <w:t>10</w:t>
            </w:r>
            <w:r w:rsidR="00192E11">
              <w:rPr>
                <w:noProof/>
                <w:webHidden/>
              </w:rPr>
              <w:fldChar w:fldCharType="end"/>
            </w:r>
          </w:hyperlink>
        </w:p>
        <w:p w14:paraId="51ECA86C" w14:textId="5E347FF9"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502" w:history="1">
            <w:r w:rsidR="00192E11" w:rsidRPr="00A862E8">
              <w:rPr>
                <w:rStyle w:val="Hyperlink"/>
                <w:noProof/>
              </w:rPr>
              <w:t>4.2</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Selected Classes from Candidate</w:t>
            </w:r>
            <w:r w:rsidR="00192E11">
              <w:rPr>
                <w:noProof/>
                <w:webHidden/>
              </w:rPr>
              <w:tab/>
            </w:r>
            <w:r w:rsidR="00192E11">
              <w:rPr>
                <w:noProof/>
                <w:webHidden/>
              </w:rPr>
              <w:fldChar w:fldCharType="begin"/>
            </w:r>
            <w:r w:rsidR="00192E11">
              <w:rPr>
                <w:noProof/>
                <w:webHidden/>
              </w:rPr>
              <w:instrText xml:space="preserve"> PAGEREF _Toc89105502 \h </w:instrText>
            </w:r>
            <w:r w:rsidR="00192E11">
              <w:rPr>
                <w:noProof/>
                <w:webHidden/>
              </w:rPr>
            </w:r>
            <w:r w:rsidR="00192E11">
              <w:rPr>
                <w:noProof/>
                <w:webHidden/>
              </w:rPr>
              <w:fldChar w:fldCharType="separate"/>
            </w:r>
            <w:r w:rsidR="00D902D8">
              <w:rPr>
                <w:noProof/>
                <w:webHidden/>
              </w:rPr>
              <w:t>10</w:t>
            </w:r>
            <w:r w:rsidR="00192E11">
              <w:rPr>
                <w:noProof/>
                <w:webHidden/>
              </w:rPr>
              <w:fldChar w:fldCharType="end"/>
            </w:r>
          </w:hyperlink>
        </w:p>
        <w:p w14:paraId="7F061737" w14:textId="6B14B0EC" w:rsidR="00192E11" w:rsidRDefault="00FA179B">
          <w:pPr>
            <w:pStyle w:val="TOC3"/>
            <w:rPr>
              <w:rFonts w:asciiTheme="minorHAnsi" w:eastAsiaTheme="minorEastAsia" w:hAnsiTheme="minorHAnsi" w:cstheme="minorBidi"/>
              <w:sz w:val="22"/>
              <w:szCs w:val="22"/>
              <w:lang w:val="en-CA" w:eastAsia="en-CA"/>
            </w:rPr>
          </w:pPr>
          <w:hyperlink w:anchor="_Toc89105503" w:history="1">
            <w:r w:rsidR="00192E11" w:rsidRPr="00A862E8">
              <w:rPr>
                <w:rStyle w:val="Hyperlink"/>
              </w:rPr>
              <w:t>4.2.1</w:t>
            </w:r>
            <w:r w:rsidR="00192E11">
              <w:rPr>
                <w:rFonts w:asciiTheme="minorHAnsi" w:eastAsiaTheme="minorEastAsia" w:hAnsiTheme="minorHAnsi" w:cstheme="minorBidi"/>
                <w:sz w:val="22"/>
                <w:szCs w:val="22"/>
                <w:lang w:val="en-CA" w:eastAsia="en-CA"/>
              </w:rPr>
              <w:tab/>
            </w:r>
            <w:r w:rsidR="00192E11" w:rsidRPr="00A862E8">
              <w:rPr>
                <w:rStyle w:val="Hyperlink"/>
              </w:rPr>
              <w:t>Models:</w:t>
            </w:r>
            <w:r w:rsidR="00192E11">
              <w:rPr>
                <w:webHidden/>
              </w:rPr>
              <w:tab/>
            </w:r>
            <w:r w:rsidR="00192E11">
              <w:rPr>
                <w:webHidden/>
              </w:rPr>
              <w:fldChar w:fldCharType="begin"/>
            </w:r>
            <w:r w:rsidR="00192E11">
              <w:rPr>
                <w:webHidden/>
              </w:rPr>
              <w:instrText xml:space="preserve"> PAGEREF _Toc89105503 \h </w:instrText>
            </w:r>
            <w:r w:rsidR="00192E11">
              <w:rPr>
                <w:webHidden/>
              </w:rPr>
            </w:r>
            <w:r w:rsidR="00192E11">
              <w:rPr>
                <w:webHidden/>
              </w:rPr>
              <w:fldChar w:fldCharType="separate"/>
            </w:r>
            <w:r w:rsidR="00D902D8">
              <w:rPr>
                <w:webHidden/>
              </w:rPr>
              <w:t>10</w:t>
            </w:r>
            <w:r w:rsidR="00192E11">
              <w:rPr>
                <w:webHidden/>
              </w:rPr>
              <w:fldChar w:fldCharType="end"/>
            </w:r>
          </w:hyperlink>
        </w:p>
        <w:p w14:paraId="27B58CF9" w14:textId="50773C1D" w:rsidR="00192E11" w:rsidRDefault="00FA179B">
          <w:pPr>
            <w:pStyle w:val="TOC3"/>
            <w:rPr>
              <w:rFonts w:asciiTheme="minorHAnsi" w:eastAsiaTheme="minorEastAsia" w:hAnsiTheme="minorHAnsi" w:cstheme="minorBidi"/>
              <w:sz w:val="22"/>
              <w:szCs w:val="22"/>
              <w:lang w:val="en-CA" w:eastAsia="en-CA"/>
            </w:rPr>
          </w:pPr>
          <w:hyperlink w:anchor="_Toc89105504" w:history="1">
            <w:r w:rsidR="00192E11" w:rsidRPr="00A862E8">
              <w:rPr>
                <w:rStyle w:val="Hyperlink"/>
              </w:rPr>
              <w:t>4.2.2</w:t>
            </w:r>
            <w:r w:rsidR="00192E11">
              <w:rPr>
                <w:rFonts w:asciiTheme="minorHAnsi" w:eastAsiaTheme="minorEastAsia" w:hAnsiTheme="minorHAnsi" w:cstheme="minorBidi"/>
                <w:sz w:val="22"/>
                <w:szCs w:val="22"/>
                <w:lang w:val="en-CA" w:eastAsia="en-CA"/>
              </w:rPr>
              <w:tab/>
            </w:r>
            <w:r w:rsidR="00192E11" w:rsidRPr="00A862E8">
              <w:rPr>
                <w:rStyle w:val="Hyperlink"/>
              </w:rPr>
              <w:t>Boundary classes:</w:t>
            </w:r>
            <w:r w:rsidR="00192E11">
              <w:rPr>
                <w:webHidden/>
              </w:rPr>
              <w:tab/>
            </w:r>
            <w:r w:rsidR="00192E11">
              <w:rPr>
                <w:webHidden/>
              </w:rPr>
              <w:fldChar w:fldCharType="begin"/>
            </w:r>
            <w:r w:rsidR="00192E11">
              <w:rPr>
                <w:webHidden/>
              </w:rPr>
              <w:instrText xml:space="preserve"> PAGEREF _Toc89105504 \h </w:instrText>
            </w:r>
            <w:r w:rsidR="00192E11">
              <w:rPr>
                <w:webHidden/>
              </w:rPr>
            </w:r>
            <w:r w:rsidR="00192E11">
              <w:rPr>
                <w:webHidden/>
              </w:rPr>
              <w:fldChar w:fldCharType="separate"/>
            </w:r>
            <w:r w:rsidR="00D902D8">
              <w:rPr>
                <w:webHidden/>
              </w:rPr>
              <w:t>10</w:t>
            </w:r>
            <w:r w:rsidR="00192E11">
              <w:rPr>
                <w:webHidden/>
              </w:rPr>
              <w:fldChar w:fldCharType="end"/>
            </w:r>
          </w:hyperlink>
        </w:p>
        <w:p w14:paraId="7AEDE6D3" w14:textId="7582A820" w:rsidR="00192E11" w:rsidRDefault="00FA179B">
          <w:pPr>
            <w:pStyle w:val="TOC3"/>
            <w:rPr>
              <w:rFonts w:asciiTheme="minorHAnsi" w:eastAsiaTheme="minorEastAsia" w:hAnsiTheme="minorHAnsi" w:cstheme="minorBidi"/>
              <w:sz w:val="22"/>
              <w:szCs w:val="22"/>
              <w:lang w:val="en-CA" w:eastAsia="en-CA"/>
            </w:rPr>
          </w:pPr>
          <w:hyperlink w:anchor="_Toc89105505" w:history="1">
            <w:r w:rsidR="00192E11" w:rsidRPr="00A862E8">
              <w:rPr>
                <w:rStyle w:val="Hyperlink"/>
              </w:rPr>
              <w:t>4.2.3</w:t>
            </w:r>
            <w:r w:rsidR="00192E11">
              <w:rPr>
                <w:rFonts w:asciiTheme="minorHAnsi" w:eastAsiaTheme="minorEastAsia" w:hAnsiTheme="minorHAnsi" w:cstheme="minorBidi"/>
                <w:sz w:val="22"/>
                <w:szCs w:val="22"/>
                <w:lang w:val="en-CA" w:eastAsia="en-CA"/>
              </w:rPr>
              <w:tab/>
            </w:r>
            <w:r w:rsidR="00192E11" w:rsidRPr="00A862E8">
              <w:rPr>
                <w:rStyle w:val="Hyperlink"/>
              </w:rPr>
              <w:t>Controllers</w:t>
            </w:r>
            <w:r w:rsidR="00192E11">
              <w:rPr>
                <w:webHidden/>
              </w:rPr>
              <w:tab/>
            </w:r>
            <w:r w:rsidR="00192E11">
              <w:rPr>
                <w:webHidden/>
              </w:rPr>
              <w:fldChar w:fldCharType="begin"/>
            </w:r>
            <w:r w:rsidR="00192E11">
              <w:rPr>
                <w:webHidden/>
              </w:rPr>
              <w:instrText xml:space="preserve"> PAGEREF _Toc89105505 \h </w:instrText>
            </w:r>
            <w:r w:rsidR="00192E11">
              <w:rPr>
                <w:webHidden/>
              </w:rPr>
            </w:r>
            <w:r w:rsidR="00192E11">
              <w:rPr>
                <w:webHidden/>
              </w:rPr>
              <w:fldChar w:fldCharType="separate"/>
            </w:r>
            <w:r w:rsidR="00D902D8">
              <w:rPr>
                <w:webHidden/>
              </w:rPr>
              <w:t>10</w:t>
            </w:r>
            <w:r w:rsidR="00192E11">
              <w:rPr>
                <w:webHidden/>
              </w:rPr>
              <w:fldChar w:fldCharType="end"/>
            </w:r>
          </w:hyperlink>
        </w:p>
        <w:p w14:paraId="13BD199A" w14:textId="222D4E30" w:rsidR="00192E11" w:rsidRDefault="00FA179B">
          <w:pPr>
            <w:pStyle w:val="TOC3"/>
            <w:rPr>
              <w:rFonts w:asciiTheme="minorHAnsi" w:eastAsiaTheme="minorEastAsia" w:hAnsiTheme="minorHAnsi" w:cstheme="minorBidi"/>
              <w:sz w:val="22"/>
              <w:szCs w:val="22"/>
              <w:lang w:val="en-CA" w:eastAsia="en-CA"/>
            </w:rPr>
          </w:pPr>
          <w:hyperlink w:anchor="_Toc89105506" w:history="1">
            <w:r w:rsidR="00192E11" w:rsidRPr="00A862E8">
              <w:rPr>
                <w:rStyle w:val="Hyperlink"/>
              </w:rPr>
              <w:t>4.2.4</w:t>
            </w:r>
            <w:r w:rsidR="00192E11">
              <w:rPr>
                <w:rFonts w:asciiTheme="minorHAnsi" w:eastAsiaTheme="minorEastAsia" w:hAnsiTheme="minorHAnsi" w:cstheme="minorBidi"/>
                <w:sz w:val="22"/>
                <w:szCs w:val="22"/>
                <w:lang w:val="en-CA" w:eastAsia="en-CA"/>
              </w:rPr>
              <w:tab/>
            </w:r>
            <w:r w:rsidR="00192E11" w:rsidRPr="00A862E8">
              <w:rPr>
                <w:rStyle w:val="Hyperlink"/>
              </w:rPr>
              <w:t>User Interface</w:t>
            </w:r>
            <w:r w:rsidR="00192E11">
              <w:rPr>
                <w:webHidden/>
              </w:rPr>
              <w:tab/>
            </w:r>
            <w:r w:rsidR="00192E11">
              <w:rPr>
                <w:webHidden/>
              </w:rPr>
              <w:fldChar w:fldCharType="begin"/>
            </w:r>
            <w:r w:rsidR="00192E11">
              <w:rPr>
                <w:webHidden/>
              </w:rPr>
              <w:instrText xml:space="preserve"> PAGEREF _Toc89105506 \h </w:instrText>
            </w:r>
            <w:r w:rsidR="00192E11">
              <w:rPr>
                <w:webHidden/>
              </w:rPr>
            </w:r>
            <w:r w:rsidR="00192E11">
              <w:rPr>
                <w:webHidden/>
              </w:rPr>
              <w:fldChar w:fldCharType="separate"/>
            </w:r>
            <w:r w:rsidR="00D902D8">
              <w:rPr>
                <w:webHidden/>
              </w:rPr>
              <w:t>10</w:t>
            </w:r>
            <w:r w:rsidR="00192E11">
              <w:rPr>
                <w:webHidden/>
              </w:rPr>
              <w:fldChar w:fldCharType="end"/>
            </w:r>
          </w:hyperlink>
        </w:p>
        <w:p w14:paraId="588BE09E" w14:textId="60F982B4" w:rsidR="00192E11" w:rsidRDefault="00FA179B">
          <w:pPr>
            <w:pStyle w:val="TOC3"/>
            <w:rPr>
              <w:rFonts w:asciiTheme="minorHAnsi" w:eastAsiaTheme="minorEastAsia" w:hAnsiTheme="minorHAnsi" w:cstheme="minorBidi"/>
              <w:sz w:val="22"/>
              <w:szCs w:val="22"/>
              <w:lang w:val="en-CA" w:eastAsia="en-CA"/>
            </w:rPr>
          </w:pPr>
          <w:hyperlink w:anchor="_Toc89105507" w:history="1">
            <w:r w:rsidR="00192E11" w:rsidRPr="00A862E8">
              <w:rPr>
                <w:rStyle w:val="Hyperlink"/>
              </w:rPr>
              <w:t>4.2.5</w:t>
            </w:r>
            <w:r w:rsidR="00192E11">
              <w:rPr>
                <w:rFonts w:asciiTheme="minorHAnsi" w:eastAsiaTheme="minorEastAsia" w:hAnsiTheme="minorHAnsi" w:cstheme="minorBidi"/>
                <w:sz w:val="22"/>
                <w:szCs w:val="22"/>
                <w:lang w:val="en-CA" w:eastAsia="en-CA"/>
              </w:rPr>
              <w:tab/>
            </w:r>
            <w:r w:rsidR="00192E11" w:rsidRPr="00A862E8">
              <w:rPr>
                <w:rStyle w:val="Hyperlink"/>
              </w:rPr>
              <w:t>Design Patterns</w:t>
            </w:r>
            <w:r w:rsidR="00192E11">
              <w:rPr>
                <w:webHidden/>
              </w:rPr>
              <w:tab/>
            </w:r>
            <w:r w:rsidR="00192E11">
              <w:rPr>
                <w:webHidden/>
              </w:rPr>
              <w:fldChar w:fldCharType="begin"/>
            </w:r>
            <w:r w:rsidR="00192E11">
              <w:rPr>
                <w:webHidden/>
              </w:rPr>
              <w:instrText xml:space="preserve"> PAGEREF _Toc89105507 \h </w:instrText>
            </w:r>
            <w:r w:rsidR="00192E11">
              <w:rPr>
                <w:webHidden/>
              </w:rPr>
            </w:r>
            <w:r w:rsidR="00192E11">
              <w:rPr>
                <w:webHidden/>
              </w:rPr>
              <w:fldChar w:fldCharType="separate"/>
            </w:r>
            <w:r w:rsidR="00D902D8">
              <w:rPr>
                <w:webHidden/>
              </w:rPr>
              <w:t>10</w:t>
            </w:r>
            <w:r w:rsidR="00192E11">
              <w:rPr>
                <w:webHidden/>
              </w:rPr>
              <w:fldChar w:fldCharType="end"/>
            </w:r>
          </w:hyperlink>
        </w:p>
        <w:p w14:paraId="0934E5AB" w14:textId="3913BE5B" w:rsidR="00192E11" w:rsidRDefault="00FA179B">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508" w:history="1">
            <w:r w:rsidR="00192E11" w:rsidRPr="00A862E8">
              <w:rPr>
                <w:rStyle w:val="Hyperlink"/>
                <w:noProof/>
              </w:rPr>
              <w:t>5</w:t>
            </w:r>
            <w:r w:rsidR="00192E11">
              <w:rPr>
                <w:rFonts w:asciiTheme="minorHAnsi" w:eastAsiaTheme="minorEastAsia" w:hAnsiTheme="minorHAnsi" w:cstheme="minorBidi"/>
                <w:b w:val="0"/>
                <w:caps w:val="0"/>
                <w:noProof/>
                <w:sz w:val="22"/>
                <w:szCs w:val="22"/>
                <w:lang w:val="en-CA" w:eastAsia="en-CA"/>
              </w:rPr>
              <w:tab/>
            </w:r>
            <w:r w:rsidR="00192E11" w:rsidRPr="00A862E8">
              <w:rPr>
                <w:rStyle w:val="Hyperlink"/>
                <w:noProof/>
              </w:rPr>
              <w:t>System Interaction Diagram:</w:t>
            </w:r>
            <w:r w:rsidR="00192E11">
              <w:rPr>
                <w:noProof/>
                <w:webHidden/>
              </w:rPr>
              <w:tab/>
            </w:r>
            <w:r w:rsidR="00192E11">
              <w:rPr>
                <w:noProof/>
                <w:webHidden/>
              </w:rPr>
              <w:fldChar w:fldCharType="begin"/>
            </w:r>
            <w:r w:rsidR="00192E11">
              <w:rPr>
                <w:noProof/>
                <w:webHidden/>
              </w:rPr>
              <w:instrText xml:space="preserve"> PAGEREF _Toc89105508 \h </w:instrText>
            </w:r>
            <w:r w:rsidR="00192E11">
              <w:rPr>
                <w:noProof/>
                <w:webHidden/>
              </w:rPr>
            </w:r>
            <w:r w:rsidR="00192E11">
              <w:rPr>
                <w:noProof/>
                <w:webHidden/>
              </w:rPr>
              <w:fldChar w:fldCharType="separate"/>
            </w:r>
            <w:r w:rsidR="00D902D8">
              <w:rPr>
                <w:noProof/>
                <w:webHidden/>
              </w:rPr>
              <w:t>11</w:t>
            </w:r>
            <w:r w:rsidR="00192E11">
              <w:rPr>
                <w:noProof/>
                <w:webHidden/>
              </w:rPr>
              <w:fldChar w:fldCharType="end"/>
            </w:r>
          </w:hyperlink>
        </w:p>
        <w:p w14:paraId="4D5B838C" w14:textId="0741ABA3"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509" w:history="1">
            <w:r w:rsidR="00192E11" w:rsidRPr="00A862E8">
              <w:rPr>
                <w:rStyle w:val="Hyperlink"/>
                <w:noProof/>
              </w:rPr>
              <w:t>5.1</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Login (Michael)</w:t>
            </w:r>
            <w:r w:rsidR="00192E11">
              <w:rPr>
                <w:noProof/>
                <w:webHidden/>
              </w:rPr>
              <w:tab/>
            </w:r>
            <w:r w:rsidR="00192E11">
              <w:rPr>
                <w:noProof/>
                <w:webHidden/>
              </w:rPr>
              <w:fldChar w:fldCharType="begin"/>
            </w:r>
            <w:r w:rsidR="00192E11">
              <w:rPr>
                <w:noProof/>
                <w:webHidden/>
              </w:rPr>
              <w:instrText xml:space="preserve"> PAGEREF _Toc89105509 \h </w:instrText>
            </w:r>
            <w:r w:rsidR="00192E11">
              <w:rPr>
                <w:noProof/>
                <w:webHidden/>
              </w:rPr>
            </w:r>
            <w:r w:rsidR="00192E11">
              <w:rPr>
                <w:noProof/>
                <w:webHidden/>
              </w:rPr>
              <w:fldChar w:fldCharType="separate"/>
            </w:r>
            <w:r w:rsidR="00D902D8">
              <w:rPr>
                <w:noProof/>
                <w:webHidden/>
              </w:rPr>
              <w:t>11</w:t>
            </w:r>
            <w:r w:rsidR="00192E11">
              <w:rPr>
                <w:noProof/>
                <w:webHidden/>
              </w:rPr>
              <w:fldChar w:fldCharType="end"/>
            </w:r>
          </w:hyperlink>
        </w:p>
        <w:p w14:paraId="4AD27510" w14:textId="3D071CEA"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510" w:history="1">
            <w:r w:rsidR="00192E11" w:rsidRPr="00A862E8">
              <w:rPr>
                <w:rStyle w:val="Hyperlink"/>
                <w:noProof/>
              </w:rPr>
              <w:t>5.2</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Search a movie (Kayode)</w:t>
            </w:r>
            <w:r w:rsidR="00192E11">
              <w:rPr>
                <w:noProof/>
                <w:webHidden/>
              </w:rPr>
              <w:tab/>
            </w:r>
            <w:r w:rsidR="00192E11">
              <w:rPr>
                <w:noProof/>
                <w:webHidden/>
              </w:rPr>
              <w:fldChar w:fldCharType="begin"/>
            </w:r>
            <w:r w:rsidR="00192E11">
              <w:rPr>
                <w:noProof/>
                <w:webHidden/>
              </w:rPr>
              <w:instrText xml:space="preserve"> PAGEREF _Toc89105510 \h </w:instrText>
            </w:r>
            <w:r w:rsidR="00192E11">
              <w:rPr>
                <w:noProof/>
                <w:webHidden/>
              </w:rPr>
            </w:r>
            <w:r w:rsidR="00192E11">
              <w:rPr>
                <w:noProof/>
                <w:webHidden/>
              </w:rPr>
              <w:fldChar w:fldCharType="separate"/>
            </w:r>
            <w:r w:rsidR="00D902D8">
              <w:rPr>
                <w:noProof/>
                <w:webHidden/>
              </w:rPr>
              <w:t>12</w:t>
            </w:r>
            <w:r w:rsidR="00192E11">
              <w:rPr>
                <w:noProof/>
                <w:webHidden/>
              </w:rPr>
              <w:fldChar w:fldCharType="end"/>
            </w:r>
          </w:hyperlink>
        </w:p>
        <w:p w14:paraId="06E1D38A" w14:textId="2447EEE3"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511" w:history="1">
            <w:r w:rsidR="00192E11" w:rsidRPr="00A862E8">
              <w:rPr>
                <w:rStyle w:val="Hyperlink"/>
                <w:noProof/>
              </w:rPr>
              <w:t>5.3</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Buy a Movie Ticket (Amir)</w:t>
            </w:r>
            <w:r w:rsidR="00192E11">
              <w:rPr>
                <w:noProof/>
                <w:webHidden/>
              </w:rPr>
              <w:tab/>
            </w:r>
            <w:r w:rsidR="00192E11">
              <w:rPr>
                <w:noProof/>
                <w:webHidden/>
              </w:rPr>
              <w:fldChar w:fldCharType="begin"/>
            </w:r>
            <w:r w:rsidR="00192E11">
              <w:rPr>
                <w:noProof/>
                <w:webHidden/>
              </w:rPr>
              <w:instrText xml:space="preserve"> PAGEREF _Toc89105511 \h </w:instrText>
            </w:r>
            <w:r w:rsidR="00192E11">
              <w:rPr>
                <w:noProof/>
                <w:webHidden/>
              </w:rPr>
            </w:r>
            <w:r w:rsidR="00192E11">
              <w:rPr>
                <w:noProof/>
                <w:webHidden/>
              </w:rPr>
              <w:fldChar w:fldCharType="separate"/>
            </w:r>
            <w:r w:rsidR="00D902D8">
              <w:rPr>
                <w:noProof/>
                <w:webHidden/>
              </w:rPr>
              <w:t>12</w:t>
            </w:r>
            <w:r w:rsidR="00192E11">
              <w:rPr>
                <w:noProof/>
                <w:webHidden/>
              </w:rPr>
              <w:fldChar w:fldCharType="end"/>
            </w:r>
          </w:hyperlink>
        </w:p>
        <w:p w14:paraId="207CF7C0" w14:textId="18B34C7A"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512" w:history="1">
            <w:r w:rsidR="00192E11" w:rsidRPr="00A862E8">
              <w:rPr>
                <w:rStyle w:val="Hyperlink"/>
                <w:noProof/>
              </w:rPr>
              <w:t>5.4</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Refunding a Movie Ticket (Brandon)</w:t>
            </w:r>
            <w:r w:rsidR="00192E11">
              <w:rPr>
                <w:noProof/>
                <w:webHidden/>
              </w:rPr>
              <w:tab/>
            </w:r>
            <w:r w:rsidR="00192E11">
              <w:rPr>
                <w:noProof/>
                <w:webHidden/>
              </w:rPr>
              <w:fldChar w:fldCharType="begin"/>
            </w:r>
            <w:r w:rsidR="00192E11">
              <w:rPr>
                <w:noProof/>
                <w:webHidden/>
              </w:rPr>
              <w:instrText xml:space="preserve"> PAGEREF _Toc89105512 \h </w:instrText>
            </w:r>
            <w:r w:rsidR="00192E11">
              <w:rPr>
                <w:noProof/>
                <w:webHidden/>
              </w:rPr>
            </w:r>
            <w:r w:rsidR="00192E11">
              <w:rPr>
                <w:noProof/>
                <w:webHidden/>
              </w:rPr>
              <w:fldChar w:fldCharType="separate"/>
            </w:r>
            <w:r w:rsidR="00D902D8">
              <w:rPr>
                <w:noProof/>
                <w:webHidden/>
              </w:rPr>
              <w:t>13</w:t>
            </w:r>
            <w:r w:rsidR="00192E11">
              <w:rPr>
                <w:noProof/>
                <w:webHidden/>
              </w:rPr>
              <w:fldChar w:fldCharType="end"/>
            </w:r>
          </w:hyperlink>
        </w:p>
        <w:p w14:paraId="75395770" w14:textId="08A226FD" w:rsidR="00192E11" w:rsidRDefault="00FA179B">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513" w:history="1">
            <w:r w:rsidR="00192E11" w:rsidRPr="00A862E8">
              <w:rPr>
                <w:rStyle w:val="Hyperlink"/>
                <w:noProof/>
              </w:rPr>
              <w:t>6</w:t>
            </w:r>
            <w:r w:rsidR="00192E11">
              <w:rPr>
                <w:rFonts w:asciiTheme="minorHAnsi" w:eastAsiaTheme="minorEastAsia" w:hAnsiTheme="minorHAnsi" w:cstheme="minorBidi"/>
                <w:b w:val="0"/>
                <w:caps w:val="0"/>
                <w:noProof/>
                <w:sz w:val="22"/>
                <w:szCs w:val="22"/>
                <w:lang w:val="en-CA" w:eastAsia="en-CA"/>
              </w:rPr>
              <w:tab/>
            </w:r>
            <w:r w:rsidR="00192E11" w:rsidRPr="00A862E8">
              <w:rPr>
                <w:rStyle w:val="Hyperlink"/>
                <w:noProof/>
              </w:rPr>
              <w:t>DESIGN LEVEL CLASS SPECIFICATION (Amir)</w:t>
            </w:r>
            <w:r w:rsidR="00192E11">
              <w:rPr>
                <w:noProof/>
                <w:webHidden/>
              </w:rPr>
              <w:tab/>
            </w:r>
            <w:r w:rsidR="00192E11">
              <w:rPr>
                <w:noProof/>
                <w:webHidden/>
              </w:rPr>
              <w:fldChar w:fldCharType="begin"/>
            </w:r>
            <w:r w:rsidR="00192E11">
              <w:rPr>
                <w:noProof/>
                <w:webHidden/>
              </w:rPr>
              <w:instrText xml:space="preserve"> PAGEREF _Toc89105513 \h </w:instrText>
            </w:r>
            <w:r w:rsidR="00192E11">
              <w:rPr>
                <w:noProof/>
                <w:webHidden/>
              </w:rPr>
            </w:r>
            <w:r w:rsidR="00192E11">
              <w:rPr>
                <w:noProof/>
                <w:webHidden/>
              </w:rPr>
              <w:fldChar w:fldCharType="separate"/>
            </w:r>
            <w:r w:rsidR="00D902D8">
              <w:rPr>
                <w:noProof/>
                <w:webHidden/>
              </w:rPr>
              <w:t>14</w:t>
            </w:r>
            <w:r w:rsidR="00192E11">
              <w:rPr>
                <w:noProof/>
                <w:webHidden/>
              </w:rPr>
              <w:fldChar w:fldCharType="end"/>
            </w:r>
          </w:hyperlink>
        </w:p>
        <w:p w14:paraId="33DC69F6" w14:textId="587237E4"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514" w:history="1">
            <w:r w:rsidR="00192E11" w:rsidRPr="00A862E8">
              <w:rPr>
                <w:rStyle w:val="Hyperlink"/>
                <w:noProof/>
              </w:rPr>
              <w:t>6.1</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Relationships (group)</w:t>
            </w:r>
            <w:r w:rsidR="00192E11">
              <w:rPr>
                <w:noProof/>
                <w:webHidden/>
              </w:rPr>
              <w:tab/>
            </w:r>
            <w:r w:rsidR="00192E11">
              <w:rPr>
                <w:noProof/>
                <w:webHidden/>
              </w:rPr>
              <w:fldChar w:fldCharType="begin"/>
            </w:r>
            <w:r w:rsidR="00192E11">
              <w:rPr>
                <w:noProof/>
                <w:webHidden/>
              </w:rPr>
              <w:instrText xml:space="preserve"> PAGEREF _Toc89105514 \h </w:instrText>
            </w:r>
            <w:r w:rsidR="00192E11">
              <w:rPr>
                <w:noProof/>
                <w:webHidden/>
              </w:rPr>
            </w:r>
            <w:r w:rsidR="00192E11">
              <w:rPr>
                <w:noProof/>
                <w:webHidden/>
              </w:rPr>
              <w:fldChar w:fldCharType="separate"/>
            </w:r>
            <w:r w:rsidR="00D902D8">
              <w:rPr>
                <w:noProof/>
                <w:webHidden/>
              </w:rPr>
              <w:t>14</w:t>
            </w:r>
            <w:r w:rsidR="00192E11">
              <w:rPr>
                <w:noProof/>
                <w:webHidden/>
              </w:rPr>
              <w:fldChar w:fldCharType="end"/>
            </w:r>
          </w:hyperlink>
        </w:p>
        <w:p w14:paraId="29D9C907" w14:textId="475F63A6"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515" w:history="1">
            <w:r w:rsidR="00192E11" w:rsidRPr="00A862E8">
              <w:rPr>
                <w:rStyle w:val="Hyperlink"/>
                <w:noProof/>
              </w:rPr>
              <w:t>6.2</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Attributes &amp; Methods (Amir)</w:t>
            </w:r>
            <w:r w:rsidR="00192E11">
              <w:rPr>
                <w:noProof/>
                <w:webHidden/>
              </w:rPr>
              <w:tab/>
            </w:r>
            <w:r w:rsidR="00192E11">
              <w:rPr>
                <w:noProof/>
                <w:webHidden/>
              </w:rPr>
              <w:fldChar w:fldCharType="begin"/>
            </w:r>
            <w:r w:rsidR="00192E11">
              <w:rPr>
                <w:noProof/>
                <w:webHidden/>
              </w:rPr>
              <w:instrText xml:space="preserve"> PAGEREF _Toc89105515 \h </w:instrText>
            </w:r>
            <w:r w:rsidR="00192E11">
              <w:rPr>
                <w:noProof/>
                <w:webHidden/>
              </w:rPr>
            </w:r>
            <w:r w:rsidR="00192E11">
              <w:rPr>
                <w:noProof/>
                <w:webHidden/>
              </w:rPr>
              <w:fldChar w:fldCharType="separate"/>
            </w:r>
            <w:r w:rsidR="00D902D8">
              <w:rPr>
                <w:noProof/>
                <w:webHidden/>
              </w:rPr>
              <w:t>15</w:t>
            </w:r>
            <w:r w:rsidR="00192E11">
              <w:rPr>
                <w:noProof/>
                <w:webHidden/>
              </w:rPr>
              <w:fldChar w:fldCharType="end"/>
            </w:r>
          </w:hyperlink>
        </w:p>
        <w:p w14:paraId="2301D009" w14:textId="6555DEFD" w:rsidR="00192E11" w:rsidRDefault="00FA179B">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516" w:history="1">
            <w:r w:rsidR="00192E11" w:rsidRPr="00A862E8">
              <w:rPr>
                <w:rStyle w:val="Hyperlink"/>
                <w:noProof/>
              </w:rPr>
              <w:t>7</w:t>
            </w:r>
            <w:r w:rsidR="00192E11">
              <w:rPr>
                <w:rFonts w:asciiTheme="minorHAnsi" w:eastAsiaTheme="minorEastAsia" w:hAnsiTheme="minorHAnsi" w:cstheme="minorBidi"/>
                <w:b w:val="0"/>
                <w:caps w:val="0"/>
                <w:noProof/>
                <w:sz w:val="22"/>
                <w:szCs w:val="22"/>
                <w:lang w:val="en-CA" w:eastAsia="en-CA"/>
              </w:rPr>
              <w:tab/>
            </w:r>
            <w:r w:rsidR="00192E11" w:rsidRPr="00A862E8">
              <w:rPr>
                <w:rStyle w:val="Hyperlink"/>
                <w:noProof/>
              </w:rPr>
              <w:t>Package Diagram (Amir)</w:t>
            </w:r>
            <w:r w:rsidR="00192E11">
              <w:rPr>
                <w:noProof/>
                <w:webHidden/>
              </w:rPr>
              <w:tab/>
            </w:r>
            <w:r w:rsidR="00192E11">
              <w:rPr>
                <w:noProof/>
                <w:webHidden/>
              </w:rPr>
              <w:fldChar w:fldCharType="begin"/>
            </w:r>
            <w:r w:rsidR="00192E11">
              <w:rPr>
                <w:noProof/>
                <w:webHidden/>
              </w:rPr>
              <w:instrText xml:space="preserve"> PAGEREF _Toc89105516 \h </w:instrText>
            </w:r>
            <w:r w:rsidR="00192E11">
              <w:rPr>
                <w:noProof/>
                <w:webHidden/>
              </w:rPr>
            </w:r>
            <w:r w:rsidR="00192E11">
              <w:rPr>
                <w:noProof/>
                <w:webHidden/>
              </w:rPr>
              <w:fldChar w:fldCharType="separate"/>
            </w:r>
            <w:r w:rsidR="00D902D8">
              <w:rPr>
                <w:noProof/>
                <w:webHidden/>
              </w:rPr>
              <w:t>18</w:t>
            </w:r>
            <w:r w:rsidR="00192E11">
              <w:rPr>
                <w:noProof/>
                <w:webHidden/>
              </w:rPr>
              <w:fldChar w:fldCharType="end"/>
            </w:r>
          </w:hyperlink>
        </w:p>
        <w:p w14:paraId="1796AF7B" w14:textId="212D8AC3" w:rsidR="00192E11" w:rsidRDefault="00FA179B">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517" w:history="1">
            <w:r w:rsidR="00192E11" w:rsidRPr="00A862E8">
              <w:rPr>
                <w:rStyle w:val="Hyperlink"/>
                <w:noProof/>
              </w:rPr>
              <w:t>8</w:t>
            </w:r>
            <w:r w:rsidR="00192E11">
              <w:rPr>
                <w:rFonts w:asciiTheme="minorHAnsi" w:eastAsiaTheme="minorEastAsia" w:hAnsiTheme="minorHAnsi" w:cstheme="minorBidi"/>
                <w:b w:val="0"/>
                <w:caps w:val="0"/>
                <w:noProof/>
                <w:sz w:val="22"/>
                <w:szCs w:val="22"/>
                <w:lang w:val="en-CA" w:eastAsia="en-CA"/>
              </w:rPr>
              <w:tab/>
            </w:r>
            <w:r w:rsidR="00192E11" w:rsidRPr="00A862E8">
              <w:rPr>
                <w:rStyle w:val="Hyperlink"/>
                <w:noProof/>
              </w:rPr>
              <w:t>Deployment Diagram (Brandon)</w:t>
            </w:r>
            <w:r w:rsidR="00192E11">
              <w:rPr>
                <w:noProof/>
                <w:webHidden/>
              </w:rPr>
              <w:tab/>
            </w:r>
            <w:r w:rsidR="00192E11">
              <w:rPr>
                <w:noProof/>
                <w:webHidden/>
              </w:rPr>
              <w:fldChar w:fldCharType="begin"/>
            </w:r>
            <w:r w:rsidR="00192E11">
              <w:rPr>
                <w:noProof/>
                <w:webHidden/>
              </w:rPr>
              <w:instrText xml:space="preserve"> PAGEREF _Toc89105517 \h </w:instrText>
            </w:r>
            <w:r w:rsidR="00192E11">
              <w:rPr>
                <w:noProof/>
                <w:webHidden/>
              </w:rPr>
            </w:r>
            <w:r w:rsidR="00192E11">
              <w:rPr>
                <w:noProof/>
                <w:webHidden/>
              </w:rPr>
              <w:fldChar w:fldCharType="separate"/>
            </w:r>
            <w:r w:rsidR="00D902D8">
              <w:rPr>
                <w:noProof/>
                <w:webHidden/>
              </w:rPr>
              <w:t>19</w:t>
            </w:r>
            <w:r w:rsidR="00192E11">
              <w:rPr>
                <w:noProof/>
                <w:webHidden/>
              </w:rPr>
              <w:fldChar w:fldCharType="end"/>
            </w:r>
          </w:hyperlink>
        </w:p>
        <w:p w14:paraId="0AD6BCBB" w14:textId="583D9A36" w:rsidR="00192E11" w:rsidRDefault="00FA179B">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518" w:history="1">
            <w:r w:rsidR="00192E11" w:rsidRPr="00A862E8">
              <w:rPr>
                <w:rStyle w:val="Hyperlink"/>
                <w:noProof/>
              </w:rPr>
              <w:t>9</w:t>
            </w:r>
            <w:r w:rsidR="00192E11">
              <w:rPr>
                <w:rFonts w:asciiTheme="minorHAnsi" w:eastAsiaTheme="minorEastAsia" w:hAnsiTheme="minorHAnsi" w:cstheme="minorBidi"/>
                <w:b w:val="0"/>
                <w:caps w:val="0"/>
                <w:noProof/>
                <w:sz w:val="22"/>
                <w:szCs w:val="22"/>
                <w:lang w:val="en-CA" w:eastAsia="en-CA"/>
              </w:rPr>
              <w:tab/>
            </w:r>
            <w:r w:rsidR="00192E11" w:rsidRPr="00A862E8">
              <w:rPr>
                <w:rStyle w:val="Hyperlink"/>
                <w:noProof/>
              </w:rPr>
              <w:t>Appendix A: Wireframes and UI Examples (Michael)</w:t>
            </w:r>
            <w:r w:rsidR="00192E11">
              <w:rPr>
                <w:noProof/>
                <w:webHidden/>
              </w:rPr>
              <w:tab/>
            </w:r>
            <w:r w:rsidR="00192E11">
              <w:rPr>
                <w:noProof/>
                <w:webHidden/>
              </w:rPr>
              <w:fldChar w:fldCharType="begin"/>
            </w:r>
            <w:r w:rsidR="00192E11">
              <w:rPr>
                <w:noProof/>
                <w:webHidden/>
              </w:rPr>
              <w:instrText xml:space="preserve"> PAGEREF _Toc89105518 \h </w:instrText>
            </w:r>
            <w:r w:rsidR="00192E11">
              <w:rPr>
                <w:noProof/>
                <w:webHidden/>
              </w:rPr>
            </w:r>
            <w:r w:rsidR="00192E11">
              <w:rPr>
                <w:noProof/>
                <w:webHidden/>
              </w:rPr>
              <w:fldChar w:fldCharType="separate"/>
            </w:r>
            <w:r w:rsidR="00D902D8">
              <w:rPr>
                <w:noProof/>
                <w:webHidden/>
              </w:rPr>
              <w:t>20</w:t>
            </w:r>
            <w:r w:rsidR="00192E11">
              <w:rPr>
                <w:noProof/>
                <w:webHidden/>
              </w:rPr>
              <w:fldChar w:fldCharType="end"/>
            </w:r>
          </w:hyperlink>
        </w:p>
        <w:p w14:paraId="6B130A81" w14:textId="38C337D4"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519" w:history="1">
            <w:r w:rsidR="00192E11" w:rsidRPr="00A862E8">
              <w:rPr>
                <w:rStyle w:val="Hyperlink"/>
                <w:noProof/>
              </w:rPr>
              <w:t>9.1</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Login/Continue as Guest</w:t>
            </w:r>
            <w:r w:rsidR="00192E11">
              <w:rPr>
                <w:noProof/>
                <w:webHidden/>
              </w:rPr>
              <w:tab/>
            </w:r>
            <w:r w:rsidR="00192E11">
              <w:rPr>
                <w:noProof/>
                <w:webHidden/>
              </w:rPr>
              <w:fldChar w:fldCharType="begin"/>
            </w:r>
            <w:r w:rsidR="00192E11">
              <w:rPr>
                <w:noProof/>
                <w:webHidden/>
              </w:rPr>
              <w:instrText xml:space="preserve"> PAGEREF _Toc89105519 \h </w:instrText>
            </w:r>
            <w:r w:rsidR="00192E11">
              <w:rPr>
                <w:noProof/>
                <w:webHidden/>
              </w:rPr>
            </w:r>
            <w:r w:rsidR="00192E11">
              <w:rPr>
                <w:noProof/>
                <w:webHidden/>
              </w:rPr>
              <w:fldChar w:fldCharType="separate"/>
            </w:r>
            <w:r w:rsidR="00D902D8">
              <w:rPr>
                <w:noProof/>
                <w:webHidden/>
              </w:rPr>
              <w:t>20</w:t>
            </w:r>
            <w:r w:rsidR="00192E11">
              <w:rPr>
                <w:noProof/>
                <w:webHidden/>
              </w:rPr>
              <w:fldChar w:fldCharType="end"/>
            </w:r>
          </w:hyperlink>
        </w:p>
        <w:p w14:paraId="5486D605" w14:textId="53567CA0"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520" w:history="1">
            <w:r w:rsidR="00192E11" w:rsidRPr="00A862E8">
              <w:rPr>
                <w:rStyle w:val="Hyperlink"/>
                <w:noProof/>
              </w:rPr>
              <w:t>9.2</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News (Window that pops up whenever you login) – Receive news.</w:t>
            </w:r>
            <w:r w:rsidR="00192E11">
              <w:rPr>
                <w:noProof/>
                <w:webHidden/>
              </w:rPr>
              <w:tab/>
            </w:r>
            <w:r w:rsidR="00192E11">
              <w:rPr>
                <w:noProof/>
                <w:webHidden/>
              </w:rPr>
              <w:fldChar w:fldCharType="begin"/>
            </w:r>
            <w:r w:rsidR="00192E11">
              <w:rPr>
                <w:noProof/>
                <w:webHidden/>
              </w:rPr>
              <w:instrText xml:space="preserve"> PAGEREF _Toc89105520 \h </w:instrText>
            </w:r>
            <w:r w:rsidR="00192E11">
              <w:rPr>
                <w:noProof/>
                <w:webHidden/>
              </w:rPr>
            </w:r>
            <w:r w:rsidR="00192E11">
              <w:rPr>
                <w:noProof/>
                <w:webHidden/>
              </w:rPr>
              <w:fldChar w:fldCharType="separate"/>
            </w:r>
            <w:r w:rsidR="00D902D8">
              <w:rPr>
                <w:noProof/>
                <w:webHidden/>
              </w:rPr>
              <w:t>21</w:t>
            </w:r>
            <w:r w:rsidR="00192E11">
              <w:rPr>
                <w:noProof/>
                <w:webHidden/>
              </w:rPr>
              <w:fldChar w:fldCharType="end"/>
            </w:r>
          </w:hyperlink>
        </w:p>
        <w:p w14:paraId="53CD7208" w14:textId="3F06ADFC"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521" w:history="1">
            <w:r w:rsidR="00192E11" w:rsidRPr="00A862E8">
              <w:rPr>
                <w:rStyle w:val="Hyperlink"/>
                <w:noProof/>
              </w:rPr>
              <w:t>9.3</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Main menu</w:t>
            </w:r>
            <w:r w:rsidR="00192E11">
              <w:rPr>
                <w:noProof/>
                <w:webHidden/>
              </w:rPr>
              <w:tab/>
            </w:r>
            <w:r w:rsidR="00192E11">
              <w:rPr>
                <w:noProof/>
                <w:webHidden/>
              </w:rPr>
              <w:fldChar w:fldCharType="begin"/>
            </w:r>
            <w:r w:rsidR="00192E11">
              <w:rPr>
                <w:noProof/>
                <w:webHidden/>
              </w:rPr>
              <w:instrText xml:space="preserve"> PAGEREF _Toc89105521 \h </w:instrText>
            </w:r>
            <w:r w:rsidR="00192E11">
              <w:rPr>
                <w:noProof/>
                <w:webHidden/>
              </w:rPr>
            </w:r>
            <w:r w:rsidR="00192E11">
              <w:rPr>
                <w:noProof/>
                <w:webHidden/>
              </w:rPr>
              <w:fldChar w:fldCharType="separate"/>
            </w:r>
            <w:r w:rsidR="00D902D8">
              <w:rPr>
                <w:noProof/>
                <w:webHidden/>
              </w:rPr>
              <w:t>21</w:t>
            </w:r>
            <w:r w:rsidR="00192E11">
              <w:rPr>
                <w:noProof/>
                <w:webHidden/>
              </w:rPr>
              <w:fldChar w:fldCharType="end"/>
            </w:r>
          </w:hyperlink>
        </w:p>
        <w:p w14:paraId="0B9C6C2F" w14:textId="7B5955EE"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522" w:history="1">
            <w:r w:rsidR="00192E11" w:rsidRPr="00A862E8">
              <w:rPr>
                <w:rStyle w:val="Hyperlink"/>
                <w:noProof/>
              </w:rPr>
              <w:t>9.4</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Movie Search, Theater and Seat Selection &amp; Buy ticket</w:t>
            </w:r>
            <w:r w:rsidR="00192E11">
              <w:rPr>
                <w:noProof/>
                <w:webHidden/>
              </w:rPr>
              <w:tab/>
            </w:r>
            <w:r w:rsidR="00192E11">
              <w:rPr>
                <w:noProof/>
                <w:webHidden/>
              </w:rPr>
              <w:fldChar w:fldCharType="begin"/>
            </w:r>
            <w:r w:rsidR="00192E11">
              <w:rPr>
                <w:noProof/>
                <w:webHidden/>
              </w:rPr>
              <w:instrText xml:space="preserve"> PAGEREF _Toc89105522 \h </w:instrText>
            </w:r>
            <w:r w:rsidR="00192E11">
              <w:rPr>
                <w:noProof/>
                <w:webHidden/>
              </w:rPr>
            </w:r>
            <w:r w:rsidR="00192E11">
              <w:rPr>
                <w:noProof/>
                <w:webHidden/>
              </w:rPr>
              <w:fldChar w:fldCharType="separate"/>
            </w:r>
            <w:r w:rsidR="00D902D8">
              <w:rPr>
                <w:noProof/>
                <w:webHidden/>
              </w:rPr>
              <w:t>22</w:t>
            </w:r>
            <w:r w:rsidR="00192E11">
              <w:rPr>
                <w:noProof/>
                <w:webHidden/>
              </w:rPr>
              <w:fldChar w:fldCharType="end"/>
            </w:r>
          </w:hyperlink>
        </w:p>
        <w:p w14:paraId="0AEF014C" w14:textId="6A376A0F"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523" w:history="1">
            <w:r w:rsidR="00192E11" w:rsidRPr="00A862E8">
              <w:rPr>
                <w:rStyle w:val="Hyperlink"/>
                <w:noProof/>
              </w:rPr>
              <w:t>9.5</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Ticket Info (When you press pay, and payment is confirmed by External actor)</w:t>
            </w:r>
            <w:r w:rsidR="00192E11">
              <w:rPr>
                <w:noProof/>
                <w:webHidden/>
              </w:rPr>
              <w:tab/>
            </w:r>
            <w:r w:rsidR="00192E11">
              <w:rPr>
                <w:noProof/>
                <w:webHidden/>
              </w:rPr>
              <w:fldChar w:fldCharType="begin"/>
            </w:r>
            <w:r w:rsidR="00192E11">
              <w:rPr>
                <w:noProof/>
                <w:webHidden/>
              </w:rPr>
              <w:instrText xml:space="preserve"> PAGEREF _Toc89105523 \h </w:instrText>
            </w:r>
            <w:r w:rsidR="00192E11">
              <w:rPr>
                <w:noProof/>
                <w:webHidden/>
              </w:rPr>
            </w:r>
            <w:r w:rsidR="00192E11">
              <w:rPr>
                <w:noProof/>
                <w:webHidden/>
              </w:rPr>
              <w:fldChar w:fldCharType="separate"/>
            </w:r>
            <w:r w:rsidR="00D902D8">
              <w:rPr>
                <w:noProof/>
                <w:webHidden/>
              </w:rPr>
              <w:t>23</w:t>
            </w:r>
            <w:r w:rsidR="00192E11">
              <w:rPr>
                <w:noProof/>
                <w:webHidden/>
              </w:rPr>
              <w:fldChar w:fldCharType="end"/>
            </w:r>
          </w:hyperlink>
        </w:p>
        <w:p w14:paraId="0E117942" w14:textId="143EBE57" w:rsidR="00192E11" w:rsidRDefault="00FA179B">
          <w:pPr>
            <w:pStyle w:val="TOC2"/>
            <w:tabs>
              <w:tab w:val="left" w:pos="720"/>
            </w:tabs>
            <w:rPr>
              <w:rFonts w:asciiTheme="minorHAnsi" w:eastAsiaTheme="minorEastAsia" w:hAnsiTheme="minorHAnsi" w:cstheme="minorBidi"/>
              <w:smallCaps w:val="0"/>
              <w:noProof/>
              <w:sz w:val="22"/>
              <w:szCs w:val="22"/>
              <w:lang w:val="en-CA" w:eastAsia="en-CA"/>
            </w:rPr>
          </w:pPr>
          <w:hyperlink w:anchor="_Toc89105524" w:history="1">
            <w:r w:rsidR="00192E11" w:rsidRPr="00A862E8">
              <w:rPr>
                <w:rStyle w:val="Hyperlink"/>
                <w:noProof/>
              </w:rPr>
              <w:t>9.6</w:t>
            </w:r>
            <w:r w:rsidR="00192E11">
              <w:rPr>
                <w:rFonts w:asciiTheme="minorHAnsi" w:eastAsiaTheme="minorEastAsia" w:hAnsiTheme="minorHAnsi" w:cstheme="minorBidi"/>
                <w:smallCaps w:val="0"/>
                <w:noProof/>
                <w:sz w:val="22"/>
                <w:szCs w:val="22"/>
                <w:lang w:val="en-CA" w:eastAsia="en-CA"/>
              </w:rPr>
              <w:tab/>
            </w:r>
            <w:r w:rsidR="00192E11" w:rsidRPr="00A862E8">
              <w:rPr>
                <w:rStyle w:val="Hyperlink"/>
                <w:noProof/>
              </w:rPr>
              <w:t>Refund (Enter details and press refund)</w:t>
            </w:r>
            <w:r w:rsidR="00192E11">
              <w:rPr>
                <w:noProof/>
                <w:webHidden/>
              </w:rPr>
              <w:tab/>
            </w:r>
            <w:r w:rsidR="00192E11">
              <w:rPr>
                <w:noProof/>
                <w:webHidden/>
              </w:rPr>
              <w:fldChar w:fldCharType="begin"/>
            </w:r>
            <w:r w:rsidR="00192E11">
              <w:rPr>
                <w:noProof/>
                <w:webHidden/>
              </w:rPr>
              <w:instrText xml:space="preserve"> PAGEREF _Toc89105524 \h </w:instrText>
            </w:r>
            <w:r w:rsidR="00192E11">
              <w:rPr>
                <w:noProof/>
                <w:webHidden/>
              </w:rPr>
            </w:r>
            <w:r w:rsidR="00192E11">
              <w:rPr>
                <w:noProof/>
                <w:webHidden/>
              </w:rPr>
              <w:fldChar w:fldCharType="separate"/>
            </w:r>
            <w:r w:rsidR="00D902D8">
              <w:rPr>
                <w:noProof/>
                <w:webHidden/>
              </w:rPr>
              <w:t>24</w:t>
            </w:r>
            <w:r w:rsidR="00192E11">
              <w:rPr>
                <w:noProof/>
                <w:webHidden/>
              </w:rPr>
              <w:fldChar w:fldCharType="end"/>
            </w:r>
          </w:hyperlink>
        </w:p>
        <w:p w14:paraId="4BD58A00" w14:textId="4F6598BD" w:rsidR="00F5618D" w:rsidRDefault="00F5618D">
          <w:r>
            <w:rPr>
              <w:b/>
              <w:bCs/>
              <w:noProof/>
            </w:rPr>
            <w:fldChar w:fldCharType="end"/>
          </w:r>
        </w:p>
      </w:sdtContent>
    </w:sdt>
    <w:p w14:paraId="44B37C86" w14:textId="77777777" w:rsidR="00AB35C4" w:rsidRPr="006075A6" w:rsidRDefault="00AB35C4" w:rsidP="006075A6">
      <w:pPr>
        <w:spacing w:after="160" w:line="259" w:lineRule="auto"/>
        <w:sectPr w:rsidR="00AB35C4" w:rsidRPr="006075A6" w:rsidSect="00C00DBC">
          <w:footerReference w:type="even" r:id="rId12"/>
          <w:footerReference w:type="default" r:id="rId13"/>
          <w:type w:val="continuous"/>
          <w:pgSz w:w="12240" w:h="15840" w:code="1"/>
          <w:pgMar w:top="1871" w:right="1264" w:bottom="1440" w:left="1264" w:header="709" w:footer="709" w:gutter="0"/>
          <w:cols w:space="720"/>
          <w:docGrid w:linePitch="299"/>
        </w:sectPr>
      </w:pPr>
    </w:p>
    <w:p w14:paraId="645A0388" w14:textId="19A7C2C8" w:rsidR="00B90090" w:rsidRDefault="00CC550B" w:rsidP="00747BC7">
      <w:pPr>
        <w:pStyle w:val="Heading1"/>
      </w:pPr>
      <w:bookmarkStart w:id="2" w:name="_Toc89105495"/>
      <w:r>
        <w:lastRenderedPageBreak/>
        <w:t>Use Case Diagram</w:t>
      </w:r>
      <w:r w:rsidR="00FC413B">
        <w:t xml:space="preserve"> (Michael)</w:t>
      </w:r>
      <w:bookmarkEnd w:id="2"/>
    </w:p>
    <w:p w14:paraId="21585D32" w14:textId="4E49691A" w:rsidR="00CC550B" w:rsidRPr="00CC550B" w:rsidRDefault="00CC550B" w:rsidP="00CC550B">
      <w:pPr>
        <w:pStyle w:val="paragraph1"/>
      </w:pPr>
      <w:r>
        <w:t xml:space="preserve">The use case diagram is composed of actors and use cases to show the sequence of actions that the system will perform to operate the theater ticketing App. Note that for simplicity and scope of the project, the engineering team has decided to treat the Billing, </w:t>
      </w:r>
      <w:proofErr w:type="gramStart"/>
      <w:r>
        <w:t>admin</w:t>
      </w:r>
      <w:proofErr w:type="gramEnd"/>
      <w:r>
        <w:t xml:space="preserve"> and payment systems as external actors</w:t>
      </w:r>
      <w:r w:rsidR="00EB20F8">
        <w:t xml:space="preserve"> and thus not part of our system.</w:t>
      </w:r>
      <w:r>
        <w:t xml:space="preserve"> </w:t>
      </w:r>
    </w:p>
    <w:p w14:paraId="6CAEBF27" w14:textId="7263A520" w:rsidR="00CC550B" w:rsidRDefault="00CC550B" w:rsidP="006075A6">
      <w:pPr>
        <w:pStyle w:val="Figure"/>
      </w:pPr>
      <w:r w:rsidRPr="00CC550B">
        <w:rPr>
          <w:noProof/>
        </w:rPr>
        <w:drawing>
          <wp:inline distT="0" distB="0" distL="0" distR="0" wp14:anchorId="73C2A406" wp14:editId="7197936D">
            <wp:extent cx="8342940" cy="4909609"/>
            <wp:effectExtent l="0" t="0" r="127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8352722" cy="4915365"/>
                    </a:xfrm>
                    <a:prstGeom prst="rect">
                      <a:avLst/>
                    </a:prstGeom>
                  </pic:spPr>
                </pic:pic>
              </a:graphicData>
            </a:graphic>
          </wp:inline>
        </w:drawing>
      </w:r>
    </w:p>
    <w:p w14:paraId="3778EFEE" w14:textId="35993DC0" w:rsidR="00CC550B" w:rsidRDefault="00CC550B" w:rsidP="00CC550B">
      <w:pPr>
        <w:pStyle w:val="StyleCaptionCenteredAfter6pt"/>
        <w:jc w:val="left"/>
      </w:pPr>
    </w:p>
    <w:p w14:paraId="4BA33746" w14:textId="66F01EC6" w:rsidR="006075A6" w:rsidRDefault="006075A6" w:rsidP="006075A6">
      <w:pPr>
        <w:pStyle w:val="Heading1"/>
      </w:pPr>
      <w:bookmarkStart w:id="3" w:name="_Toc89105496"/>
      <w:r>
        <w:lastRenderedPageBreak/>
        <w:t xml:space="preserve">Systems Activity diagram </w:t>
      </w:r>
      <w:r w:rsidR="00FC413B">
        <w:t>(Michael)</w:t>
      </w:r>
      <w:bookmarkEnd w:id="3"/>
    </w:p>
    <w:p w14:paraId="72B92294" w14:textId="1BF5C8E3" w:rsidR="00773A93" w:rsidRPr="00773A93" w:rsidRDefault="00773A93" w:rsidP="00773A93">
      <w:pPr>
        <w:pStyle w:val="paragraph1"/>
      </w:pPr>
      <w:r>
        <w:t xml:space="preserve">This image shows the possible activity diagram of the whole system. </w:t>
      </w:r>
    </w:p>
    <w:p w14:paraId="3B15D702" w14:textId="00B3879B" w:rsidR="006075A6" w:rsidRPr="006075A6" w:rsidRDefault="006075A6" w:rsidP="006075A6">
      <w:pPr>
        <w:pStyle w:val="Figure"/>
        <w:spacing w:after="0"/>
        <w:ind w:left="-1020" w:right="-57"/>
      </w:pPr>
      <w:r w:rsidRPr="006075A6">
        <w:rPr>
          <w:noProof/>
        </w:rPr>
        <w:drawing>
          <wp:inline distT="0" distB="0" distL="0" distR="0" wp14:anchorId="28E80F0C" wp14:editId="2E24E4BD">
            <wp:extent cx="9154795" cy="5578807"/>
            <wp:effectExtent l="0" t="0" r="8255"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9160503" cy="5582285"/>
                    </a:xfrm>
                    <a:prstGeom prst="rect">
                      <a:avLst/>
                    </a:prstGeom>
                  </pic:spPr>
                </pic:pic>
              </a:graphicData>
            </a:graphic>
          </wp:inline>
        </w:drawing>
      </w:r>
    </w:p>
    <w:p w14:paraId="6DCE37A6" w14:textId="36B442D0" w:rsidR="006075A6" w:rsidRDefault="006075A6" w:rsidP="00CC550B">
      <w:pPr>
        <w:pStyle w:val="StyleCaptionCenteredAfter6pt"/>
        <w:jc w:val="left"/>
        <w:sectPr w:rsidR="006075A6" w:rsidSect="00CC550B">
          <w:footerReference w:type="default" r:id="rId16"/>
          <w:pgSz w:w="15840" w:h="12240" w:orient="landscape" w:code="1"/>
          <w:pgMar w:top="1264" w:right="1871" w:bottom="1264" w:left="1440" w:header="709" w:footer="709" w:gutter="0"/>
          <w:pgNumType w:start="1"/>
          <w:cols w:space="720"/>
          <w:docGrid w:linePitch="360"/>
        </w:sectPr>
      </w:pPr>
    </w:p>
    <w:p w14:paraId="5A3042F6" w14:textId="4B1A8E82" w:rsidR="00CC550B" w:rsidRDefault="006075A6" w:rsidP="006075A6">
      <w:pPr>
        <w:pStyle w:val="Heading1"/>
      </w:pPr>
      <w:bookmarkStart w:id="4" w:name="_Toc89105497"/>
      <w:r>
        <w:lastRenderedPageBreak/>
        <w:t>State Transition Diagram</w:t>
      </w:r>
      <w:r w:rsidR="00FC413B">
        <w:t xml:space="preserve"> (Michael)</w:t>
      </w:r>
      <w:bookmarkEnd w:id="4"/>
    </w:p>
    <w:p w14:paraId="443ED9B3" w14:textId="037E7AF5" w:rsidR="006075A6" w:rsidRDefault="3B2D3DFF" w:rsidP="006075A6">
      <w:pPr>
        <w:pStyle w:val="paragraph1"/>
      </w:pPr>
      <w:r>
        <w:t>The state transition diagram is a diagram showing how an object view or state can change depending on operations in the system. The group has developed 2 state transition diagrams:</w:t>
      </w:r>
    </w:p>
    <w:p w14:paraId="273895E7" w14:textId="0F493906" w:rsidR="006075A6" w:rsidRDefault="006075A6" w:rsidP="006075A6">
      <w:pPr>
        <w:pStyle w:val="paragraph1"/>
        <w:numPr>
          <w:ilvl w:val="0"/>
          <w:numId w:val="43"/>
        </w:numPr>
      </w:pPr>
      <w:r>
        <w:t>A Ticket Object State diagram</w:t>
      </w:r>
    </w:p>
    <w:p w14:paraId="071D5DDF" w14:textId="6491526E" w:rsidR="006075A6" w:rsidRDefault="3B2D3DFF" w:rsidP="006075A6">
      <w:pPr>
        <w:pStyle w:val="paragraph1"/>
        <w:numPr>
          <w:ilvl w:val="0"/>
          <w:numId w:val="43"/>
        </w:numPr>
      </w:pPr>
      <w:r>
        <w:t>A Payment Object state diagram (Broken into two, to show both refunds and payment).</w:t>
      </w:r>
    </w:p>
    <w:p w14:paraId="26B63C36" w14:textId="5BEDF680" w:rsidR="006075A6" w:rsidRDefault="006075A6" w:rsidP="006075A6">
      <w:pPr>
        <w:pStyle w:val="paragraph1"/>
      </w:pPr>
    </w:p>
    <w:p w14:paraId="531661EB" w14:textId="064306F3" w:rsidR="006075A6" w:rsidRDefault="006075A6" w:rsidP="006075A6">
      <w:pPr>
        <w:pStyle w:val="Heading2"/>
      </w:pPr>
      <w:bookmarkStart w:id="5" w:name="_Toc89105498"/>
      <w:r>
        <w:t>Ticket State Diagram</w:t>
      </w:r>
      <w:r w:rsidR="00FC413B">
        <w:t xml:space="preserve"> (Michael)</w:t>
      </w:r>
      <w:bookmarkEnd w:id="5"/>
    </w:p>
    <w:p w14:paraId="679D0EAA" w14:textId="14D38E14" w:rsidR="00773A93" w:rsidRDefault="00773A93" w:rsidP="00773A93">
      <w:pPr>
        <w:pStyle w:val="paragraph2"/>
      </w:pPr>
      <w:r>
        <w:t xml:space="preserve">The State diagram of the ticket is </w:t>
      </w:r>
      <w:proofErr w:type="gramStart"/>
      <w:r>
        <w:t>pretty simple</w:t>
      </w:r>
      <w:proofErr w:type="gramEnd"/>
      <w:r>
        <w:t>. A ticket is created when the customer buys a ticket. The state then goes into active until the movie is shown or the user request a refund.</w:t>
      </w:r>
    </w:p>
    <w:p w14:paraId="12FE4C1E" w14:textId="791C2E1D" w:rsidR="00773A93" w:rsidRPr="00773A93" w:rsidRDefault="00773A93" w:rsidP="00773A93">
      <w:pPr>
        <w:pStyle w:val="paragraph2"/>
      </w:pPr>
      <w:r>
        <w:t>The ticket either change states into “refunded” or “consumed” and end state.</w:t>
      </w:r>
    </w:p>
    <w:p w14:paraId="3B4C6374" w14:textId="150A585E" w:rsidR="006075A6" w:rsidRDefault="00773A93" w:rsidP="006075A6">
      <w:pPr>
        <w:pStyle w:val="Figure"/>
      </w:pPr>
      <w:r w:rsidRPr="00773A93">
        <w:rPr>
          <w:noProof/>
        </w:rPr>
        <w:drawing>
          <wp:inline distT="0" distB="0" distL="0" distR="0" wp14:anchorId="48ECD1E3" wp14:editId="02607FA6">
            <wp:extent cx="6167120" cy="3705225"/>
            <wp:effectExtent l="0" t="0" r="508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6167120" cy="3705225"/>
                    </a:xfrm>
                    <a:prstGeom prst="rect">
                      <a:avLst/>
                    </a:prstGeom>
                  </pic:spPr>
                </pic:pic>
              </a:graphicData>
            </a:graphic>
          </wp:inline>
        </w:drawing>
      </w:r>
    </w:p>
    <w:p w14:paraId="3BD25444" w14:textId="0EF778F7" w:rsidR="006075A6" w:rsidRDefault="006075A6" w:rsidP="006075A6">
      <w:pPr>
        <w:pStyle w:val="StyleCaptionCenteredAfter6pt"/>
      </w:pPr>
    </w:p>
    <w:p w14:paraId="46E8616A" w14:textId="486B5E5B" w:rsidR="006075A6" w:rsidRDefault="006075A6" w:rsidP="006075A6">
      <w:pPr>
        <w:pStyle w:val="Heading2"/>
      </w:pPr>
      <w:bookmarkStart w:id="6" w:name="_Toc89105499"/>
      <w:r>
        <w:t>Payment Object State Diagram</w:t>
      </w:r>
      <w:r w:rsidR="00FC413B">
        <w:t xml:space="preserve"> (Michael)</w:t>
      </w:r>
      <w:bookmarkEnd w:id="6"/>
    </w:p>
    <w:p w14:paraId="6032C36A" w14:textId="535E53A6" w:rsidR="00773A93" w:rsidRPr="00773A93" w:rsidRDefault="00773A93" w:rsidP="00773A93">
      <w:pPr>
        <w:pStyle w:val="paragraph2"/>
      </w:pPr>
      <w:r>
        <w:t xml:space="preserve">There are 2 main options for the payment state diagram. Either a payment or a refund is initiated. Either way, the changes from its initial state to either accepted (payment) or verified (ticket is verified for refund) before it’s consumed or </w:t>
      </w:r>
      <w:r w:rsidR="00887053">
        <w:t>paid,</w:t>
      </w:r>
      <w:r>
        <w:t xml:space="preserve"> and a receipt is sent to confirm the transaction. Refer to the figures below for more context.</w:t>
      </w:r>
      <w:r w:rsidR="00EB20F8">
        <w:t xml:space="preserve"> We are assuming that if payments, the billing system will take care of it (</w:t>
      </w:r>
      <w:proofErr w:type="gramStart"/>
      <w:r w:rsidR="00EB20F8">
        <w:t>i.e.</w:t>
      </w:r>
      <w:proofErr w:type="gramEnd"/>
      <w:r w:rsidR="00EB20F8">
        <w:t xml:space="preserve"> an external action) and thus there’s no </w:t>
      </w:r>
      <w:r w:rsidR="00887053">
        <w:t>error handling and this is the engineering decision of the team to avoid going down a rabbit hole).</w:t>
      </w:r>
    </w:p>
    <w:p w14:paraId="0B8D3432" w14:textId="387C8B54" w:rsidR="00CC550B" w:rsidRDefault="006075A6" w:rsidP="00CC550B">
      <w:pPr>
        <w:pStyle w:val="StyleCaptionCenteredAfter6pt"/>
      </w:pPr>
      <w:r w:rsidRPr="006075A6">
        <w:rPr>
          <w:noProof/>
        </w:rPr>
        <w:lastRenderedPageBreak/>
        <w:drawing>
          <wp:inline distT="0" distB="0" distL="0" distR="0" wp14:anchorId="51C52F1D" wp14:editId="30EED45F">
            <wp:extent cx="5757545" cy="6468346"/>
            <wp:effectExtent l="0" t="0" r="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stretch>
                      <a:fillRect/>
                    </a:stretch>
                  </pic:blipFill>
                  <pic:spPr>
                    <a:xfrm>
                      <a:off x="0" y="0"/>
                      <a:ext cx="5760286" cy="6471425"/>
                    </a:xfrm>
                    <a:prstGeom prst="rect">
                      <a:avLst/>
                    </a:prstGeom>
                  </pic:spPr>
                </pic:pic>
              </a:graphicData>
            </a:graphic>
          </wp:inline>
        </w:drawing>
      </w:r>
    </w:p>
    <w:p w14:paraId="1CF9F0DB" w14:textId="3B99C525" w:rsidR="006075A6" w:rsidRDefault="006075A6">
      <w:pPr>
        <w:rPr>
          <w:b/>
          <w:bCs/>
          <w:szCs w:val="20"/>
        </w:rPr>
      </w:pPr>
      <w:r>
        <w:br w:type="page"/>
      </w:r>
    </w:p>
    <w:p w14:paraId="152CF024" w14:textId="696D3823" w:rsidR="006075A6" w:rsidRDefault="3B2D3DFF" w:rsidP="006075A6">
      <w:pPr>
        <w:pStyle w:val="Heading1"/>
      </w:pPr>
      <w:bookmarkStart w:id="7" w:name="_Toc89105500"/>
      <w:r>
        <w:lastRenderedPageBreak/>
        <w:t>Scenarios and CandiDate Objects</w:t>
      </w:r>
      <w:r w:rsidR="00FC413B">
        <w:t xml:space="preserve"> (Brandon &amp; Kayode)</w:t>
      </w:r>
      <w:bookmarkEnd w:id="7"/>
    </w:p>
    <w:p w14:paraId="61E4E538" w14:textId="574B1310" w:rsidR="00CB3A8D" w:rsidRDefault="00CB3A8D" w:rsidP="00CB3A8D">
      <w:pPr>
        <w:rPr>
          <w:rFonts w:asciiTheme="minorHAnsi" w:hAnsiTheme="minorHAnsi"/>
          <w:b/>
          <w:bCs/>
        </w:rPr>
      </w:pPr>
      <w:r>
        <w:rPr>
          <w:b/>
          <w:bCs/>
        </w:rPr>
        <w:t>Login</w:t>
      </w:r>
      <w:r w:rsidR="00FC413B">
        <w:rPr>
          <w:b/>
          <w:bCs/>
        </w:rPr>
        <w:t xml:space="preserve"> (Brandon)</w:t>
      </w:r>
    </w:p>
    <w:p w14:paraId="3ED90D34" w14:textId="77777777" w:rsidR="00CB3A8D" w:rsidRPr="00CB3A8D" w:rsidRDefault="00CB3A8D" w:rsidP="00CB3A8D">
      <w:pPr>
        <w:rPr>
          <w:rFonts w:asciiTheme="minorHAnsi" w:hAnsiTheme="minorHAnsi"/>
          <w:b/>
          <w:bCs/>
        </w:rPr>
      </w:pPr>
    </w:p>
    <w:p w14:paraId="253A6D16" w14:textId="774B999D" w:rsidR="00CB3A8D" w:rsidRDefault="00CB3A8D" w:rsidP="00CB3A8D">
      <w:r>
        <w:tab/>
        <w:t xml:space="preserve">A </w:t>
      </w:r>
      <w:r>
        <w:rPr>
          <w:u w:val="single"/>
        </w:rPr>
        <w:t>registered user</w:t>
      </w:r>
      <w:r>
        <w:t xml:space="preserve"> enters their </w:t>
      </w:r>
      <w:r>
        <w:rPr>
          <w:u w:val="single"/>
        </w:rPr>
        <w:t>username</w:t>
      </w:r>
      <w:r>
        <w:t xml:space="preserve"> and </w:t>
      </w:r>
      <w:r>
        <w:rPr>
          <w:u w:val="single"/>
        </w:rPr>
        <w:t>password</w:t>
      </w:r>
      <w:r>
        <w:t xml:space="preserve"> into the system and the system </w:t>
      </w:r>
      <w:r>
        <w:rPr>
          <w:rFonts w:cs="Times New Roman (Body CS)"/>
          <w:u w:val="double"/>
        </w:rPr>
        <w:t>validates</w:t>
      </w:r>
      <w:r>
        <w:t xml:space="preserve"> the registered users’ username and password. If a correct username and password is </w:t>
      </w:r>
      <w:r>
        <w:rPr>
          <w:rFonts w:cs="Times New Roman (Body CS)"/>
          <w:u w:val="double"/>
        </w:rPr>
        <w:t>entered</w:t>
      </w:r>
      <w:r>
        <w:t xml:space="preserve">, the information is validated against the </w:t>
      </w:r>
      <w:r>
        <w:rPr>
          <w:u w:val="single"/>
        </w:rPr>
        <w:t>information</w:t>
      </w:r>
      <w:r>
        <w:t xml:space="preserve"> </w:t>
      </w:r>
      <w:r>
        <w:rPr>
          <w:rFonts w:cs="Times New Roman (Body CS)"/>
          <w:u w:val="double"/>
        </w:rPr>
        <w:t>stored</w:t>
      </w:r>
      <w:r>
        <w:t xml:space="preserve"> in the </w:t>
      </w:r>
      <w:r>
        <w:rPr>
          <w:u w:val="single"/>
        </w:rPr>
        <w:t>database</w:t>
      </w:r>
      <w:r>
        <w:t xml:space="preserve"> and allows the user to </w:t>
      </w:r>
      <w:r>
        <w:rPr>
          <w:rFonts w:cs="Times New Roman (Body CS)"/>
          <w:u w:val="double"/>
        </w:rPr>
        <w:t>view</w:t>
      </w:r>
      <w:r>
        <w:t xml:space="preserve"> the </w:t>
      </w:r>
      <w:r>
        <w:rPr>
          <w:u w:val="single"/>
        </w:rPr>
        <w:t>menu</w:t>
      </w:r>
      <w:r>
        <w:t xml:space="preserve">. The user is then </w:t>
      </w:r>
      <w:r>
        <w:rPr>
          <w:rFonts w:cs="Times New Roman (Body CS)"/>
          <w:u w:val="double"/>
        </w:rPr>
        <w:t>shown</w:t>
      </w:r>
      <w:r>
        <w:t xml:space="preserve"> the menu to search for a movie. </w:t>
      </w:r>
    </w:p>
    <w:p w14:paraId="4D77B35E" w14:textId="77777777" w:rsidR="00CB3A8D" w:rsidRDefault="00CB3A8D" w:rsidP="00CB3A8D"/>
    <w:tbl>
      <w:tblPr>
        <w:tblStyle w:val="TableGrid"/>
        <w:tblW w:w="0" w:type="auto"/>
        <w:tblLook w:val="04A0" w:firstRow="1" w:lastRow="0" w:firstColumn="1" w:lastColumn="0" w:noHBand="0" w:noVBand="1"/>
      </w:tblPr>
      <w:tblGrid>
        <w:gridCol w:w="2405"/>
        <w:gridCol w:w="6945"/>
      </w:tblGrid>
      <w:tr w:rsidR="00CB3A8D" w14:paraId="338D6EBD"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0428F6D7" w14:textId="77777777" w:rsidR="00CB3A8D" w:rsidRDefault="00CB3A8D">
            <w:r>
              <w:t>Name</w:t>
            </w:r>
          </w:p>
        </w:tc>
        <w:tc>
          <w:tcPr>
            <w:tcW w:w="6945" w:type="dxa"/>
            <w:tcBorders>
              <w:top w:val="single" w:sz="4" w:space="0" w:color="auto"/>
              <w:left w:val="single" w:sz="4" w:space="0" w:color="auto"/>
              <w:bottom w:val="single" w:sz="4" w:space="0" w:color="auto"/>
              <w:right w:val="single" w:sz="4" w:space="0" w:color="auto"/>
            </w:tcBorders>
            <w:hideMark/>
          </w:tcPr>
          <w:p w14:paraId="329259D7" w14:textId="77777777" w:rsidR="00CB3A8D" w:rsidRDefault="00CB3A8D">
            <w:r>
              <w:t>Login</w:t>
            </w:r>
          </w:p>
        </w:tc>
      </w:tr>
      <w:tr w:rsidR="00CB3A8D" w14:paraId="58D3E36A"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53DE1623" w14:textId="77777777" w:rsidR="00CB3A8D" w:rsidRDefault="00CB3A8D">
            <w:r>
              <w:t>Description</w:t>
            </w:r>
          </w:p>
        </w:tc>
        <w:tc>
          <w:tcPr>
            <w:tcW w:w="6945" w:type="dxa"/>
            <w:tcBorders>
              <w:top w:val="single" w:sz="4" w:space="0" w:color="auto"/>
              <w:left w:val="single" w:sz="4" w:space="0" w:color="auto"/>
              <w:bottom w:val="single" w:sz="4" w:space="0" w:color="auto"/>
              <w:right w:val="single" w:sz="4" w:space="0" w:color="auto"/>
            </w:tcBorders>
            <w:hideMark/>
          </w:tcPr>
          <w:p w14:paraId="0A040F84" w14:textId="77777777" w:rsidR="00CB3A8D" w:rsidRDefault="00CB3A8D">
            <w:r>
              <w:t xml:space="preserve">On request from a registered user, allows for entry into the system with registered user authorization. </w:t>
            </w:r>
          </w:p>
        </w:tc>
      </w:tr>
      <w:tr w:rsidR="00CB3A8D" w14:paraId="6C6EC5F1"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53C836A5" w14:textId="77777777" w:rsidR="00CB3A8D" w:rsidRDefault="00CB3A8D">
            <w:r>
              <w:t>Precondition</w:t>
            </w:r>
          </w:p>
        </w:tc>
        <w:tc>
          <w:tcPr>
            <w:tcW w:w="6945" w:type="dxa"/>
            <w:tcBorders>
              <w:top w:val="single" w:sz="4" w:space="0" w:color="auto"/>
              <w:left w:val="single" w:sz="4" w:space="0" w:color="auto"/>
              <w:bottom w:val="single" w:sz="4" w:space="0" w:color="auto"/>
              <w:right w:val="single" w:sz="4" w:space="0" w:color="auto"/>
            </w:tcBorders>
            <w:hideMark/>
          </w:tcPr>
          <w:p w14:paraId="42E52950" w14:textId="77777777" w:rsidR="00CB3A8D" w:rsidRDefault="00CB3A8D">
            <w:r>
              <w:t>Enters correct username and password</w:t>
            </w:r>
          </w:p>
        </w:tc>
      </w:tr>
      <w:tr w:rsidR="00CB3A8D" w14:paraId="647A5A5B"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70AC8D42" w14:textId="77777777" w:rsidR="00CB3A8D" w:rsidRDefault="00CB3A8D">
            <w:r>
              <w:t>Post Condition</w:t>
            </w:r>
          </w:p>
        </w:tc>
        <w:tc>
          <w:tcPr>
            <w:tcW w:w="6945" w:type="dxa"/>
            <w:tcBorders>
              <w:top w:val="single" w:sz="4" w:space="0" w:color="auto"/>
              <w:left w:val="single" w:sz="4" w:space="0" w:color="auto"/>
              <w:bottom w:val="single" w:sz="4" w:space="0" w:color="auto"/>
              <w:right w:val="single" w:sz="4" w:space="0" w:color="auto"/>
            </w:tcBorders>
            <w:hideMark/>
          </w:tcPr>
          <w:p w14:paraId="26B40D98" w14:textId="77777777" w:rsidR="00CB3A8D" w:rsidRDefault="00CB3A8D">
            <w:r>
              <w:t>Registered user is shown the menu</w:t>
            </w:r>
          </w:p>
        </w:tc>
      </w:tr>
      <w:tr w:rsidR="00CB3A8D" w14:paraId="5E7AF6B4"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44E9429B" w14:textId="77777777" w:rsidR="00CB3A8D" w:rsidRDefault="00CB3A8D">
            <w:r>
              <w:t>Error Situation</w:t>
            </w:r>
          </w:p>
        </w:tc>
        <w:tc>
          <w:tcPr>
            <w:tcW w:w="6945" w:type="dxa"/>
            <w:tcBorders>
              <w:top w:val="single" w:sz="4" w:space="0" w:color="auto"/>
              <w:left w:val="single" w:sz="4" w:space="0" w:color="auto"/>
              <w:bottom w:val="single" w:sz="4" w:space="0" w:color="auto"/>
              <w:right w:val="single" w:sz="4" w:space="0" w:color="auto"/>
            </w:tcBorders>
            <w:hideMark/>
          </w:tcPr>
          <w:p w14:paraId="43ACFD37" w14:textId="77777777" w:rsidR="00CB3A8D" w:rsidRDefault="00CB3A8D">
            <w:r>
              <w:t>Enters incorrect username and password</w:t>
            </w:r>
          </w:p>
        </w:tc>
      </w:tr>
      <w:tr w:rsidR="00CB3A8D" w14:paraId="0F100455"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E573B6C" w14:textId="77777777" w:rsidR="00CB3A8D" w:rsidRDefault="00CB3A8D">
            <w:r>
              <w:t>Primary Actors</w:t>
            </w:r>
          </w:p>
        </w:tc>
        <w:tc>
          <w:tcPr>
            <w:tcW w:w="6945" w:type="dxa"/>
            <w:tcBorders>
              <w:top w:val="single" w:sz="4" w:space="0" w:color="auto"/>
              <w:left w:val="single" w:sz="4" w:space="0" w:color="auto"/>
              <w:bottom w:val="single" w:sz="4" w:space="0" w:color="auto"/>
              <w:right w:val="single" w:sz="4" w:space="0" w:color="auto"/>
            </w:tcBorders>
            <w:hideMark/>
          </w:tcPr>
          <w:p w14:paraId="638F6484" w14:textId="77777777" w:rsidR="00CB3A8D" w:rsidRDefault="00CB3A8D">
            <w:r>
              <w:t>Registered User</w:t>
            </w:r>
          </w:p>
        </w:tc>
      </w:tr>
      <w:tr w:rsidR="00CB3A8D" w14:paraId="33A967FA"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7482E553" w14:textId="77777777" w:rsidR="00CB3A8D" w:rsidRDefault="00CB3A8D">
            <w:r>
              <w:t>Secondary Actors</w:t>
            </w:r>
          </w:p>
        </w:tc>
        <w:tc>
          <w:tcPr>
            <w:tcW w:w="6945" w:type="dxa"/>
            <w:tcBorders>
              <w:top w:val="single" w:sz="4" w:space="0" w:color="auto"/>
              <w:left w:val="single" w:sz="4" w:space="0" w:color="auto"/>
              <w:bottom w:val="single" w:sz="4" w:space="0" w:color="auto"/>
              <w:right w:val="single" w:sz="4" w:space="0" w:color="auto"/>
            </w:tcBorders>
            <w:hideMark/>
          </w:tcPr>
          <w:p w14:paraId="5CA4A70C" w14:textId="77777777" w:rsidR="00CB3A8D" w:rsidRDefault="00CB3A8D">
            <w:r>
              <w:t>Database</w:t>
            </w:r>
          </w:p>
        </w:tc>
      </w:tr>
      <w:tr w:rsidR="00CB3A8D" w14:paraId="541ADE82"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0506BBE3" w14:textId="77777777" w:rsidR="00CB3A8D" w:rsidRDefault="00CB3A8D">
            <w:r>
              <w:t>Standard Process</w:t>
            </w:r>
          </w:p>
        </w:tc>
        <w:tc>
          <w:tcPr>
            <w:tcW w:w="6945" w:type="dxa"/>
            <w:tcBorders>
              <w:top w:val="single" w:sz="4" w:space="0" w:color="auto"/>
              <w:left w:val="single" w:sz="4" w:space="0" w:color="auto"/>
              <w:bottom w:val="single" w:sz="4" w:space="0" w:color="auto"/>
              <w:right w:val="single" w:sz="4" w:space="0" w:color="auto"/>
            </w:tcBorders>
            <w:hideMark/>
          </w:tcPr>
          <w:p w14:paraId="6E62B3AD" w14:textId="77777777" w:rsidR="00CB3A8D" w:rsidRDefault="00CB3A8D">
            <w:r>
              <w:t>1) Registered user enters their username and password</w:t>
            </w:r>
          </w:p>
          <w:p w14:paraId="5B93E73C" w14:textId="77777777" w:rsidR="00CB3A8D" w:rsidRDefault="00CB3A8D">
            <w:r>
              <w:t>2) Registered user is granted access to the menu with the required authorization</w:t>
            </w:r>
          </w:p>
        </w:tc>
      </w:tr>
      <w:tr w:rsidR="00CB3A8D" w14:paraId="3DFFEC37"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5D708C8" w14:textId="77777777" w:rsidR="00CB3A8D" w:rsidRDefault="00CB3A8D">
            <w:r>
              <w:t>Alternative Process</w:t>
            </w:r>
          </w:p>
        </w:tc>
        <w:tc>
          <w:tcPr>
            <w:tcW w:w="6945" w:type="dxa"/>
            <w:tcBorders>
              <w:top w:val="single" w:sz="4" w:space="0" w:color="auto"/>
              <w:left w:val="single" w:sz="4" w:space="0" w:color="auto"/>
              <w:bottom w:val="single" w:sz="4" w:space="0" w:color="auto"/>
              <w:right w:val="single" w:sz="4" w:space="0" w:color="auto"/>
            </w:tcBorders>
            <w:hideMark/>
          </w:tcPr>
          <w:p w14:paraId="4578952E" w14:textId="77777777" w:rsidR="00CB3A8D" w:rsidRDefault="00CB3A8D">
            <w:r>
              <w:t>1) Enters the system as a guest user</w:t>
            </w:r>
          </w:p>
        </w:tc>
      </w:tr>
    </w:tbl>
    <w:p w14:paraId="1E15C00A" w14:textId="77777777" w:rsidR="00CB3A8D" w:rsidRDefault="00CB3A8D" w:rsidP="00CB3A8D">
      <w:pPr>
        <w:rPr>
          <w:rFonts w:asciiTheme="minorHAnsi" w:hAnsiTheme="minorHAnsi" w:cstheme="minorBidi"/>
        </w:rPr>
      </w:pPr>
    </w:p>
    <w:p w14:paraId="4375131A" w14:textId="2904092B" w:rsidR="00CB3A8D" w:rsidRDefault="00CB3A8D" w:rsidP="00CB3A8D">
      <w:pPr>
        <w:rPr>
          <w:b/>
          <w:bCs/>
        </w:rPr>
      </w:pPr>
      <w:r>
        <w:rPr>
          <w:b/>
          <w:bCs/>
        </w:rPr>
        <w:t>Search Movie</w:t>
      </w:r>
      <w:r w:rsidR="00FC413B">
        <w:rPr>
          <w:b/>
          <w:bCs/>
        </w:rPr>
        <w:t xml:space="preserve"> (Brandon)</w:t>
      </w:r>
    </w:p>
    <w:p w14:paraId="7D6AB39E" w14:textId="77777777" w:rsidR="00CB3A8D" w:rsidRDefault="00CB3A8D" w:rsidP="00CB3A8D"/>
    <w:p w14:paraId="0179B92D" w14:textId="77777777" w:rsidR="00CB3A8D" w:rsidRDefault="00CB3A8D" w:rsidP="00CB3A8D">
      <w:pPr>
        <w:ind w:firstLine="720"/>
      </w:pPr>
      <w:r>
        <w:t xml:space="preserve">A </w:t>
      </w:r>
      <w:r>
        <w:rPr>
          <w:u w:val="single"/>
        </w:rPr>
        <w:t>user</w:t>
      </w:r>
      <w:r>
        <w:t xml:space="preserve"> </w:t>
      </w:r>
      <w:r>
        <w:rPr>
          <w:rFonts w:cs="Times New Roman (Body CS)"/>
          <w:u w:val="double"/>
        </w:rPr>
        <w:t>enters</w:t>
      </w:r>
      <w:r>
        <w:t xml:space="preserve"> the </w:t>
      </w:r>
      <w:r>
        <w:rPr>
          <w:u w:val="single"/>
        </w:rPr>
        <w:t>menu</w:t>
      </w:r>
      <w:r>
        <w:t xml:space="preserve">. The </w:t>
      </w:r>
      <w:r>
        <w:rPr>
          <w:u w:val="single"/>
        </w:rPr>
        <w:t>system</w:t>
      </w:r>
      <w:r>
        <w:t xml:space="preserve"> asks the user to select an </w:t>
      </w:r>
      <w:r>
        <w:rPr>
          <w:u w:val="single"/>
        </w:rPr>
        <w:t>option</w:t>
      </w:r>
      <w:r>
        <w:t xml:space="preserve"> to </w:t>
      </w:r>
      <w:r>
        <w:rPr>
          <w:rFonts w:cs="Times New Roman (Body CS)"/>
          <w:u w:val="double"/>
        </w:rPr>
        <w:t>search</w:t>
      </w:r>
      <w:r>
        <w:t xml:space="preserve"> for a movie. The current </w:t>
      </w:r>
      <w:r>
        <w:rPr>
          <w:u w:val="single"/>
        </w:rPr>
        <w:t>movie repository</w:t>
      </w:r>
      <w:r>
        <w:t xml:space="preserve"> that are being </w:t>
      </w:r>
      <w:r>
        <w:rPr>
          <w:rFonts w:cs="Times New Roman (Body CS)"/>
          <w:u w:val="double"/>
        </w:rPr>
        <w:t>shown</w:t>
      </w:r>
      <w:r>
        <w:t xml:space="preserve"> in the </w:t>
      </w:r>
      <w:r>
        <w:rPr>
          <w:u w:val="single"/>
        </w:rPr>
        <w:t>theaters</w:t>
      </w:r>
      <w:r>
        <w:t xml:space="preserve"> are </w:t>
      </w:r>
      <w:r>
        <w:rPr>
          <w:rFonts w:cs="Times New Roman (Body CS)"/>
          <w:u w:val="double"/>
        </w:rPr>
        <w:t>displayed</w:t>
      </w:r>
      <w:r>
        <w:t xml:space="preserve"> to the user. The user can </w:t>
      </w:r>
      <w:r>
        <w:rPr>
          <w:rFonts w:cs="Times New Roman (Body CS)"/>
          <w:u w:val="double"/>
        </w:rPr>
        <w:t>view</w:t>
      </w:r>
      <w:r>
        <w:t xml:space="preserve"> all </w:t>
      </w:r>
      <w:r>
        <w:rPr>
          <w:u w:val="single"/>
        </w:rPr>
        <w:t>movies</w:t>
      </w:r>
      <w:r>
        <w:t xml:space="preserve"> available. The user can optionally, search for a movie by </w:t>
      </w:r>
      <w:r>
        <w:rPr>
          <w:u w:val="single"/>
        </w:rPr>
        <w:t>name</w:t>
      </w:r>
      <w:r>
        <w:t xml:space="preserve"> or </w:t>
      </w:r>
      <w:r>
        <w:rPr>
          <w:u w:val="single"/>
        </w:rPr>
        <w:t>genre</w:t>
      </w:r>
      <w:r>
        <w:t xml:space="preserve">. If a movie is searched for by name or genre, the </w:t>
      </w:r>
      <w:r>
        <w:rPr>
          <w:u w:val="single"/>
        </w:rPr>
        <w:t>database</w:t>
      </w:r>
      <w:r>
        <w:t xml:space="preserve"> is </w:t>
      </w:r>
      <w:r>
        <w:rPr>
          <w:rFonts w:cs="Times New Roman (Body CS)"/>
          <w:u w:val="double"/>
        </w:rPr>
        <w:t>queried</w:t>
      </w:r>
      <w:r>
        <w:t xml:space="preserve"> for the movie and the system displays whether the movie is being shown and the </w:t>
      </w:r>
      <w:r>
        <w:rPr>
          <w:u w:val="single"/>
        </w:rPr>
        <w:t>details</w:t>
      </w:r>
      <w:r>
        <w:t xml:space="preserve"> about the movie including a list of </w:t>
      </w:r>
      <w:r>
        <w:rPr>
          <w:u w:val="single"/>
        </w:rPr>
        <w:t>theatres</w:t>
      </w:r>
      <w:r>
        <w:t xml:space="preserve"> and (locations) </w:t>
      </w:r>
      <w:r>
        <w:rPr>
          <w:u w:val="single"/>
        </w:rPr>
        <w:t>where</w:t>
      </w:r>
      <w:r>
        <w:t xml:space="preserve"> the movies are being shown. The user can then </w:t>
      </w:r>
      <w:r>
        <w:rPr>
          <w:rFonts w:cs="Times New Roman (Body CS)"/>
          <w:u w:val="double"/>
        </w:rPr>
        <w:t>select</w:t>
      </w:r>
      <w:r>
        <w:t xml:space="preserve"> a movie.</w:t>
      </w:r>
    </w:p>
    <w:p w14:paraId="35C1A1BB" w14:textId="77777777" w:rsidR="00CB3A8D" w:rsidRDefault="00CB3A8D" w:rsidP="00CB3A8D"/>
    <w:tbl>
      <w:tblPr>
        <w:tblStyle w:val="TableGrid"/>
        <w:tblW w:w="0" w:type="auto"/>
        <w:tblLook w:val="04A0" w:firstRow="1" w:lastRow="0" w:firstColumn="1" w:lastColumn="0" w:noHBand="0" w:noVBand="1"/>
      </w:tblPr>
      <w:tblGrid>
        <w:gridCol w:w="2405"/>
        <w:gridCol w:w="6945"/>
      </w:tblGrid>
      <w:tr w:rsidR="00CB3A8D" w14:paraId="32A5D426"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6066471E" w14:textId="77777777" w:rsidR="00CB3A8D" w:rsidRDefault="00CB3A8D">
            <w:r>
              <w:t>Name</w:t>
            </w:r>
          </w:p>
        </w:tc>
        <w:tc>
          <w:tcPr>
            <w:tcW w:w="6945" w:type="dxa"/>
            <w:tcBorders>
              <w:top w:val="single" w:sz="4" w:space="0" w:color="auto"/>
              <w:left w:val="single" w:sz="4" w:space="0" w:color="auto"/>
              <w:bottom w:val="single" w:sz="4" w:space="0" w:color="auto"/>
              <w:right w:val="single" w:sz="4" w:space="0" w:color="auto"/>
            </w:tcBorders>
            <w:hideMark/>
          </w:tcPr>
          <w:p w14:paraId="4EC33A71" w14:textId="77777777" w:rsidR="00CB3A8D" w:rsidRDefault="00CB3A8D">
            <w:r>
              <w:t>Search Movie</w:t>
            </w:r>
          </w:p>
        </w:tc>
      </w:tr>
      <w:tr w:rsidR="00CB3A8D" w14:paraId="57846FCE"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1EC87A24" w14:textId="77777777" w:rsidR="00CB3A8D" w:rsidRDefault="00CB3A8D">
            <w:r>
              <w:t>Description</w:t>
            </w:r>
          </w:p>
        </w:tc>
        <w:tc>
          <w:tcPr>
            <w:tcW w:w="6945" w:type="dxa"/>
            <w:tcBorders>
              <w:top w:val="single" w:sz="4" w:space="0" w:color="auto"/>
              <w:left w:val="single" w:sz="4" w:space="0" w:color="auto"/>
              <w:bottom w:val="single" w:sz="4" w:space="0" w:color="auto"/>
              <w:right w:val="single" w:sz="4" w:space="0" w:color="auto"/>
            </w:tcBorders>
            <w:hideMark/>
          </w:tcPr>
          <w:p w14:paraId="0C0283BC" w14:textId="77777777" w:rsidR="00CB3A8D" w:rsidRDefault="00CB3A8D">
            <w:r>
              <w:t>Searches for movies currently being shown</w:t>
            </w:r>
          </w:p>
        </w:tc>
      </w:tr>
      <w:tr w:rsidR="00CB3A8D" w14:paraId="03071A9D"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0EC207A2" w14:textId="77777777" w:rsidR="00CB3A8D" w:rsidRDefault="00CB3A8D">
            <w:r>
              <w:t>Precondition</w:t>
            </w:r>
          </w:p>
        </w:tc>
        <w:tc>
          <w:tcPr>
            <w:tcW w:w="6945" w:type="dxa"/>
            <w:tcBorders>
              <w:top w:val="single" w:sz="4" w:space="0" w:color="auto"/>
              <w:left w:val="single" w:sz="4" w:space="0" w:color="auto"/>
              <w:bottom w:val="single" w:sz="4" w:space="0" w:color="auto"/>
              <w:right w:val="single" w:sz="4" w:space="0" w:color="auto"/>
            </w:tcBorders>
            <w:hideMark/>
          </w:tcPr>
          <w:p w14:paraId="44AB8481" w14:textId="77777777" w:rsidR="00CB3A8D" w:rsidRDefault="00CB3A8D">
            <w:r>
              <w:t>User selects the search for movie option</w:t>
            </w:r>
          </w:p>
        </w:tc>
      </w:tr>
      <w:tr w:rsidR="00CB3A8D" w14:paraId="1E97CA39"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4294B308" w14:textId="77777777" w:rsidR="00CB3A8D" w:rsidRDefault="00CB3A8D">
            <w:r>
              <w:t>Post Condition</w:t>
            </w:r>
          </w:p>
        </w:tc>
        <w:tc>
          <w:tcPr>
            <w:tcW w:w="6945" w:type="dxa"/>
            <w:tcBorders>
              <w:top w:val="single" w:sz="4" w:space="0" w:color="auto"/>
              <w:left w:val="single" w:sz="4" w:space="0" w:color="auto"/>
              <w:bottom w:val="single" w:sz="4" w:space="0" w:color="auto"/>
              <w:right w:val="single" w:sz="4" w:space="0" w:color="auto"/>
            </w:tcBorders>
            <w:hideMark/>
          </w:tcPr>
          <w:p w14:paraId="5DA50403" w14:textId="77777777" w:rsidR="00CB3A8D" w:rsidRDefault="00CB3A8D">
            <w:r>
              <w:t>User is shown a list of movies or selected movie</w:t>
            </w:r>
          </w:p>
        </w:tc>
      </w:tr>
      <w:tr w:rsidR="00CB3A8D" w14:paraId="42FEC964"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4035AC19" w14:textId="77777777" w:rsidR="00CB3A8D" w:rsidRDefault="00CB3A8D">
            <w:r>
              <w:t>Error Situation</w:t>
            </w:r>
          </w:p>
        </w:tc>
        <w:tc>
          <w:tcPr>
            <w:tcW w:w="6945" w:type="dxa"/>
            <w:tcBorders>
              <w:top w:val="single" w:sz="4" w:space="0" w:color="auto"/>
              <w:left w:val="single" w:sz="4" w:space="0" w:color="auto"/>
              <w:bottom w:val="single" w:sz="4" w:space="0" w:color="auto"/>
              <w:right w:val="single" w:sz="4" w:space="0" w:color="auto"/>
            </w:tcBorders>
            <w:hideMark/>
          </w:tcPr>
          <w:p w14:paraId="6618082E" w14:textId="77777777" w:rsidR="00CB3A8D" w:rsidRDefault="00CB3A8D">
            <w:r>
              <w:t>No movies are available</w:t>
            </w:r>
          </w:p>
        </w:tc>
      </w:tr>
      <w:tr w:rsidR="00CB3A8D" w14:paraId="771952A3"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4380E4C2" w14:textId="77777777" w:rsidR="00CB3A8D" w:rsidRDefault="00CB3A8D">
            <w:r>
              <w:t>Primary Actors</w:t>
            </w:r>
          </w:p>
        </w:tc>
        <w:tc>
          <w:tcPr>
            <w:tcW w:w="6945" w:type="dxa"/>
            <w:tcBorders>
              <w:top w:val="single" w:sz="4" w:space="0" w:color="auto"/>
              <w:left w:val="single" w:sz="4" w:space="0" w:color="auto"/>
              <w:bottom w:val="single" w:sz="4" w:space="0" w:color="auto"/>
              <w:right w:val="single" w:sz="4" w:space="0" w:color="auto"/>
            </w:tcBorders>
            <w:hideMark/>
          </w:tcPr>
          <w:p w14:paraId="42D4C1BD" w14:textId="77777777" w:rsidR="00CB3A8D" w:rsidRDefault="00CB3A8D">
            <w:r>
              <w:t>Guest User, Registered User</w:t>
            </w:r>
          </w:p>
        </w:tc>
      </w:tr>
      <w:tr w:rsidR="00CB3A8D" w14:paraId="11F5E3D7"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1843565" w14:textId="77777777" w:rsidR="00CB3A8D" w:rsidRDefault="00CB3A8D">
            <w:r>
              <w:t>Secondary Actors</w:t>
            </w:r>
          </w:p>
        </w:tc>
        <w:tc>
          <w:tcPr>
            <w:tcW w:w="6945" w:type="dxa"/>
            <w:tcBorders>
              <w:top w:val="single" w:sz="4" w:space="0" w:color="auto"/>
              <w:left w:val="single" w:sz="4" w:space="0" w:color="auto"/>
              <w:bottom w:val="single" w:sz="4" w:space="0" w:color="auto"/>
              <w:right w:val="single" w:sz="4" w:space="0" w:color="auto"/>
            </w:tcBorders>
            <w:hideMark/>
          </w:tcPr>
          <w:p w14:paraId="68013908" w14:textId="77777777" w:rsidR="00CB3A8D" w:rsidRDefault="00CB3A8D">
            <w:r>
              <w:t>Database</w:t>
            </w:r>
          </w:p>
        </w:tc>
      </w:tr>
      <w:tr w:rsidR="00CB3A8D" w14:paraId="54BB8142"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1327338" w14:textId="77777777" w:rsidR="00CB3A8D" w:rsidRDefault="00CB3A8D">
            <w:r>
              <w:t>Standard Process</w:t>
            </w:r>
          </w:p>
        </w:tc>
        <w:tc>
          <w:tcPr>
            <w:tcW w:w="6945" w:type="dxa"/>
            <w:tcBorders>
              <w:top w:val="single" w:sz="4" w:space="0" w:color="auto"/>
              <w:left w:val="single" w:sz="4" w:space="0" w:color="auto"/>
              <w:bottom w:val="single" w:sz="4" w:space="0" w:color="auto"/>
              <w:right w:val="single" w:sz="4" w:space="0" w:color="auto"/>
            </w:tcBorders>
            <w:hideMark/>
          </w:tcPr>
          <w:p w14:paraId="277AE318" w14:textId="77777777" w:rsidR="00CB3A8D" w:rsidRDefault="00CB3A8D">
            <w:r>
              <w:t xml:space="preserve">1) User searches for a movie by viewing all </w:t>
            </w:r>
          </w:p>
          <w:p w14:paraId="3066C897" w14:textId="77777777" w:rsidR="00CB3A8D" w:rsidRDefault="00CB3A8D">
            <w:r>
              <w:t>2) User is shown the query results – movie details and theatres being shown</w:t>
            </w:r>
          </w:p>
          <w:p w14:paraId="722A1D86" w14:textId="77777777" w:rsidR="00CB3A8D" w:rsidRDefault="00CB3A8D">
            <w:r>
              <w:t>3) User selects a movie</w:t>
            </w:r>
          </w:p>
        </w:tc>
      </w:tr>
      <w:tr w:rsidR="00CB3A8D" w14:paraId="4CDC9D73"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385AAA40" w14:textId="77777777" w:rsidR="00CB3A8D" w:rsidRDefault="00CB3A8D">
            <w:r>
              <w:t>Alternative Process</w:t>
            </w:r>
          </w:p>
        </w:tc>
        <w:tc>
          <w:tcPr>
            <w:tcW w:w="6945" w:type="dxa"/>
            <w:tcBorders>
              <w:top w:val="single" w:sz="4" w:space="0" w:color="auto"/>
              <w:left w:val="single" w:sz="4" w:space="0" w:color="auto"/>
              <w:bottom w:val="single" w:sz="4" w:space="0" w:color="auto"/>
              <w:right w:val="single" w:sz="4" w:space="0" w:color="auto"/>
            </w:tcBorders>
            <w:hideMark/>
          </w:tcPr>
          <w:p w14:paraId="09423AF6" w14:textId="77777777" w:rsidR="00CB3A8D" w:rsidRDefault="00CB3A8D">
            <w:r>
              <w:t xml:space="preserve">1) User searches for a movie by name – Standard process continues </w:t>
            </w:r>
          </w:p>
        </w:tc>
      </w:tr>
    </w:tbl>
    <w:p w14:paraId="46911374" w14:textId="77777777" w:rsidR="00CB3A8D" w:rsidRDefault="00CB3A8D" w:rsidP="00CB3A8D">
      <w:pPr>
        <w:rPr>
          <w:rFonts w:asciiTheme="minorHAnsi" w:hAnsiTheme="minorHAnsi" w:cstheme="minorBidi"/>
        </w:rPr>
      </w:pPr>
    </w:p>
    <w:p w14:paraId="46A41857" w14:textId="77777777" w:rsidR="00CB3A8D" w:rsidRDefault="00CB3A8D" w:rsidP="00CB3A8D"/>
    <w:p w14:paraId="20469B39" w14:textId="77777777" w:rsidR="00CB3A8D" w:rsidRDefault="00CB3A8D" w:rsidP="00CB3A8D"/>
    <w:p w14:paraId="02D1A343" w14:textId="77777777" w:rsidR="00FC413B" w:rsidRDefault="00CB3A8D" w:rsidP="00FC413B">
      <w:pPr>
        <w:rPr>
          <w:b/>
          <w:bCs/>
        </w:rPr>
      </w:pPr>
      <w:r>
        <w:rPr>
          <w:b/>
          <w:bCs/>
        </w:rPr>
        <w:lastRenderedPageBreak/>
        <w:t>View Showtimes</w:t>
      </w:r>
      <w:r w:rsidR="00FC413B">
        <w:rPr>
          <w:b/>
          <w:bCs/>
        </w:rPr>
        <w:t xml:space="preserve"> (Brandon)</w:t>
      </w:r>
    </w:p>
    <w:p w14:paraId="374285B6" w14:textId="77777777" w:rsidR="00CB3A8D" w:rsidRDefault="00CB3A8D" w:rsidP="00CB3A8D">
      <w:pPr>
        <w:rPr>
          <w:b/>
          <w:bCs/>
        </w:rPr>
      </w:pPr>
    </w:p>
    <w:p w14:paraId="0E106439" w14:textId="77777777" w:rsidR="00CB3A8D" w:rsidRDefault="00CB3A8D" w:rsidP="00CB3A8D">
      <w:r>
        <w:tab/>
        <w:t xml:space="preserve">The user </w:t>
      </w:r>
      <w:r>
        <w:rPr>
          <w:rFonts w:cs="Times New Roman (Body CS)"/>
          <w:u w:val="double"/>
        </w:rPr>
        <w:t>selects</w:t>
      </w:r>
      <w:r>
        <w:t xml:space="preserve"> a </w:t>
      </w:r>
      <w:r>
        <w:rPr>
          <w:u w:val="single"/>
        </w:rPr>
        <w:t>movie</w:t>
      </w:r>
      <w:r>
        <w:t xml:space="preserve">. The </w:t>
      </w:r>
      <w:r>
        <w:rPr>
          <w:u w:val="single"/>
        </w:rPr>
        <w:t>system</w:t>
      </w:r>
      <w:r>
        <w:t xml:space="preserve"> accepts the </w:t>
      </w:r>
      <w:r>
        <w:rPr>
          <w:u w:val="single"/>
        </w:rPr>
        <w:t>input</w:t>
      </w:r>
      <w:r>
        <w:t xml:space="preserve"> and </w:t>
      </w:r>
      <w:r>
        <w:rPr>
          <w:rFonts w:cs="Times New Roman (Body CS)"/>
          <w:u w:val="double"/>
        </w:rPr>
        <w:t>queries</w:t>
      </w:r>
      <w:r>
        <w:t xml:space="preserve"> the </w:t>
      </w:r>
      <w:r>
        <w:rPr>
          <w:u w:val="single"/>
        </w:rPr>
        <w:t>database</w:t>
      </w:r>
      <w:r>
        <w:t xml:space="preserve"> for </w:t>
      </w:r>
      <w:r>
        <w:rPr>
          <w:u w:val="single"/>
        </w:rPr>
        <w:t>theatres</w:t>
      </w:r>
      <w:r>
        <w:t xml:space="preserve"> available. The </w:t>
      </w:r>
      <w:r>
        <w:rPr>
          <w:u w:val="single"/>
        </w:rPr>
        <w:t>available</w:t>
      </w:r>
      <w:r>
        <w:t xml:space="preserve"> theatre </w:t>
      </w:r>
      <w:r>
        <w:rPr>
          <w:u w:val="single"/>
        </w:rPr>
        <w:t xml:space="preserve">locations </w:t>
      </w:r>
      <w:r>
        <w:t xml:space="preserve">where the movie is being shown and </w:t>
      </w:r>
      <w:r>
        <w:rPr>
          <w:rFonts w:cs="Times New Roman (Body CS)"/>
          <w:u w:val="double"/>
        </w:rPr>
        <w:t>displays</w:t>
      </w:r>
      <w:r>
        <w:t xml:space="preserve"> it to the user. The user can select a theatre based on the </w:t>
      </w:r>
      <w:r>
        <w:rPr>
          <w:u w:val="single"/>
        </w:rPr>
        <w:t>name</w:t>
      </w:r>
      <w:r>
        <w:t xml:space="preserve"> of the theatre to </w:t>
      </w:r>
      <w:r>
        <w:rPr>
          <w:rFonts w:cs="Times New Roman (Body CS)"/>
          <w:u w:val="double"/>
        </w:rPr>
        <w:t>view</w:t>
      </w:r>
      <w:r>
        <w:t xml:space="preserve"> the available </w:t>
      </w:r>
      <w:r>
        <w:rPr>
          <w:u w:val="single"/>
        </w:rPr>
        <w:t>show times</w:t>
      </w:r>
      <w:r>
        <w:t xml:space="preserve">. The system then accepts the input then queries the database for the showtimes available. The show times are then displayed to the user. The system asks the user to </w:t>
      </w:r>
      <w:r>
        <w:rPr>
          <w:rFonts w:cs="Times New Roman (Body CS)"/>
          <w:u w:val="double"/>
        </w:rPr>
        <w:t>select</w:t>
      </w:r>
      <w:r>
        <w:t xml:space="preserve"> a </w:t>
      </w:r>
      <w:r>
        <w:rPr>
          <w:u w:val="single"/>
        </w:rPr>
        <w:t>show time</w:t>
      </w:r>
      <w:r>
        <w:t xml:space="preserve"> to proceed. Optionally, the user can </w:t>
      </w:r>
      <w:r>
        <w:rPr>
          <w:rFonts w:cs="Times New Roman (Body CS)"/>
          <w:u w:val="double"/>
        </w:rPr>
        <w:t>exit</w:t>
      </w:r>
      <w:r>
        <w:t xml:space="preserve">. </w:t>
      </w:r>
    </w:p>
    <w:p w14:paraId="25E18EAA" w14:textId="77777777" w:rsidR="00CB3A8D" w:rsidRDefault="00CB3A8D" w:rsidP="00CB3A8D"/>
    <w:tbl>
      <w:tblPr>
        <w:tblStyle w:val="TableGrid"/>
        <w:tblW w:w="0" w:type="auto"/>
        <w:tblLook w:val="04A0" w:firstRow="1" w:lastRow="0" w:firstColumn="1" w:lastColumn="0" w:noHBand="0" w:noVBand="1"/>
      </w:tblPr>
      <w:tblGrid>
        <w:gridCol w:w="2405"/>
        <w:gridCol w:w="6945"/>
      </w:tblGrid>
      <w:tr w:rsidR="00CB3A8D" w14:paraId="638414FC"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592ACCD3" w14:textId="77777777" w:rsidR="00CB3A8D" w:rsidRDefault="00CB3A8D">
            <w:r>
              <w:t>Name</w:t>
            </w:r>
          </w:p>
        </w:tc>
        <w:tc>
          <w:tcPr>
            <w:tcW w:w="6945" w:type="dxa"/>
            <w:tcBorders>
              <w:top w:val="single" w:sz="4" w:space="0" w:color="auto"/>
              <w:left w:val="single" w:sz="4" w:space="0" w:color="auto"/>
              <w:bottom w:val="single" w:sz="4" w:space="0" w:color="auto"/>
              <w:right w:val="single" w:sz="4" w:space="0" w:color="auto"/>
            </w:tcBorders>
            <w:hideMark/>
          </w:tcPr>
          <w:p w14:paraId="5A0095EA" w14:textId="77777777" w:rsidR="00CB3A8D" w:rsidRDefault="00CB3A8D">
            <w:r>
              <w:t>View Showtimes</w:t>
            </w:r>
          </w:p>
        </w:tc>
      </w:tr>
      <w:tr w:rsidR="00CB3A8D" w14:paraId="733C3793"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5D2605BA" w14:textId="77777777" w:rsidR="00CB3A8D" w:rsidRDefault="00CB3A8D">
            <w:r>
              <w:t>Description</w:t>
            </w:r>
          </w:p>
        </w:tc>
        <w:tc>
          <w:tcPr>
            <w:tcW w:w="6945" w:type="dxa"/>
            <w:tcBorders>
              <w:top w:val="single" w:sz="4" w:space="0" w:color="auto"/>
              <w:left w:val="single" w:sz="4" w:space="0" w:color="auto"/>
              <w:bottom w:val="single" w:sz="4" w:space="0" w:color="auto"/>
              <w:right w:val="single" w:sz="4" w:space="0" w:color="auto"/>
            </w:tcBorders>
            <w:hideMark/>
          </w:tcPr>
          <w:p w14:paraId="16B685EB" w14:textId="77777777" w:rsidR="00CB3A8D" w:rsidRDefault="00CB3A8D">
            <w:r>
              <w:t>View the showtimes available for a selected movie</w:t>
            </w:r>
          </w:p>
        </w:tc>
      </w:tr>
      <w:tr w:rsidR="00CB3A8D" w14:paraId="68FBF326"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682CECE0" w14:textId="77777777" w:rsidR="00CB3A8D" w:rsidRDefault="00CB3A8D">
            <w:r>
              <w:t>Precondition</w:t>
            </w:r>
          </w:p>
        </w:tc>
        <w:tc>
          <w:tcPr>
            <w:tcW w:w="6945" w:type="dxa"/>
            <w:tcBorders>
              <w:top w:val="single" w:sz="4" w:space="0" w:color="auto"/>
              <w:left w:val="single" w:sz="4" w:space="0" w:color="auto"/>
              <w:bottom w:val="single" w:sz="4" w:space="0" w:color="auto"/>
              <w:right w:val="single" w:sz="4" w:space="0" w:color="auto"/>
            </w:tcBorders>
            <w:hideMark/>
          </w:tcPr>
          <w:p w14:paraId="1E882B90" w14:textId="77777777" w:rsidR="00CB3A8D" w:rsidRDefault="00CB3A8D">
            <w:r>
              <w:t>User selects a movie</w:t>
            </w:r>
          </w:p>
        </w:tc>
      </w:tr>
      <w:tr w:rsidR="00CB3A8D" w14:paraId="00143F02"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4ABEFB8" w14:textId="77777777" w:rsidR="00CB3A8D" w:rsidRDefault="00CB3A8D">
            <w:r>
              <w:t>Post Condition</w:t>
            </w:r>
          </w:p>
        </w:tc>
        <w:tc>
          <w:tcPr>
            <w:tcW w:w="6945" w:type="dxa"/>
            <w:tcBorders>
              <w:top w:val="single" w:sz="4" w:space="0" w:color="auto"/>
              <w:left w:val="single" w:sz="4" w:space="0" w:color="auto"/>
              <w:bottom w:val="single" w:sz="4" w:space="0" w:color="auto"/>
              <w:right w:val="single" w:sz="4" w:space="0" w:color="auto"/>
            </w:tcBorders>
            <w:hideMark/>
          </w:tcPr>
          <w:p w14:paraId="7318236F" w14:textId="77777777" w:rsidR="00CB3A8D" w:rsidRDefault="00CB3A8D">
            <w:r>
              <w:t>User is shown a list of theatres and the available show times</w:t>
            </w:r>
          </w:p>
        </w:tc>
      </w:tr>
      <w:tr w:rsidR="00CB3A8D" w14:paraId="398902FC"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3C1CF93" w14:textId="77777777" w:rsidR="00CB3A8D" w:rsidRDefault="00CB3A8D">
            <w:r>
              <w:t>Error Situation</w:t>
            </w:r>
          </w:p>
        </w:tc>
        <w:tc>
          <w:tcPr>
            <w:tcW w:w="6945" w:type="dxa"/>
            <w:tcBorders>
              <w:top w:val="single" w:sz="4" w:space="0" w:color="auto"/>
              <w:left w:val="single" w:sz="4" w:space="0" w:color="auto"/>
              <w:bottom w:val="single" w:sz="4" w:space="0" w:color="auto"/>
              <w:right w:val="single" w:sz="4" w:space="0" w:color="auto"/>
            </w:tcBorders>
            <w:hideMark/>
          </w:tcPr>
          <w:p w14:paraId="5D44F572" w14:textId="77777777" w:rsidR="00CB3A8D" w:rsidRDefault="00CB3A8D">
            <w:r>
              <w:t>There are no theatres/showtimes available</w:t>
            </w:r>
          </w:p>
        </w:tc>
      </w:tr>
      <w:tr w:rsidR="00CB3A8D" w14:paraId="3BA60790"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58445EF4" w14:textId="77777777" w:rsidR="00CB3A8D" w:rsidRDefault="00CB3A8D">
            <w:r>
              <w:t>Primary Actors</w:t>
            </w:r>
          </w:p>
        </w:tc>
        <w:tc>
          <w:tcPr>
            <w:tcW w:w="6945" w:type="dxa"/>
            <w:tcBorders>
              <w:top w:val="single" w:sz="4" w:space="0" w:color="auto"/>
              <w:left w:val="single" w:sz="4" w:space="0" w:color="auto"/>
              <w:bottom w:val="single" w:sz="4" w:space="0" w:color="auto"/>
              <w:right w:val="single" w:sz="4" w:space="0" w:color="auto"/>
            </w:tcBorders>
            <w:hideMark/>
          </w:tcPr>
          <w:p w14:paraId="51FB9593" w14:textId="77777777" w:rsidR="00CB3A8D" w:rsidRDefault="00CB3A8D">
            <w:r>
              <w:t>Guest User, Registered User</w:t>
            </w:r>
          </w:p>
        </w:tc>
      </w:tr>
      <w:tr w:rsidR="00CB3A8D" w14:paraId="5D6FF535"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6B7CED03" w14:textId="77777777" w:rsidR="00CB3A8D" w:rsidRDefault="00CB3A8D">
            <w:r>
              <w:t>Secondary Actors</w:t>
            </w:r>
          </w:p>
        </w:tc>
        <w:tc>
          <w:tcPr>
            <w:tcW w:w="6945" w:type="dxa"/>
            <w:tcBorders>
              <w:top w:val="single" w:sz="4" w:space="0" w:color="auto"/>
              <w:left w:val="single" w:sz="4" w:space="0" w:color="auto"/>
              <w:bottom w:val="single" w:sz="4" w:space="0" w:color="auto"/>
              <w:right w:val="single" w:sz="4" w:space="0" w:color="auto"/>
            </w:tcBorders>
            <w:hideMark/>
          </w:tcPr>
          <w:p w14:paraId="329D73CB" w14:textId="77777777" w:rsidR="00CB3A8D" w:rsidRDefault="00CB3A8D">
            <w:r>
              <w:t>Database</w:t>
            </w:r>
          </w:p>
        </w:tc>
      </w:tr>
      <w:tr w:rsidR="00CB3A8D" w14:paraId="6DE8BFB3"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B1ED084" w14:textId="77777777" w:rsidR="00CB3A8D" w:rsidRDefault="00CB3A8D">
            <w:r>
              <w:t>Standard Process</w:t>
            </w:r>
          </w:p>
        </w:tc>
        <w:tc>
          <w:tcPr>
            <w:tcW w:w="6945" w:type="dxa"/>
            <w:tcBorders>
              <w:top w:val="single" w:sz="4" w:space="0" w:color="auto"/>
              <w:left w:val="single" w:sz="4" w:space="0" w:color="auto"/>
              <w:bottom w:val="single" w:sz="4" w:space="0" w:color="auto"/>
              <w:right w:val="single" w:sz="4" w:space="0" w:color="auto"/>
            </w:tcBorders>
            <w:hideMark/>
          </w:tcPr>
          <w:p w14:paraId="58321EC2" w14:textId="77777777" w:rsidR="00CB3A8D" w:rsidRDefault="00CB3A8D">
            <w:r>
              <w:t xml:space="preserve">1) User selects a movie </w:t>
            </w:r>
          </w:p>
          <w:p w14:paraId="15D2EB45" w14:textId="77777777" w:rsidR="00CB3A8D" w:rsidRDefault="00CB3A8D">
            <w:r>
              <w:t>2) User is shown the query results –theatres where movie is being shown</w:t>
            </w:r>
          </w:p>
          <w:p w14:paraId="57987408" w14:textId="77777777" w:rsidR="00CB3A8D" w:rsidRDefault="00CB3A8D">
            <w:r>
              <w:t>3) User selects a theatre</w:t>
            </w:r>
          </w:p>
          <w:p w14:paraId="0EA83911" w14:textId="77777777" w:rsidR="00CB3A8D" w:rsidRDefault="00CB3A8D">
            <w:r>
              <w:t>4) User is shown the show times</w:t>
            </w:r>
          </w:p>
          <w:p w14:paraId="66A1F2B4" w14:textId="77777777" w:rsidR="00CB3A8D" w:rsidRDefault="00CB3A8D">
            <w:r>
              <w:t>5) User selects a show time</w:t>
            </w:r>
          </w:p>
        </w:tc>
      </w:tr>
      <w:tr w:rsidR="00CB3A8D" w14:paraId="78093C50"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150F2DD7" w14:textId="77777777" w:rsidR="00CB3A8D" w:rsidRDefault="00CB3A8D">
            <w:r>
              <w:t>Alternative Process</w:t>
            </w:r>
          </w:p>
        </w:tc>
        <w:tc>
          <w:tcPr>
            <w:tcW w:w="6945" w:type="dxa"/>
            <w:tcBorders>
              <w:top w:val="single" w:sz="4" w:space="0" w:color="auto"/>
              <w:left w:val="single" w:sz="4" w:space="0" w:color="auto"/>
              <w:bottom w:val="single" w:sz="4" w:space="0" w:color="auto"/>
              <w:right w:val="single" w:sz="4" w:space="0" w:color="auto"/>
            </w:tcBorders>
            <w:hideMark/>
          </w:tcPr>
          <w:p w14:paraId="025E55AB" w14:textId="77777777" w:rsidR="00CB3A8D" w:rsidRDefault="00CB3A8D">
            <w:r>
              <w:t>1) User can exit after viewing show times</w:t>
            </w:r>
          </w:p>
        </w:tc>
      </w:tr>
    </w:tbl>
    <w:p w14:paraId="155BB5F0" w14:textId="77777777" w:rsidR="00CB3A8D" w:rsidRDefault="00CB3A8D" w:rsidP="00CB3A8D">
      <w:pPr>
        <w:rPr>
          <w:rFonts w:asciiTheme="minorHAnsi" w:hAnsiTheme="minorHAnsi" w:cstheme="minorBidi"/>
        </w:rPr>
      </w:pPr>
    </w:p>
    <w:p w14:paraId="7A5F7FBE" w14:textId="77777777" w:rsidR="00CB3A8D" w:rsidRDefault="00CB3A8D" w:rsidP="00CB3A8D">
      <w:r>
        <w:t xml:space="preserve"> </w:t>
      </w:r>
    </w:p>
    <w:p w14:paraId="358C4DC1" w14:textId="77777777" w:rsidR="00FC413B" w:rsidRDefault="00CB3A8D" w:rsidP="00FC413B">
      <w:pPr>
        <w:rPr>
          <w:b/>
          <w:bCs/>
        </w:rPr>
      </w:pPr>
      <w:r>
        <w:rPr>
          <w:b/>
          <w:bCs/>
        </w:rPr>
        <w:t>Select a Seat</w:t>
      </w:r>
      <w:r w:rsidR="00FC413B">
        <w:rPr>
          <w:b/>
          <w:bCs/>
        </w:rPr>
        <w:t xml:space="preserve"> (Brandon)</w:t>
      </w:r>
    </w:p>
    <w:p w14:paraId="74C97232" w14:textId="77777777" w:rsidR="00CB3A8D" w:rsidRDefault="00CB3A8D" w:rsidP="00CB3A8D"/>
    <w:p w14:paraId="6F2EDC00" w14:textId="77777777" w:rsidR="00CB3A8D" w:rsidRDefault="00CB3A8D" w:rsidP="00CB3A8D">
      <w:pPr>
        <w:ind w:firstLine="720"/>
      </w:pPr>
      <w:r>
        <w:t xml:space="preserve">The user </w:t>
      </w:r>
      <w:r>
        <w:rPr>
          <w:rFonts w:cs="Times New Roman (Body CS)"/>
          <w:u w:val="double"/>
        </w:rPr>
        <w:t>selects</w:t>
      </w:r>
      <w:r>
        <w:t xml:space="preserve"> a show time and theatre for the movie. The </w:t>
      </w:r>
      <w:r>
        <w:rPr>
          <w:u w:val="single"/>
        </w:rPr>
        <w:t>system</w:t>
      </w:r>
      <w:r>
        <w:t xml:space="preserve"> </w:t>
      </w:r>
      <w:r>
        <w:rPr>
          <w:rFonts w:cs="Times New Roman (Body CS)"/>
          <w:u w:val="double"/>
        </w:rPr>
        <w:t>accepts</w:t>
      </w:r>
      <w:r>
        <w:t xml:space="preserve"> the </w:t>
      </w:r>
      <w:r>
        <w:rPr>
          <w:u w:val="single"/>
        </w:rPr>
        <w:t>input</w:t>
      </w:r>
      <w:r>
        <w:t xml:space="preserve"> and </w:t>
      </w:r>
      <w:r>
        <w:rPr>
          <w:rFonts w:cs="Times New Roman (Body CS)"/>
          <w:u w:val="double"/>
        </w:rPr>
        <w:t>queries</w:t>
      </w:r>
      <w:r>
        <w:t xml:space="preserve"> the </w:t>
      </w:r>
      <w:r>
        <w:rPr>
          <w:u w:val="single"/>
        </w:rPr>
        <w:t>database</w:t>
      </w:r>
      <w:r>
        <w:t xml:space="preserve"> for </w:t>
      </w:r>
      <w:r>
        <w:rPr>
          <w:u w:val="single"/>
        </w:rPr>
        <w:t>seats</w:t>
      </w:r>
      <w:r>
        <w:t xml:space="preserve"> available for the combination of </w:t>
      </w:r>
      <w:r>
        <w:rPr>
          <w:u w:val="single"/>
        </w:rPr>
        <w:t>movie</w:t>
      </w:r>
      <w:r>
        <w:t xml:space="preserve">, </w:t>
      </w:r>
      <w:r>
        <w:rPr>
          <w:u w:val="single"/>
        </w:rPr>
        <w:t>theatre</w:t>
      </w:r>
      <w:r>
        <w:t xml:space="preserve"> and </w:t>
      </w:r>
      <w:r>
        <w:rPr>
          <w:u w:val="single"/>
        </w:rPr>
        <w:t>show time</w:t>
      </w:r>
      <w:r>
        <w:t xml:space="preserve">. A graphical representation of the theatre seats is </w:t>
      </w:r>
      <w:r>
        <w:rPr>
          <w:rFonts w:cs="Times New Roman (Body CS)"/>
          <w:u w:val="double"/>
        </w:rPr>
        <w:t>shown</w:t>
      </w:r>
      <w:r>
        <w:t xml:space="preserve"> to the user. The user can </w:t>
      </w:r>
      <w:r>
        <w:rPr>
          <w:rFonts w:cs="Times New Roman (Body CS)"/>
          <w:u w:val="double"/>
        </w:rPr>
        <w:t>select</w:t>
      </w:r>
      <w:r>
        <w:t xml:space="preserve"> either a </w:t>
      </w:r>
      <w:r>
        <w:rPr>
          <w:u w:val="single"/>
        </w:rPr>
        <w:t>single</w:t>
      </w:r>
      <w:r>
        <w:t xml:space="preserve"> or </w:t>
      </w:r>
      <w:r>
        <w:rPr>
          <w:u w:val="single"/>
        </w:rPr>
        <w:t>multiple</w:t>
      </w:r>
      <w:r>
        <w:t xml:space="preserve"> seats once they are not occupied. Once selected the seats are selected, a </w:t>
      </w:r>
      <w:r>
        <w:rPr>
          <w:u w:val="single"/>
        </w:rPr>
        <w:t>preview</w:t>
      </w:r>
      <w:r>
        <w:t xml:space="preserve"> of the </w:t>
      </w:r>
      <w:r>
        <w:rPr>
          <w:u w:val="single"/>
        </w:rPr>
        <w:t>cost</w:t>
      </w:r>
      <w:r>
        <w:t xml:space="preserve"> of the seats are </w:t>
      </w:r>
      <w:r>
        <w:rPr>
          <w:rFonts w:cs="Times New Roman (Body CS)"/>
          <w:u w:val="double"/>
        </w:rPr>
        <w:t>shown</w:t>
      </w:r>
      <w:r>
        <w:t xml:space="preserve"> to the user</w:t>
      </w:r>
      <w:proofErr w:type="gramStart"/>
      <w:r>
        <w:t xml:space="preserve">.  </w:t>
      </w:r>
      <w:proofErr w:type="gramEnd"/>
      <w:r>
        <w:t xml:space="preserve">The user can then proceed to purchase a seat. Optionally, the user can </w:t>
      </w:r>
      <w:r>
        <w:rPr>
          <w:rFonts w:cs="Times New Roman (Body CS)"/>
          <w:u w:val="double"/>
        </w:rPr>
        <w:t>exit</w:t>
      </w:r>
      <w:r>
        <w:t>.</w:t>
      </w:r>
    </w:p>
    <w:p w14:paraId="73BAE54E" w14:textId="77777777" w:rsidR="00CB3A8D" w:rsidRDefault="00CB3A8D" w:rsidP="00CB3A8D"/>
    <w:tbl>
      <w:tblPr>
        <w:tblStyle w:val="TableGrid"/>
        <w:tblW w:w="0" w:type="auto"/>
        <w:tblLook w:val="04A0" w:firstRow="1" w:lastRow="0" w:firstColumn="1" w:lastColumn="0" w:noHBand="0" w:noVBand="1"/>
      </w:tblPr>
      <w:tblGrid>
        <w:gridCol w:w="2405"/>
        <w:gridCol w:w="6945"/>
      </w:tblGrid>
      <w:tr w:rsidR="00CB3A8D" w14:paraId="7F14EFB8"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63FBE489" w14:textId="77777777" w:rsidR="00CB3A8D" w:rsidRDefault="00CB3A8D">
            <w:r>
              <w:t>Name</w:t>
            </w:r>
          </w:p>
        </w:tc>
        <w:tc>
          <w:tcPr>
            <w:tcW w:w="6945" w:type="dxa"/>
            <w:tcBorders>
              <w:top w:val="single" w:sz="4" w:space="0" w:color="auto"/>
              <w:left w:val="single" w:sz="4" w:space="0" w:color="auto"/>
              <w:bottom w:val="single" w:sz="4" w:space="0" w:color="auto"/>
              <w:right w:val="single" w:sz="4" w:space="0" w:color="auto"/>
            </w:tcBorders>
            <w:hideMark/>
          </w:tcPr>
          <w:p w14:paraId="517B37B5" w14:textId="77777777" w:rsidR="00CB3A8D" w:rsidRDefault="00CB3A8D">
            <w:r>
              <w:t>Select a Seat</w:t>
            </w:r>
          </w:p>
        </w:tc>
      </w:tr>
      <w:tr w:rsidR="00CB3A8D" w14:paraId="13974543"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613D654C" w14:textId="77777777" w:rsidR="00CB3A8D" w:rsidRDefault="00CB3A8D">
            <w:r>
              <w:t>Description</w:t>
            </w:r>
          </w:p>
        </w:tc>
        <w:tc>
          <w:tcPr>
            <w:tcW w:w="6945" w:type="dxa"/>
            <w:tcBorders>
              <w:top w:val="single" w:sz="4" w:space="0" w:color="auto"/>
              <w:left w:val="single" w:sz="4" w:space="0" w:color="auto"/>
              <w:bottom w:val="single" w:sz="4" w:space="0" w:color="auto"/>
              <w:right w:val="single" w:sz="4" w:space="0" w:color="auto"/>
            </w:tcBorders>
            <w:hideMark/>
          </w:tcPr>
          <w:p w14:paraId="0B63ED67" w14:textId="77777777" w:rsidR="00CB3A8D" w:rsidRDefault="00CB3A8D">
            <w:r>
              <w:t>View the available seats and select unoccupied seats</w:t>
            </w:r>
          </w:p>
        </w:tc>
      </w:tr>
      <w:tr w:rsidR="00CB3A8D" w14:paraId="14EE786C"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D48E1B3" w14:textId="77777777" w:rsidR="00CB3A8D" w:rsidRDefault="00CB3A8D">
            <w:r>
              <w:t>Precondition</w:t>
            </w:r>
          </w:p>
        </w:tc>
        <w:tc>
          <w:tcPr>
            <w:tcW w:w="6945" w:type="dxa"/>
            <w:tcBorders>
              <w:top w:val="single" w:sz="4" w:space="0" w:color="auto"/>
              <w:left w:val="single" w:sz="4" w:space="0" w:color="auto"/>
              <w:bottom w:val="single" w:sz="4" w:space="0" w:color="auto"/>
              <w:right w:val="single" w:sz="4" w:space="0" w:color="auto"/>
            </w:tcBorders>
            <w:hideMark/>
          </w:tcPr>
          <w:p w14:paraId="60075902" w14:textId="77777777" w:rsidR="00CB3A8D" w:rsidRDefault="00CB3A8D">
            <w:r>
              <w:t xml:space="preserve">User selects a theatre and show time </w:t>
            </w:r>
          </w:p>
        </w:tc>
      </w:tr>
      <w:tr w:rsidR="00CB3A8D" w14:paraId="295CC4EB"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1B8E80C8" w14:textId="77777777" w:rsidR="00CB3A8D" w:rsidRDefault="00CB3A8D">
            <w:r>
              <w:t>Post Condition</w:t>
            </w:r>
          </w:p>
        </w:tc>
        <w:tc>
          <w:tcPr>
            <w:tcW w:w="6945" w:type="dxa"/>
            <w:tcBorders>
              <w:top w:val="single" w:sz="4" w:space="0" w:color="auto"/>
              <w:left w:val="single" w:sz="4" w:space="0" w:color="auto"/>
              <w:bottom w:val="single" w:sz="4" w:space="0" w:color="auto"/>
              <w:right w:val="single" w:sz="4" w:space="0" w:color="auto"/>
            </w:tcBorders>
            <w:hideMark/>
          </w:tcPr>
          <w:p w14:paraId="44EF3F50" w14:textId="77777777" w:rsidR="00CB3A8D" w:rsidRDefault="00CB3A8D">
            <w:r>
              <w:t>User is shown a cost of the seats selected</w:t>
            </w:r>
          </w:p>
        </w:tc>
      </w:tr>
      <w:tr w:rsidR="00CB3A8D" w14:paraId="087062EC"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66FB3194" w14:textId="77777777" w:rsidR="00CB3A8D" w:rsidRDefault="00CB3A8D">
            <w:r>
              <w:t>Error Situation</w:t>
            </w:r>
          </w:p>
        </w:tc>
        <w:tc>
          <w:tcPr>
            <w:tcW w:w="6945" w:type="dxa"/>
            <w:tcBorders>
              <w:top w:val="single" w:sz="4" w:space="0" w:color="auto"/>
              <w:left w:val="single" w:sz="4" w:space="0" w:color="auto"/>
              <w:bottom w:val="single" w:sz="4" w:space="0" w:color="auto"/>
              <w:right w:val="single" w:sz="4" w:space="0" w:color="auto"/>
            </w:tcBorders>
            <w:hideMark/>
          </w:tcPr>
          <w:p w14:paraId="4DA9DC2C" w14:textId="77777777" w:rsidR="00CB3A8D" w:rsidRDefault="00CB3A8D">
            <w:r>
              <w:t>There are no theatres/showtimes available</w:t>
            </w:r>
          </w:p>
        </w:tc>
      </w:tr>
      <w:tr w:rsidR="00CB3A8D" w14:paraId="62DA3682"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5A8FB087" w14:textId="77777777" w:rsidR="00CB3A8D" w:rsidRDefault="00CB3A8D">
            <w:r>
              <w:t>Primary Actors</w:t>
            </w:r>
          </w:p>
        </w:tc>
        <w:tc>
          <w:tcPr>
            <w:tcW w:w="6945" w:type="dxa"/>
            <w:tcBorders>
              <w:top w:val="single" w:sz="4" w:space="0" w:color="auto"/>
              <w:left w:val="single" w:sz="4" w:space="0" w:color="auto"/>
              <w:bottom w:val="single" w:sz="4" w:space="0" w:color="auto"/>
              <w:right w:val="single" w:sz="4" w:space="0" w:color="auto"/>
            </w:tcBorders>
            <w:hideMark/>
          </w:tcPr>
          <w:p w14:paraId="55741F1B" w14:textId="77777777" w:rsidR="00CB3A8D" w:rsidRDefault="00CB3A8D">
            <w:r>
              <w:t>Guest User, Registered User</w:t>
            </w:r>
          </w:p>
        </w:tc>
      </w:tr>
      <w:tr w:rsidR="00CB3A8D" w14:paraId="5F29AC5A"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686A020D" w14:textId="77777777" w:rsidR="00CB3A8D" w:rsidRDefault="00CB3A8D">
            <w:r>
              <w:t>Secondary Actors</w:t>
            </w:r>
          </w:p>
        </w:tc>
        <w:tc>
          <w:tcPr>
            <w:tcW w:w="6945" w:type="dxa"/>
            <w:tcBorders>
              <w:top w:val="single" w:sz="4" w:space="0" w:color="auto"/>
              <w:left w:val="single" w:sz="4" w:space="0" w:color="auto"/>
              <w:bottom w:val="single" w:sz="4" w:space="0" w:color="auto"/>
              <w:right w:val="single" w:sz="4" w:space="0" w:color="auto"/>
            </w:tcBorders>
            <w:hideMark/>
          </w:tcPr>
          <w:p w14:paraId="45DD8AFB" w14:textId="77777777" w:rsidR="00CB3A8D" w:rsidRDefault="00CB3A8D">
            <w:r>
              <w:t>Database</w:t>
            </w:r>
          </w:p>
        </w:tc>
      </w:tr>
      <w:tr w:rsidR="00CB3A8D" w14:paraId="0BA824D3"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5CC5EB7C" w14:textId="77777777" w:rsidR="00CB3A8D" w:rsidRDefault="00CB3A8D">
            <w:r>
              <w:t>Standard Process</w:t>
            </w:r>
          </w:p>
        </w:tc>
        <w:tc>
          <w:tcPr>
            <w:tcW w:w="6945" w:type="dxa"/>
            <w:tcBorders>
              <w:top w:val="single" w:sz="4" w:space="0" w:color="auto"/>
              <w:left w:val="single" w:sz="4" w:space="0" w:color="auto"/>
              <w:bottom w:val="single" w:sz="4" w:space="0" w:color="auto"/>
              <w:right w:val="single" w:sz="4" w:space="0" w:color="auto"/>
            </w:tcBorders>
            <w:hideMark/>
          </w:tcPr>
          <w:p w14:paraId="2FE7D861" w14:textId="77777777" w:rsidR="00CB3A8D" w:rsidRDefault="00CB3A8D">
            <w:r>
              <w:t xml:space="preserve">1) User selects a theatre and show time </w:t>
            </w:r>
          </w:p>
          <w:p w14:paraId="6C64BD07" w14:textId="77777777" w:rsidR="00CB3A8D" w:rsidRDefault="00CB3A8D">
            <w:r>
              <w:t>2) User is shown the query results – a graphical representation of the seats</w:t>
            </w:r>
          </w:p>
          <w:p w14:paraId="6FB4B3CB" w14:textId="77777777" w:rsidR="00CB3A8D" w:rsidRDefault="00CB3A8D">
            <w:r>
              <w:t>3) User selects unoccupied seats</w:t>
            </w:r>
          </w:p>
          <w:p w14:paraId="02627580" w14:textId="77777777" w:rsidR="00CB3A8D" w:rsidRDefault="00CB3A8D">
            <w:r>
              <w:t>4) User is shown a preview of the cost</w:t>
            </w:r>
          </w:p>
          <w:p w14:paraId="164261A1" w14:textId="77777777" w:rsidR="00CB3A8D" w:rsidRDefault="00CB3A8D">
            <w:r>
              <w:t>5) User proceeds to payment</w:t>
            </w:r>
          </w:p>
        </w:tc>
      </w:tr>
      <w:tr w:rsidR="00CB3A8D" w14:paraId="15BB8A98"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4C997A22" w14:textId="77777777" w:rsidR="00CB3A8D" w:rsidRDefault="00CB3A8D">
            <w:r>
              <w:t>Alternative Process</w:t>
            </w:r>
          </w:p>
        </w:tc>
        <w:tc>
          <w:tcPr>
            <w:tcW w:w="6945" w:type="dxa"/>
            <w:tcBorders>
              <w:top w:val="single" w:sz="4" w:space="0" w:color="auto"/>
              <w:left w:val="single" w:sz="4" w:space="0" w:color="auto"/>
              <w:bottom w:val="single" w:sz="4" w:space="0" w:color="auto"/>
              <w:right w:val="single" w:sz="4" w:space="0" w:color="auto"/>
            </w:tcBorders>
            <w:hideMark/>
          </w:tcPr>
          <w:p w14:paraId="36EF4F22" w14:textId="77777777" w:rsidR="00CB3A8D" w:rsidRDefault="00CB3A8D">
            <w:r>
              <w:t xml:space="preserve">1) User can exit after viewing the seats </w:t>
            </w:r>
          </w:p>
        </w:tc>
      </w:tr>
    </w:tbl>
    <w:p w14:paraId="56C0A862" w14:textId="77777777" w:rsidR="00CB3A8D" w:rsidRDefault="00CB3A8D" w:rsidP="00CB3A8D">
      <w:pPr>
        <w:rPr>
          <w:rFonts w:asciiTheme="minorHAnsi" w:hAnsiTheme="minorHAnsi" w:cstheme="minorBidi"/>
        </w:rPr>
      </w:pPr>
    </w:p>
    <w:p w14:paraId="38089629" w14:textId="31E59F23" w:rsidR="00CB3A8D" w:rsidRDefault="00CB3A8D" w:rsidP="00CB3A8D">
      <w:pPr>
        <w:rPr>
          <w:b/>
          <w:bCs/>
        </w:rPr>
      </w:pPr>
      <w:r>
        <w:rPr>
          <w:b/>
          <w:bCs/>
        </w:rPr>
        <w:t>Pay for Seat</w:t>
      </w:r>
      <w:r w:rsidR="00FC413B">
        <w:rPr>
          <w:b/>
          <w:bCs/>
        </w:rPr>
        <w:t xml:space="preserve"> (Brandon)</w:t>
      </w:r>
    </w:p>
    <w:p w14:paraId="3C758593" w14:textId="77777777" w:rsidR="00CB3A8D" w:rsidRDefault="00CB3A8D" w:rsidP="00CB3A8D"/>
    <w:p w14:paraId="03923AB6" w14:textId="7D0B82B8" w:rsidR="00CB3A8D" w:rsidRDefault="3B2D3DFF" w:rsidP="00CB3A8D">
      <w:pPr>
        <w:ind w:firstLine="720"/>
      </w:pPr>
      <w:r>
        <w:t xml:space="preserve">The user </w:t>
      </w:r>
      <w:r w:rsidRPr="3B2D3DFF">
        <w:rPr>
          <w:rFonts w:cs="Times New Roman (Body CS)"/>
          <w:u w:val="double"/>
        </w:rPr>
        <w:t>selects</w:t>
      </w:r>
      <w:r>
        <w:t xml:space="preserve"> seat and proceeds to payment. The </w:t>
      </w:r>
      <w:r w:rsidRPr="3B2D3DFF">
        <w:rPr>
          <w:u w:val="single"/>
        </w:rPr>
        <w:t>system</w:t>
      </w:r>
      <w:r>
        <w:t xml:space="preserve"> </w:t>
      </w:r>
      <w:r w:rsidRPr="3B2D3DFF">
        <w:rPr>
          <w:rFonts w:cs="Times New Roman (Body CS)"/>
          <w:u w:val="double"/>
        </w:rPr>
        <w:t>determines</w:t>
      </w:r>
      <w:r>
        <w:t xml:space="preserve"> whether the user is </w:t>
      </w:r>
      <w:r w:rsidRPr="3B2D3DFF">
        <w:rPr>
          <w:u w:val="single"/>
        </w:rPr>
        <w:t>registered</w:t>
      </w:r>
      <w:r>
        <w:t xml:space="preserve"> or </w:t>
      </w:r>
      <w:r w:rsidRPr="3B2D3DFF">
        <w:rPr>
          <w:u w:val="single"/>
        </w:rPr>
        <w:t>guest</w:t>
      </w:r>
      <w:r>
        <w:t xml:space="preserve"> user. If the user is a guest user, the </w:t>
      </w:r>
      <w:r w:rsidRPr="3B2D3DFF">
        <w:rPr>
          <w:u w:val="single"/>
        </w:rPr>
        <w:t>system</w:t>
      </w:r>
      <w:r>
        <w:t xml:space="preserve"> </w:t>
      </w:r>
      <w:r w:rsidRPr="3B2D3DFF">
        <w:rPr>
          <w:rFonts w:cs="Times New Roman (Body CS)"/>
          <w:u w:val="double"/>
        </w:rPr>
        <w:t>asks</w:t>
      </w:r>
      <w:r>
        <w:t xml:space="preserve"> the user to </w:t>
      </w:r>
      <w:r w:rsidRPr="3B2D3DFF">
        <w:rPr>
          <w:u w:val="single"/>
        </w:rPr>
        <w:t>enter name</w:t>
      </w:r>
      <w:r>
        <w:t xml:space="preserve">, </w:t>
      </w:r>
      <w:proofErr w:type="gramStart"/>
      <w:r w:rsidRPr="3B2D3DFF">
        <w:rPr>
          <w:u w:val="single"/>
        </w:rPr>
        <w:t>address</w:t>
      </w:r>
      <w:proofErr w:type="gramEnd"/>
      <w:r>
        <w:t xml:space="preserve"> and </w:t>
      </w:r>
      <w:r w:rsidRPr="3B2D3DFF">
        <w:rPr>
          <w:u w:val="single"/>
        </w:rPr>
        <w:t>credit card</w:t>
      </w:r>
      <w:r>
        <w:t xml:space="preserve"> information. The guest user </w:t>
      </w:r>
      <w:r w:rsidRPr="3B2D3DFF">
        <w:rPr>
          <w:rFonts w:cs="Times New Roman (Body CS)"/>
          <w:u w:val="double"/>
        </w:rPr>
        <w:t>enters</w:t>
      </w:r>
      <w:r>
        <w:t xml:space="preserve"> their name, </w:t>
      </w:r>
      <w:proofErr w:type="gramStart"/>
      <w:r>
        <w:t>address</w:t>
      </w:r>
      <w:proofErr w:type="gramEnd"/>
      <w:r>
        <w:t xml:space="preserve"> and credit card information. The guest user </w:t>
      </w:r>
      <w:r w:rsidRPr="3B2D3DFF">
        <w:rPr>
          <w:rFonts w:cs="Times New Roman (Body CS)"/>
          <w:u w:val="double"/>
        </w:rPr>
        <w:t>views</w:t>
      </w:r>
      <w:r>
        <w:t xml:space="preserve"> the </w:t>
      </w:r>
      <w:r w:rsidRPr="3B2D3DFF">
        <w:rPr>
          <w:u w:val="single"/>
        </w:rPr>
        <w:t>total cost</w:t>
      </w:r>
      <w:r>
        <w:t xml:space="preserve"> including </w:t>
      </w:r>
      <w:r w:rsidRPr="3B2D3DFF">
        <w:rPr>
          <w:u w:val="single"/>
        </w:rPr>
        <w:t>sale tax</w:t>
      </w:r>
      <w:r>
        <w:t xml:space="preserve"> for the </w:t>
      </w:r>
      <w:r w:rsidRPr="3B2D3DFF">
        <w:rPr>
          <w:u w:val="single"/>
        </w:rPr>
        <w:t>total number</w:t>
      </w:r>
      <w:r>
        <w:t xml:space="preserve"> of seats. The guest user then </w:t>
      </w:r>
      <w:r w:rsidRPr="3B2D3DFF">
        <w:rPr>
          <w:rFonts w:cs="Times New Roman (Body CS)"/>
          <w:u w:val="double"/>
        </w:rPr>
        <w:t>selects</w:t>
      </w:r>
      <w:r>
        <w:t xml:space="preserve"> the pay now option. The system </w:t>
      </w:r>
      <w:r w:rsidRPr="3B2D3DFF">
        <w:rPr>
          <w:rFonts w:cs="Times New Roman (Body CS)"/>
          <w:u w:val="double"/>
        </w:rPr>
        <w:t>processes</w:t>
      </w:r>
      <w:r>
        <w:t xml:space="preserve"> the </w:t>
      </w:r>
      <w:r w:rsidRPr="3B2D3DFF">
        <w:rPr>
          <w:u w:val="single"/>
        </w:rPr>
        <w:t>payment</w:t>
      </w:r>
      <w:r>
        <w:t xml:space="preserve">. The system </w:t>
      </w:r>
      <w:r w:rsidRPr="3B2D3DFF">
        <w:rPr>
          <w:rFonts w:cs="Times New Roman (Body CS)"/>
          <w:u w:val="double"/>
        </w:rPr>
        <w:t>stores</w:t>
      </w:r>
      <w:r>
        <w:t xml:space="preserve"> the payment transaction in the </w:t>
      </w:r>
      <w:r w:rsidRPr="3B2D3DFF">
        <w:rPr>
          <w:u w:val="single"/>
        </w:rPr>
        <w:t>database</w:t>
      </w:r>
      <w:r>
        <w:t xml:space="preserve">. The process is finished. If the user is a registered user, the system </w:t>
      </w:r>
      <w:r w:rsidRPr="3B2D3DFF">
        <w:rPr>
          <w:rFonts w:cs="Times New Roman (Body CS)"/>
          <w:u w:val="double"/>
        </w:rPr>
        <w:t>retrieves</w:t>
      </w:r>
      <w:r>
        <w:t xml:space="preserve"> the stored </w:t>
      </w:r>
      <w:r w:rsidRPr="3B2D3DFF">
        <w:rPr>
          <w:u w:val="single"/>
        </w:rPr>
        <w:t>information</w:t>
      </w:r>
      <w:r>
        <w:t xml:space="preserve"> from the database asks the user to </w:t>
      </w:r>
      <w:r w:rsidRPr="3B2D3DFF">
        <w:rPr>
          <w:rFonts w:cs="Times New Roman (Body CS)"/>
          <w:u w:val="double"/>
        </w:rPr>
        <w:t>confirm</w:t>
      </w:r>
      <w:r>
        <w:t xml:space="preserve"> payment (as information is already stored in the database). The registered user then </w:t>
      </w:r>
      <w:r w:rsidRPr="3B2D3DFF">
        <w:rPr>
          <w:rFonts w:cs="Times New Roman (Body CS)"/>
          <w:u w:val="double"/>
        </w:rPr>
        <w:t>views</w:t>
      </w:r>
      <w:r>
        <w:t xml:space="preserve"> the total cost and selects the pay now option. The system processes the payment The system stores the payment transaction in the database. </w:t>
      </w:r>
    </w:p>
    <w:p w14:paraId="1BE31795" w14:textId="77777777" w:rsidR="00CB3A8D" w:rsidRDefault="00CB3A8D" w:rsidP="00CB3A8D"/>
    <w:tbl>
      <w:tblPr>
        <w:tblStyle w:val="TableGrid"/>
        <w:tblW w:w="0" w:type="auto"/>
        <w:tblLook w:val="04A0" w:firstRow="1" w:lastRow="0" w:firstColumn="1" w:lastColumn="0" w:noHBand="0" w:noVBand="1"/>
      </w:tblPr>
      <w:tblGrid>
        <w:gridCol w:w="2405"/>
        <w:gridCol w:w="6945"/>
      </w:tblGrid>
      <w:tr w:rsidR="00CB3A8D" w14:paraId="00A55617"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720C8332" w14:textId="77777777" w:rsidR="00CB3A8D" w:rsidRDefault="00CB3A8D">
            <w:r>
              <w:t>Name</w:t>
            </w:r>
          </w:p>
        </w:tc>
        <w:tc>
          <w:tcPr>
            <w:tcW w:w="6945" w:type="dxa"/>
            <w:tcBorders>
              <w:top w:val="single" w:sz="4" w:space="0" w:color="auto"/>
              <w:left w:val="single" w:sz="4" w:space="0" w:color="auto"/>
              <w:bottom w:val="single" w:sz="4" w:space="0" w:color="auto"/>
              <w:right w:val="single" w:sz="4" w:space="0" w:color="auto"/>
            </w:tcBorders>
            <w:hideMark/>
          </w:tcPr>
          <w:p w14:paraId="65120DB9" w14:textId="77777777" w:rsidR="00CB3A8D" w:rsidRDefault="00CB3A8D">
            <w:r>
              <w:t>Pay for a Seat</w:t>
            </w:r>
          </w:p>
        </w:tc>
      </w:tr>
      <w:tr w:rsidR="00CB3A8D" w14:paraId="74A71E77"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61E468B3" w14:textId="77777777" w:rsidR="00CB3A8D" w:rsidRDefault="00CB3A8D">
            <w:r>
              <w:t>Description</w:t>
            </w:r>
          </w:p>
        </w:tc>
        <w:tc>
          <w:tcPr>
            <w:tcW w:w="6945" w:type="dxa"/>
            <w:tcBorders>
              <w:top w:val="single" w:sz="4" w:space="0" w:color="auto"/>
              <w:left w:val="single" w:sz="4" w:space="0" w:color="auto"/>
              <w:bottom w:val="single" w:sz="4" w:space="0" w:color="auto"/>
              <w:right w:val="single" w:sz="4" w:space="0" w:color="auto"/>
            </w:tcBorders>
            <w:hideMark/>
          </w:tcPr>
          <w:p w14:paraId="12918BA6" w14:textId="77777777" w:rsidR="00CB3A8D" w:rsidRDefault="00CB3A8D">
            <w:r>
              <w:t>Pay for the selected seats for the movie at a theatre and specific show time</w:t>
            </w:r>
          </w:p>
        </w:tc>
      </w:tr>
      <w:tr w:rsidR="00CB3A8D" w14:paraId="017B78E2"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4A48C027" w14:textId="77777777" w:rsidR="00CB3A8D" w:rsidRDefault="00CB3A8D">
            <w:r>
              <w:t>Precondition</w:t>
            </w:r>
          </w:p>
        </w:tc>
        <w:tc>
          <w:tcPr>
            <w:tcW w:w="6945" w:type="dxa"/>
            <w:tcBorders>
              <w:top w:val="single" w:sz="4" w:space="0" w:color="auto"/>
              <w:left w:val="single" w:sz="4" w:space="0" w:color="auto"/>
              <w:bottom w:val="single" w:sz="4" w:space="0" w:color="auto"/>
              <w:right w:val="single" w:sz="4" w:space="0" w:color="auto"/>
            </w:tcBorders>
            <w:hideMark/>
          </w:tcPr>
          <w:p w14:paraId="64007AFF" w14:textId="77777777" w:rsidR="00CB3A8D" w:rsidRDefault="00CB3A8D">
            <w:r>
              <w:t xml:space="preserve">User selects a </w:t>
            </w:r>
            <w:proofErr w:type="gramStart"/>
            <w:r>
              <w:t>seats</w:t>
            </w:r>
            <w:proofErr w:type="gramEnd"/>
          </w:p>
        </w:tc>
      </w:tr>
      <w:tr w:rsidR="00CB3A8D" w14:paraId="7F353025"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78D92D52" w14:textId="77777777" w:rsidR="00CB3A8D" w:rsidRDefault="00CB3A8D">
            <w:r>
              <w:t>Post Condition</w:t>
            </w:r>
          </w:p>
        </w:tc>
        <w:tc>
          <w:tcPr>
            <w:tcW w:w="6945" w:type="dxa"/>
            <w:tcBorders>
              <w:top w:val="single" w:sz="4" w:space="0" w:color="auto"/>
              <w:left w:val="single" w:sz="4" w:space="0" w:color="auto"/>
              <w:bottom w:val="single" w:sz="4" w:space="0" w:color="auto"/>
              <w:right w:val="single" w:sz="4" w:space="0" w:color="auto"/>
            </w:tcBorders>
            <w:hideMark/>
          </w:tcPr>
          <w:p w14:paraId="3EAC9DF9" w14:textId="77777777" w:rsidR="00CB3A8D" w:rsidRDefault="00CB3A8D">
            <w:r>
              <w:t>User is successfully pays for seats</w:t>
            </w:r>
          </w:p>
        </w:tc>
      </w:tr>
      <w:tr w:rsidR="00CB3A8D" w14:paraId="7B836E3E"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368501B7" w14:textId="77777777" w:rsidR="00CB3A8D" w:rsidRDefault="00CB3A8D">
            <w:r>
              <w:t>Error Situation</w:t>
            </w:r>
          </w:p>
        </w:tc>
        <w:tc>
          <w:tcPr>
            <w:tcW w:w="6945" w:type="dxa"/>
            <w:tcBorders>
              <w:top w:val="single" w:sz="4" w:space="0" w:color="auto"/>
              <w:left w:val="single" w:sz="4" w:space="0" w:color="auto"/>
              <w:bottom w:val="single" w:sz="4" w:space="0" w:color="auto"/>
              <w:right w:val="single" w:sz="4" w:space="0" w:color="auto"/>
            </w:tcBorders>
            <w:hideMark/>
          </w:tcPr>
          <w:p w14:paraId="279F9024" w14:textId="77777777" w:rsidR="00CB3A8D" w:rsidRDefault="00CB3A8D">
            <w:r>
              <w:t>1) Insufficient funds from the user</w:t>
            </w:r>
          </w:p>
          <w:p w14:paraId="2F697392" w14:textId="77777777" w:rsidR="00CB3A8D" w:rsidRDefault="00CB3A8D">
            <w:r>
              <w:t>2) Unable to process transaction</w:t>
            </w:r>
          </w:p>
        </w:tc>
      </w:tr>
      <w:tr w:rsidR="00CB3A8D" w14:paraId="358F77F2"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7C29484A" w14:textId="77777777" w:rsidR="00CB3A8D" w:rsidRDefault="00CB3A8D">
            <w:r>
              <w:t>Primary Actors</w:t>
            </w:r>
          </w:p>
        </w:tc>
        <w:tc>
          <w:tcPr>
            <w:tcW w:w="6945" w:type="dxa"/>
            <w:tcBorders>
              <w:top w:val="single" w:sz="4" w:space="0" w:color="auto"/>
              <w:left w:val="single" w:sz="4" w:space="0" w:color="auto"/>
              <w:bottom w:val="single" w:sz="4" w:space="0" w:color="auto"/>
              <w:right w:val="single" w:sz="4" w:space="0" w:color="auto"/>
            </w:tcBorders>
            <w:hideMark/>
          </w:tcPr>
          <w:p w14:paraId="56C7442E" w14:textId="77777777" w:rsidR="00CB3A8D" w:rsidRDefault="00CB3A8D">
            <w:r>
              <w:t>Guest User, Registered User, Billing System</w:t>
            </w:r>
          </w:p>
        </w:tc>
      </w:tr>
      <w:tr w:rsidR="00CB3A8D" w14:paraId="67262EF3"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5BF95395" w14:textId="77777777" w:rsidR="00CB3A8D" w:rsidRDefault="00CB3A8D">
            <w:r>
              <w:t>Secondary Actors</w:t>
            </w:r>
          </w:p>
        </w:tc>
        <w:tc>
          <w:tcPr>
            <w:tcW w:w="6945" w:type="dxa"/>
            <w:tcBorders>
              <w:top w:val="single" w:sz="4" w:space="0" w:color="auto"/>
              <w:left w:val="single" w:sz="4" w:space="0" w:color="auto"/>
              <w:bottom w:val="single" w:sz="4" w:space="0" w:color="auto"/>
              <w:right w:val="single" w:sz="4" w:space="0" w:color="auto"/>
            </w:tcBorders>
            <w:hideMark/>
          </w:tcPr>
          <w:p w14:paraId="07085EB6" w14:textId="77777777" w:rsidR="00CB3A8D" w:rsidRDefault="00CB3A8D">
            <w:r>
              <w:t>Database</w:t>
            </w:r>
          </w:p>
        </w:tc>
      </w:tr>
      <w:tr w:rsidR="00CB3A8D" w14:paraId="536105FB"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3EE42161" w14:textId="77777777" w:rsidR="00CB3A8D" w:rsidRDefault="00CB3A8D">
            <w:r>
              <w:t>Standard Process</w:t>
            </w:r>
          </w:p>
        </w:tc>
        <w:tc>
          <w:tcPr>
            <w:tcW w:w="6945" w:type="dxa"/>
            <w:tcBorders>
              <w:top w:val="single" w:sz="4" w:space="0" w:color="auto"/>
              <w:left w:val="single" w:sz="4" w:space="0" w:color="auto"/>
              <w:bottom w:val="single" w:sz="4" w:space="0" w:color="auto"/>
              <w:right w:val="single" w:sz="4" w:space="0" w:color="auto"/>
            </w:tcBorders>
            <w:hideMark/>
          </w:tcPr>
          <w:p w14:paraId="50E15ECE" w14:textId="6180F690" w:rsidR="00CB3A8D" w:rsidRDefault="3B2D3DFF">
            <w:r>
              <w:t xml:space="preserve">1) User selects seat and proceeds to payment </w:t>
            </w:r>
          </w:p>
          <w:p w14:paraId="70FED322" w14:textId="77777777" w:rsidR="00CB3A8D" w:rsidRDefault="00CB3A8D">
            <w:r>
              <w:t>2) System determines if the user is a registered or guest user</w:t>
            </w:r>
          </w:p>
          <w:p w14:paraId="7AF6B86F" w14:textId="77777777" w:rsidR="00CB3A8D" w:rsidRDefault="00CB3A8D">
            <w:r>
              <w:t>3) User is shown a preview of the cost</w:t>
            </w:r>
          </w:p>
          <w:p w14:paraId="660E688B" w14:textId="77777777" w:rsidR="00CB3A8D" w:rsidRDefault="00CB3A8D">
            <w:r>
              <w:t>4) User selects payment option (RU)</w:t>
            </w:r>
          </w:p>
          <w:p w14:paraId="51CD7DD4" w14:textId="77777777" w:rsidR="00CB3A8D" w:rsidRDefault="00CB3A8D">
            <w:r>
              <w:t>5) User pays for the seat</w:t>
            </w:r>
          </w:p>
        </w:tc>
      </w:tr>
      <w:tr w:rsidR="00CB3A8D" w14:paraId="07DFCD45"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4C2F5177" w14:textId="77777777" w:rsidR="00CB3A8D" w:rsidRDefault="00CB3A8D">
            <w:r>
              <w:t>Alternative Process</w:t>
            </w:r>
          </w:p>
        </w:tc>
        <w:tc>
          <w:tcPr>
            <w:tcW w:w="6945" w:type="dxa"/>
            <w:tcBorders>
              <w:top w:val="single" w:sz="4" w:space="0" w:color="auto"/>
              <w:left w:val="single" w:sz="4" w:space="0" w:color="auto"/>
              <w:bottom w:val="single" w:sz="4" w:space="0" w:color="auto"/>
              <w:right w:val="single" w:sz="4" w:space="0" w:color="auto"/>
            </w:tcBorders>
            <w:hideMark/>
          </w:tcPr>
          <w:p w14:paraId="4E550F8E" w14:textId="77777777" w:rsidR="00CB3A8D" w:rsidRDefault="00CB3A8D">
            <w:r>
              <w:t>1) User is a guest and enters personal information and payment information</w:t>
            </w:r>
          </w:p>
          <w:p w14:paraId="3042A5CF" w14:textId="77777777" w:rsidR="00CB3A8D" w:rsidRDefault="00CB3A8D">
            <w:r>
              <w:t xml:space="preserve">2) User pays for the seat </w:t>
            </w:r>
          </w:p>
        </w:tc>
      </w:tr>
    </w:tbl>
    <w:p w14:paraId="2FD28617" w14:textId="77777777" w:rsidR="00CB3A8D" w:rsidRDefault="00CB3A8D" w:rsidP="00CB3A8D">
      <w:pPr>
        <w:rPr>
          <w:rFonts w:asciiTheme="minorHAnsi" w:hAnsiTheme="minorHAnsi" w:cstheme="minorBidi"/>
        </w:rPr>
      </w:pPr>
    </w:p>
    <w:p w14:paraId="54530E04" w14:textId="77777777" w:rsidR="00CB3A8D" w:rsidRPr="00CB3A8D" w:rsidRDefault="00CB3A8D" w:rsidP="00CB3A8D">
      <w:pPr>
        <w:pStyle w:val="paragraph1"/>
      </w:pPr>
    </w:p>
    <w:p w14:paraId="18B8F91B" w14:textId="604B9708" w:rsidR="00CB3A8D" w:rsidRPr="00CB3A8D" w:rsidRDefault="00CB3A8D" w:rsidP="00CB3A8D">
      <w:pPr>
        <w:rPr>
          <w:rFonts w:asciiTheme="minorHAnsi" w:hAnsiTheme="minorHAnsi"/>
          <w:b/>
          <w:bCs/>
        </w:rPr>
      </w:pPr>
      <w:r w:rsidRPr="00CB3A8D">
        <w:rPr>
          <w:b/>
          <w:bCs/>
        </w:rPr>
        <w:t>Received Ticket.</w:t>
      </w:r>
      <w:r w:rsidR="00A96B41">
        <w:rPr>
          <w:b/>
          <w:bCs/>
        </w:rPr>
        <w:t xml:space="preserve"> (Kayode)</w:t>
      </w:r>
    </w:p>
    <w:p w14:paraId="0B393FFA" w14:textId="77777777" w:rsidR="00CB3A8D" w:rsidRDefault="00CB3A8D" w:rsidP="00CB3A8D">
      <w:pPr>
        <w:ind w:firstLine="720"/>
      </w:pPr>
      <w:r>
        <w:rPr>
          <w:u w:val="single"/>
        </w:rPr>
        <w:t>Customer</w:t>
      </w:r>
      <w:r>
        <w:t xml:space="preserve"> receives their ticket information after </w:t>
      </w:r>
      <w:r>
        <w:rPr>
          <w:u w:val="single"/>
        </w:rPr>
        <w:t>payment</w:t>
      </w:r>
      <w:r>
        <w:t xml:space="preserve"> is </w:t>
      </w:r>
      <w:r>
        <w:rPr>
          <w:u w:val="double"/>
        </w:rPr>
        <w:t>made</w:t>
      </w:r>
      <w:r>
        <w:t xml:space="preserve">. Customer also receives a </w:t>
      </w:r>
      <w:r>
        <w:rPr>
          <w:u w:val="single"/>
        </w:rPr>
        <w:t>receipt</w:t>
      </w:r>
      <w:r>
        <w:t xml:space="preserve"> which is also sent via customers’ email.</w:t>
      </w:r>
    </w:p>
    <w:tbl>
      <w:tblPr>
        <w:tblStyle w:val="TableGrid"/>
        <w:tblW w:w="0" w:type="auto"/>
        <w:tblLook w:val="04A0" w:firstRow="1" w:lastRow="0" w:firstColumn="1" w:lastColumn="0" w:noHBand="0" w:noVBand="1"/>
      </w:tblPr>
      <w:tblGrid>
        <w:gridCol w:w="1838"/>
        <w:gridCol w:w="7512"/>
      </w:tblGrid>
      <w:tr w:rsidR="00CB3A8D" w14:paraId="45D028A8"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2E581205" w14:textId="77777777" w:rsidR="00CB3A8D" w:rsidRDefault="00CB3A8D">
            <w:r>
              <w:t>Name</w:t>
            </w:r>
          </w:p>
        </w:tc>
        <w:tc>
          <w:tcPr>
            <w:tcW w:w="7512" w:type="dxa"/>
            <w:tcBorders>
              <w:top w:val="single" w:sz="4" w:space="0" w:color="auto"/>
              <w:left w:val="single" w:sz="4" w:space="0" w:color="auto"/>
              <w:bottom w:val="single" w:sz="4" w:space="0" w:color="auto"/>
              <w:right w:val="single" w:sz="4" w:space="0" w:color="auto"/>
            </w:tcBorders>
            <w:hideMark/>
          </w:tcPr>
          <w:p w14:paraId="03B80623" w14:textId="77777777" w:rsidR="00CB3A8D" w:rsidRDefault="00CB3A8D">
            <w:r>
              <w:t>Receive Ticket</w:t>
            </w:r>
          </w:p>
        </w:tc>
      </w:tr>
      <w:tr w:rsidR="00CB3A8D" w14:paraId="15768B79"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DB49ADB" w14:textId="77777777" w:rsidR="00CB3A8D" w:rsidRDefault="00CB3A8D">
            <w:r>
              <w:t>Description</w:t>
            </w:r>
          </w:p>
        </w:tc>
        <w:tc>
          <w:tcPr>
            <w:tcW w:w="7512" w:type="dxa"/>
            <w:tcBorders>
              <w:top w:val="single" w:sz="4" w:space="0" w:color="auto"/>
              <w:left w:val="single" w:sz="4" w:space="0" w:color="auto"/>
              <w:bottom w:val="single" w:sz="4" w:space="0" w:color="auto"/>
              <w:right w:val="single" w:sz="4" w:space="0" w:color="auto"/>
            </w:tcBorders>
            <w:hideMark/>
          </w:tcPr>
          <w:p w14:paraId="74A5BDFD" w14:textId="77777777" w:rsidR="00CB3A8D" w:rsidRDefault="00CB3A8D">
            <w:r>
              <w:t>The user receives ticket information</w:t>
            </w:r>
          </w:p>
        </w:tc>
      </w:tr>
      <w:tr w:rsidR="00CB3A8D" w14:paraId="1F323861"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7FD15E78" w14:textId="77777777" w:rsidR="00CB3A8D" w:rsidRDefault="00CB3A8D">
            <w:r>
              <w:t>Precondition</w:t>
            </w:r>
          </w:p>
        </w:tc>
        <w:tc>
          <w:tcPr>
            <w:tcW w:w="7512" w:type="dxa"/>
            <w:tcBorders>
              <w:top w:val="single" w:sz="4" w:space="0" w:color="auto"/>
              <w:left w:val="single" w:sz="4" w:space="0" w:color="auto"/>
              <w:bottom w:val="single" w:sz="4" w:space="0" w:color="auto"/>
              <w:right w:val="single" w:sz="4" w:space="0" w:color="auto"/>
            </w:tcBorders>
            <w:hideMark/>
          </w:tcPr>
          <w:p w14:paraId="1E2226AB" w14:textId="77777777" w:rsidR="00CB3A8D" w:rsidRDefault="00CB3A8D">
            <w:r>
              <w:t>Payment is made.</w:t>
            </w:r>
          </w:p>
        </w:tc>
      </w:tr>
      <w:tr w:rsidR="00CB3A8D" w14:paraId="6421A93A"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64A994F0" w14:textId="77777777" w:rsidR="00CB3A8D" w:rsidRDefault="00CB3A8D">
            <w:r>
              <w:t>Post Condition</w:t>
            </w:r>
          </w:p>
        </w:tc>
        <w:tc>
          <w:tcPr>
            <w:tcW w:w="7512" w:type="dxa"/>
            <w:tcBorders>
              <w:top w:val="single" w:sz="4" w:space="0" w:color="auto"/>
              <w:left w:val="single" w:sz="4" w:space="0" w:color="auto"/>
              <w:bottom w:val="single" w:sz="4" w:space="0" w:color="auto"/>
              <w:right w:val="single" w:sz="4" w:space="0" w:color="auto"/>
            </w:tcBorders>
            <w:hideMark/>
          </w:tcPr>
          <w:p w14:paraId="58C3A1C3" w14:textId="77777777" w:rsidR="00CB3A8D" w:rsidRDefault="00CB3A8D">
            <w:r>
              <w:t>User receives ticket information. Receipt is sent to user email account</w:t>
            </w:r>
          </w:p>
        </w:tc>
      </w:tr>
      <w:tr w:rsidR="00CB3A8D" w14:paraId="7C25CF4A"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7A660BC8" w14:textId="77777777" w:rsidR="00CB3A8D" w:rsidRDefault="00CB3A8D">
            <w:r>
              <w:t>Primary Actor</w:t>
            </w:r>
          </w:p>
        </w:tc>
        <w:tc>
          <w:tcPr>
            <w:tcW w:w="7512" w:type="dxa"/>
            <w:tcBorders>
              <w:top w:val="single" w:sz="4" w:space="0" w:color="auto"/>
              <w:left w:val="single" w:sz="4" w:space="0" w:color="auto"/>
              <w:bottom w:val="single" w:sz="4" w:space="0" w:color="auto"/>
              <w:right w:val="single" w:sz="4" w:space="0" w:color="auto"/>
            </w:tcBorders>
            <w:hideMark/>
          </w:tcPr>
          <w:p w14:paraId="37DEDF35" w14:textId="77777777" w:rsidR="00CB3A8D" w:rsidRDefault="00CB3A8D">
            <w:r>
              <w:t>User</w:t>
            </w:r>
          </w:p>
        </w:tc>
      </w:tr>
      <w:tr w:rsidR="00CB3A8D" w14:paraId="7E7FC50D"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18E3E52" w14:textId="77777777" w:rsidR="00CB3A8D" w:rsidRDefault="00CB3A8D">
            <w:r>
              <w:t>Secondary Actor</w:t>
            </w:r>
          </w:p>
        </w:tc>
        <w:tc>
          <w:tcPr>
            <w:tcW w:w="7512" w:type="dxa"/>
            <w:tcBorders>
              <w:top w:val="single" w:sz="4" w:space="0" w:color="auto"/>
              <w:left w:val="single" w:sz="4" w:space="0" w:color="auto"/>
              <w:bottom w:val="single" w:sz="4" w:space="0" w:color="auto"/>
              <w:right w:val="single" w:sz="4" w:space="0" w:color="auto"/>
            </w:tcBorders>
            <w:hideMark/>
          </w:tcPr>
          <w:p w14:paraId="58F9B41E" w14:textId="77777777" w:rsidR="00CB3A8D" w:rsidRDefault="00CB3A8D">
            <w:r>
              <w:t>Database</w:t>
            </w:r>
          </w:p>
        </w:tc>
      </w:tr>
      <w:tr w:rsidR="00CB3A8D" w14:paraId="7551CEDE"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06B781FB" w14:textId="77777777" w:rsidR="00CB3A8D" w:rsidRDefault="00CB3A8D">
            <w:r>
              <w:t>Standard Process</w:t>
            </w:r>
          </w:p>
        </w:tc>
        <w:tc>
          <w:tcPr>
            <w:tcW w:w="7512" w:type="dxa"/>
            <w:tcBorders>
              <w:top w:val="single" w:sz="4" w:space="0" w:color="auto"/>
              <w:left w:val="single" w:sz="4" w:space="0" w:color="auto"/>
              <w:bottom w:val="single" w:sz="4" w:space="0" w:color="auto"/>
              <w:right w:val="single" w:sz="4" w:space="0" w:color="auto"/>
            </w:tcBorders>
            <w:hideMark/>
          </w:tcPr>
          <w:p w14:paraId="49023035" w14:textId="77777777" w:rsidR="00CB3A8D" w:rsidRDefault="00CB3A8D" w:rsidP="00CB3A8D">
            <w:pPr>
              <w:pStyle w:val="ListParagraph"/>
              <w:numPr>
                <w:ilvl w:val="0"/>
                <w:numId w:val="44"/>
              </w:numPr>
              <w:contextualSpacing/>
            </w:pPr>
            <w:r>
              <w:t>User makes payment for the ticket</w:t>
            </w:r>
          </w:p>
          <w:p w14:paraId="740039AB" w14:textId="77777777" w:rsidR="00CB3A8D" w:rsidRDefault="00CB3A8D" w:rsidP="00CB3A8D">
            <w:pPr>
              <w:pStyle w:val="ListParagraph"/>
              <w:numPr>
                <w:ilvl w:val="0"/>
                <w:numId w:val="44"/>
              </w:numPr>
              <w:contextualSpacing/>
            </w:pPr>
            <w:r>
              <w:t>Ticket information is sent to the user upon payment confirmation</w:t>
            </w:r>
          </w:p>
          <w:p w14:paraId="47B13BD9" w14:textId="77777777" w:rsidR="00CB3A8D" w:rsidRDefault="00CB3A8D" w:rsidP="00CB3A8D">
            <w:pPr>
              <w:pStyle w:val="ListParagraph"/>
              <w:numPr>
                <w:ilvl w:val="0"/>
                <w:numId w:val="44"/>
              </w:numPr>
              <w:contextualSpacing/>
            </w:pPr>
            <w:r>
              <w:t>Receipt is sent to the user email account</w:t>
            </w:r>
          </w:p>
        </w:tc>
      </w:tr>
      <w:tr w:rsidR="00CB3A8D" w14:paraId="530362F2" w14:textId="77777777" w:rsidTr="00CB3A8D">
        <w:tc>
          <w:tcPr>
            <w:tcW w:w="1838" w:type="dxa"/>
            <w:tcBorders>
              <w:top w:val="single" w:sz="4" w:space="0" w:color="auto"/>
              <w:left w:val="single" w:sz="4" w:space="0" w:color="auto"/>
              <w:bottom w:val="single" w:sz="4" w:space="0" w:color="auto"/>
              <w:right w:val="single" w:sz="4" w:space="0" w:color="auto"/>
            </w:tcBorders>
          </w:tcPr>
          <w:p w14:paraId="5E7A0F16" w14:textId="77777777" w:rsidR="00CB3A8D" w:rsidRDefault="00CB3A8D"/>
        </w:tc>
        <w:tc>
          <w:tcPr>
            <w:tcW w:w="7512" w:type="dxa"/>
            <w:tcBorders>
              <w:top w:val="single" w:sz="4" w:space="0" w:color="auto"/>
              <w:left w:val="single" w:sz="4" w:space="0" w:color="auto"/>
              <w:bottom w:val="single" w:sz="4" w:space="0" w:color="auto"/>
              <w:right w:val="single" w:sz="4" w:space="0" w:color="auto"/>
            </w:tcBorders>
          </w:tcPr>
          <w:p w14:paraId="0BA1A353" w14:textId="77777777" w:rsidR="00CB3A8D" w:rsidRDefault="00CB3A8D"/>
        </w:tc>
      </w:tr>
    </w:tbl>
    <w:p w14:paraId="43F7B5CE" w14:textId="4EBCA9A9" w:rsidR="00CB3A8D" w:rsidRDefault="00CB3A8D" w:rsidP="00CB3A8D">
      <w:pPr>
        <w:rPr>
          <w:rFonts w:asciiTheme="minorHAnsi" w:hAnsiTheme="minorHAnsi" w:cstheme="minorBidi"/>
        </w:rPr>
      </w:pPr>
    </w:p>
    <w:p w14:paraId="2B8E7F68" w14:textId="77777777" w:rsidR="000A423B" w:rsidRDefault="000A423B" w:rsidP="00A96B41">
      <w:pPr>
        <w:rPr>
          <w:b/>
          <w:bCs/>
        </w:rPr>
      </w:pPr>
    </w:p>
    <w:p w14:paraId="1A4A6042" w14:textId="4EBCA9A9" w:rsidR="00A96B41" w:rsidRPr="00CB3A8D" w:rsidRDefault="00CB3A8D" w:rsidP="00A96B41">
      <w:pPr>
        <w:rPr>
          <w:rFonts w:asciiTheme="minorHAnsi" w:hAnsiTheme="minorHAnsi"/>
          <w:b/>
          <w:bCs/>
        </w:rPr>
      </w:pPr>
      <w:r w:rsidRPr="00CB3A8D">
        <w:rPr>
          <w:b/>
          <w:bCs/>
        </w:rPr>
        <w:lastRenderedPageBreak/>
        <w:t xml:space="preserve">Cancel </w:t>
      </w:r>
      <w:proofErr w:type="gramStart"/>
      <w:r w:rsidRPr="00CB3A8D">
        <w:rPr>
          <w:b/>
          <w:bCs/>
        </w:rPr>
        <w:t>Ticket</w:t>
      </w:r>
      <w:r w:rsidR="00A96B41">
        <w:rPr>
          <w:b/>
          <w:bCs/>
        </w:rPr>
        <w:t>(</w:t>
      </w:r>
      <w:proofErr w:type="gramEnd"/>
      <w:r w:rsidR="00A96B41">
        <w:rPr>
          <w:b/>
          <w:bCs/>
        </w:rPr>
        <w:t>Kayode)</w:t>
      </w:r>
    </w:p>
    <w:p w14:paraId="11067C27" w14:textId="325B7355" w:rsidR="00CB3A8D" w:rsidRPr="00CB3A8D" w:rsidRDefault="00CB3A8D" w:rsidP="00CB3A8D">
      <w:pPr>
        <w:rPr>
          <w:b/>
          <w:bCs/>
        </w:rPr>
      </w:pPr>
    </w:p>
    <w:p w14:paraId="40D58F41" w14:textId="77777777" w:rsidR="00CB3A8D" w:rsidRDefault="00CB3A8D" w:rsidP="00CB3A8D">
      <w:pPr>
        <w:ind w:firstLine="720"/>
      </w:pPr>
      <w:r>
        <w:t xml:space="preserve">User enters the ticket number, and the system </w:t>
      </w:r>
      <w:r>
        <w:rPr>
          <w:u w:val="double"/>
        </w:rPr>
        <w:t>validates</w:t>
      </w:r>
      <w:r>
        <w:t xml:space="preserve"> the number. The system </w:t>
      </w:r>
      <w:r>
        <w:rPr>
          <w:u w:val="double"/>
        </w:rPr>
        <w:t>checks</w:t>
      </w:r>
      <w:r>
        <w:t xml:space="preserve"> if the ticket is for a regular user or a registered user. For a regular user, 15% credit is given if the </w:t>
      </w:r>
      <w:r>
        <w:rPr>
          <w:u w:val="single"/>
        </w:rPr>
        <w:t>cancellation</w:t>
      </w:r>
      <w:r>
        <w:t xml:space="preserve"> is made 72 hours prior to the start of the show, the 15% administration </w:t>
      </w:r>
      <w:r>
        <w:rPr>
          <w:u w:val="single"/>
        </w:rPr>
        <w:t>fee</w:t>
      </w:r>
      <w:r>
        <w:t xml:space="preserve"> is issued to the user for future purchase. The </w:t>
      </w:r>
      <w:r>
        <w:rPr>
          <w:u w:val="single"/>
        </w:rPr>
        <w:t>credit</w:t>
      </w:r>
      <w:r>
        <w:t xml:space="preserve"> is valid for one year from the date of cancellation. If the ticket is for a registered user, 15% administration charge is not deducted by the system</w:t>
      </w:r>
    </w:p>
    <w:p w14:paraId="5BE57519" w14:textId="77777777" w:rsidR="00CB3A8D" w:rsidRDefault="00CB3A8D" w:rsidP="00CB3A8D"/>
    <w:tbl>
      <w:tblPr>
        <w:tblStyle w:val="TableGrid"/>
        <w:tblW w:w="0" w:type="auto"/>
        <w:tblLook w:val="04A0" w:firstRow="1" w:lastRow="0" w:firstColumn="1" w:lastColumn="0" w:noHBand="0" w:noVBand="1"/>
      </w:tblPr>
      <w:tblGrid>
        <w:gridCol w:w="1838"/>
        <w:gridCol w:w="7512"/>
      </w:tblGrid>
      <w:tr w:rsidR="00CB3A8D" w14:paraId="577A4614"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0CCA1AAC" w14:textId="77777777" w:rsidR="00CB3A8D" w:rsidRDefault="00CB3A8D">
            <w:r>
              <w:t>Name</w:t>
            </w:r>
          </w:p>
        </w:tc>
        <w:tc>
          <w:tcPr>
            <w:tcW w:w="7512" w:type="dxa"/>
            <w:tcBorders>
              <w:top w:val="single" w:sz="4" w:space="0" w:color="auto"/>
              <w:left w:val="single" w:sz="4" w:space="0" w:color="auto"/>
              <w:bottom w:val="single" w:sz="4" w:space="0" w:color="auto"/>
              <w:right w:val="single" w:sz="4" w:space="0" w:color="auto"/>
            </w:tcBorders>
            <w:hideMark/>
          </w:tcPr>
          <w:p w14:paraId="406E031D" w14:textId="77777777" w:rsidR="00CB3A8D" w:rsidRDefault="00CB3A8D">
            <w:r>
              <w:t>Cancel Ticket</w:t>
            </w:r>
          </w:p>
        </w:tc>
      </w:tr>
      <w:tr w:rsidR="00CB3A8D" w14:paraId="7DE5E18D"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08DF3F3E" w14:textId="77777777" w:rsidR="00CB3A8D" w:rsidRDefault="00CB3A8D">
            <w:r>
              <w:t>Description</w:t>
            </w:r>
          </w:p>
        </w:tc>
        <w:tc>
          <w:tcPr>
            <w:tcW w:w="7512" w:type="dxa"/>
            <w:tcBorders>
              <w:top w:val="single" w:sz="4" w:space="0" w:color="auto"/>
              <w:left w:val="single" w:sz="4" w:space="0" w:color="auto"/>
              <w:bottom w:val="single" w:sz="4" w:space="0" w:color="auto"/>
              <w:right w:val="single" w:sz="4" w:space="0" w:color="auto"/>
            </w:tcBorders>
            <w:hideMark/>
          </w:tcPr>
          <w:p w14:paraId="7789D60E" w14:textId="77777777" w:rsidR="00CB3A8D" w:rsidRDefault="00CB3A8D">
            <w:r>
              <w:t>The user cancels their ticket</w:t>
            </w:r>
          </w:p>
        </w:tc>
      </w:tr>
      <w:tr w:rsidR="00CB3A8D" w14:paraId="09B40BC6"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770AD1D5" w14:textId="77777777" w:rsidR="00CB3A8D" w:rsidRDefault="00CB3A8D">
            <w:r>
              <w:t>Precondition</w:t>
            </w:r>
          </w:p>
        </w:tc>
        <w:tc>
          <w:tcPr>
            <w:tcW w:w="7512" w:type="dxa"/>
            <w:tcBorders>
              <w:top w:val="single" w:sz="4" w:space="0" w:color="auto"/>
              <w:left w:val="single" w:sz="4" w:space="0" w:color="auto"/>
              <w:bottom w:val="single" w:sz="4" w:space="0" w:color="auto"/>
              <w:right w:val="single" w:sz="4" w:space="0" w:color="auto"/>
            </w:tcBorders>
            <w:hideMark/>
          </w:tcPr>
          <w:p w14:paraId="7520E311" w14:textId="77777777" w:rsidR="00CB3A8D" w:rsidRDefault="00CB3A8D">
            <w:r>
              <w:t>User has a valid ticket</w:t>
            </w:r>
          </w:p>
        </w:tc>
      </w:tr>
      <w:tr w:rsidR="00CB3A8D" w14:paraId="5DF19518"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B346380" w14:textId="77777777" w:rsidR="00CB3A8D" w:rsidRDefault="00CB3A8D">
            <w:r>
              <w:t>Postcondition</w:t>
            </w:r>
          </w:p>
        </w:tc>
        <w:tc>
          <w:tcPr>
            <w:tcW w:w="7512" w:type="dxa"/>
            <w:tcBorders>
              <w:top w:val="single" w:sz="4" w:space="0" w:color="auto"/>
              <w:left w:val="single" w:sz="4" w:space="0" w:color="auto"/>
              <w:bottom w:val="single" w:sz="4" w:space="0" w:color="auto"/>
              <w:right w:val="single" w:sz="4" w:space="0" w:color="auto"/>
            </w:tcBorders>
            <w:hideMark/>
          </w:tcPr>
          <w:p w14:paraId="03DA04AA" w14:textId="77777777" w:rsidR="00CB3A8D" w:rsidRDefault="00CB3A8D">
            <w:r>
              <w:t>Ticket is cancelled. User obtained with 15% credit if cancellation is made 72 hours prior to the start of the movie.</w:t>
            </w:r>
          </w:p>
        </w:tc>
      </w:tr>
      <w:tr w:rsidR="00CB3A8D" w14:paraId="100580ED"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17F1A16C" w14:textId="77777777" w:rsidR="00CB3A8D" w:rsidRDefault="00CB3A8D">
            <w:r>
              <w:t>Primary Actor</w:t>
            </w:r>
          </w:p>
        </w:tc>
        <w:tc>
          <w:tcPr>
            <w:tcW w:w="7512" w:type="dxa"/>
            <w:tcBorders>
              <w:top w:val="single" w:sz="4" w:space="0" w:color="auto"/>
              <w:left w:val="single" w:sz="4" w:space="0" w:color="auto"/>
              <w:bottom w:val="single" w:sz="4" w:space="0" w:color="auto"/>
              <w:right w:val="single" w:sz="4" w:space="0" w:color="auto"/>
            </w:tcBorders>
            <w:hideMark/>
          </w:tcPr>
          <w:p w14:paraId="2BCA6EB3" w14:textId="77777777" w:rsidR="00CB3A8D" w:rsidRDefault="00CB3A8D">
            <w:r>
              <w:t>User</w:t>
            </w:r>
          </w:p>
        </w:tc>
      </w:tr>
      <w:tr w:rsidR="00CB3A8D" w14:paraId="5C76EE15"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3E2FCAE8" w14:textId="77777777" w:rsidR="00CB3A8D" w:rsidRDefault="00CB3A8D">
            <w:r>
              <w:t>Secondary Actor</w:t>
            </w:r>
          </w:p>
        </w:tc>
        <w:tc>
          <w:tcPr>
            <w:tcW w:w="7512" w:type="dxa"/>
            <w:tcBorders>
              <w:top w:val="single" w:sz="4" w:space="0" w:color="auto"/>
              <w:left w:val="single" w:sz="4" w:space="0" w:color="auto"/>
              <w:bottom w:val="single" w:sz="4" w:space="0" w:color="auto"/>
              <w:right w:val="single" w:sz="4" w:space="0" w:color="auto"/>
            </w:tcBorders>
            <w:hideMark/>
          </w:tcPr>
          <w:p w14:paraId="4A87F2B5" w14:textId="77777777" w:rsidR="00CB3A8D" w:rsidRDefault="00CB3A8D">
            <w:r>
              <w:t>Database</w:t>
            </w:r>
          </w:p>
        </w:tc>
      </w:tr>
      <w:tr w:rsidR="00CB3A8D" w14:paraId="79ABD7B6"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9987DC9" w14:textId="77777777" w:rsidR="00CB3A8D" w:rsidRDefault="00CB3A8D">
            <w:r>
              <w:t>Standard Process</w:t>
            </w:r>
          </w:p>
        </w:tc>
        <w:tc>
          <w:tcPr>
            <w:tcW w:w="7512" w:type="dxa"/>
            <w:tcBorders>
              <w:top w:val="single" w:sz="4" w:space="0" w:color="auto"/>
              <w:left w:val="single" w:sz="4" w:space="0" w:color="auto"/>
              <w:bottom w:val="single" w:sz="4" w:space="0" w:color="auto"/>
              <w:right w:val="single" w:sz="4" w:space="0" w:color="auto"/>
            </w:tcBorders>
            <w:hideMark/>
          </w:tcPr>
          <w:p w14:paraId="4A1E5FE9" w14:textId="77777777" w:rsidR="00CB3A8D" w:rsidRDefault="00CB3A8D" w:rsidP="00CB3A8D">
            <w:pPr>
              <w:pStyle w:val="ListParagraph"/>
              <w:numPr>
                <w:ilvl w:val="0"/>
                <w:numId w:val="45"/>
              </w:numPr>
              <w:contextualSpacing/>
            </w:pPr>
            <w:r>
              <w:t>User select cancel ticket option on the system and click</w:t>
            </w:r>
          </w:p>
          <w:p w14:paraId="0A5249F6" w14:textId="77777777" w:rsidR="00CB3A8D" w:rsidRDefault="00CB3A8D" w:rsidP="00CB3A8D">
            <w:pPr>
              <w:pStyle w:val="ListParagraph"/>
              <w:numPr>
                <w:ilvl w:val="0"/>
                <w:numId w:val="45"/>
              </w:numPr>
              <w:contextualSpacing/>
            </w:pPr>
            <w:r>
              <w:t>System prompts the user if they want to cancel</w:t>
            </w:r>
          </w:p>
          <w:p w14:paraId="11EC0D74" w14:textId="77777777" w:rsidR="00CB3A8D" w:rsidRDefault="00CB3A8D" w:rsidP="00CB3A8D">
            <w:pPr>
              <w:pStyle w:val="ListParagraph"/>
              <w:numPr>
                <w:ilvl w:val="0"/>
                <w:numId w:val="45"/>
              </w:numPr>
              <w:contextualSpacing/>
            </w:pPr>
            <w:r>
              <w:t>User activates the cancel button</w:t>
            </w:r>
          </w:p>
          <w:p w14:paraId="27CCDFA0" w14:textId="77777777" w:rsidR="00CB3A8D" w:rsidRDefault="00CB3A8D" w:rsidP="00CB3A8D">
            <w:pPr>
              <w:pStyle w:val="ListParagraph"/>
              <w:numPr>
                <w:ilvl w:val="0"/>
                <w:numId w:val="45"/>
              </w:numPr>
              <w:contextualSpacing/>
            </w:pPr>
            <w:r>
              <w:t>Seat reservation is cancelled by the system.</w:t>
            </w:r>
          </w:p>
        </w:tc>
      </w:tr>
      <w:tr w:rsidR="00CB3A8D" w14:paraId="59098873" w14:textId="77777777" w:rsidTr="00CB3A8D">
        <w:tc>
          <w:tcPr>
            <w:tcW w:w="1838" w:type="dxa"/>
            <w:tcBorders>
              <w:top w:val="single" w:sz="4" w:space="0" w:color="auto"/>
              <w:left w:val="single" w:sz="4" w:space="0" w:color="auto"/>
              <w:bottom w:val="single" w:sz="4" w:space="0" w:color="auto"/>
              <w:right w:val="single" w:sz="4" w:space="0" w:color="auto"/>
            </w:tcBorders>
          </w:tcPr>
          <w:p w14:paraId="507F521C" w14:textId="77777777" w:rsidR="00CB3A8D" w:rsidRDefault="00CB3A8D"/>
        </w:tc>
        <w:tc>
          <w:tcPr>
            <w:tcW w:w="7512" w:type="dxa"/>
            <w:tcBorders>
              <w:top w:val="single" w:sz="4" w:space="0" w:color="auto"/>
              <w:left w:val="single" w:sz="4" w:space="0" w:color="auto"/>
              <w:bottom w:val="single" w:sz="4" w:space="0" w:color="auto"/>
              <w:right w:val="single" w:sz="4" w:space="0" w:color="auto"/>
            </w:tcBorders>
          </w:tcPr>
          <w:p w14:paraId="3F7DD2B7" w14:textId="77777777" w:rsidR="00CB3A8D" w:rsidRDefault="00CB3A8D"/>
        </w:tc>
      </w:tr>
    </w:tbl>
    <w:p w14:paraId="5DC4990A" w14:textId="4EBCA9A9" w:rsidR="00CB3A8D" w:rsidRDefault="00CB3A8D" w:rsidP="00CB3A8D">
      <w:pPr>
        <w:rPr>
          <w:rFonts w:asciiTheme="minorHAnsi" w:hAnsiTheme="minorHAnsi" w:cstheme="minorBidi"/>
        </w:rPr>
      </w:pPr>
    </w:p>
    <w:p w14:paraId="19413AF8" w14:textId="4EBCA9A9" w:rsidR="00A96B41" w:rsidRPr="00CB3A8D" w:rsidRDefault="00CB3A8D" w:rsidP="00A96B41">
      <w:pPr>
        <w:rPr>
          <w:rFonts w:asciiTheme="minorHAnsi" w:hAnsiTheme="minorHAnsi"/>
          <w:b/>
          <w:bCs/>
        </w:rPr>
      </w:pPr>
      <w:r w:rsidRPr="00CB3A8D">
        <w:rPr>
          <w:b/>
          <w:bCs/>
        </w:rPr>
        <w:t xml:space="preserve">Receives </w:t>
      </w:r>
      <w:proofErr w:type="gramStart"/>
      <w:r w:rsidRPr="00CB3A8D">
        <w:rPr>
          <w:b/>
          <w:bCs/>
        </w:rPr>
        <w:t>news</w:t>
      </w:r>
      <w:r w:rsidR="00A96B41">
        <w:rPr>
          <w:b/>
          <w:bCs/>
        </w:rPr>
        <w:t>(</w:t>
      </w:r>
      <w:proofErr w:type="gramEnd"/>
      <w:r w:rsidR="00A96B41">
        <w:rPr>
          <w:b/>
          <w:bCs/>
        </w:rPr>
        <w:t>Kayode)</w:t>
      </w:r>
    </w:p>
    <w:p w14:paraId="5A2FF8BC" w14:textId="767FF5DC" w:rsidR="00CB3A8D" w:rsidRPr="00CB3A8D" w:rsidRDefault="00CB3A8D" w:rsidP="00CB3A8D">
      <w:pPr>
        <w:rPr>
          <w:b/>
          <w:bCs/>
        </w:rPr>
      </w:pPr>
    </w:p>
    <w:p w14:paraId="7D6637E8" w14:textId="77777777" w:rsidR="00CB3A8D" w:rsidRDefault="00CB3A8D" w:rsidP="00CB3A8D">
      <w:pPr>
        <w:ind w:firstLine="720"/>
      </w:pPr>
      <w:r>
        <w:rPr>
          <w:sz w:val="20"/>
          <w:szCs w:val="20"/>
        </w:rPr>
        <w:t xml:space="preserve">The system </w:t>
      </w:r>
      <w:r>
        <w:rPr>
          <w:sz w:val="20"/>
          <w:szCs w:val="20"/>
          <w:u w:val="double"/>
        </w:rPr>
        <w:t xml:space="preserve">checks </w:t>
      </w:r>
      <w:r>
        <w:rPr>
          <w:sz w:val="20"/>
          <w:szCs w:val="20"/>
        </w:rPr>
        <w:t xml:space="preserve">if a user is registered and if permission to receive news has been given. </w:t>
      </w:r>
      <w:r>
        <w:rPr>
          <w:sz w:val="20"/>
          <w:szCs w:val="20"/>
          <w:u w:val="single"/>
        </w:rPr>
        <w:t xml:space="preserve">News </w:t>
      </w:r>
      <w:r>
        <w:rPr>
          <w:sz w:val="20"/>
          <w:szCs w:val="20"/>
        </w:rPr>
        <w:t xml:space="preserve">about the movie </w:t>
      </w:r>
      <w:r>
        <w:t>is sent to the registered user.</w:t>
      </w:r>
    </w:p>
    <w:tbl>
      <w:tblPr>
        <w:tblStyle w:val="TableGrid"/>
        <w:tblW w:w="0" w:type="auto"/>
        <w:tblLook w:val="04A0" w:firstRow="1" w:lastRow="0" w:firstColumn="1" w:lastColumn="0" w:noHBand="0" w:noVBand="1"/>
      </w:tblPr>
      <w:tblGrid>
        <w:gridCol w:w="1838"/>
        <w:gridCol w:w="7512"/>
      </w:tblGrid>
      <w:tr w:rsidR="00CB3A8D" w14:paraId="7A21AFC6"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57BC9E6" w14:textId="77777777" w:rsidR="00CB3A8D" w:rsidRDefault="00CB3A8D">
            <w:r>
              <w:t>Name</w:t>
            </w:r>
          </w:p>
        </w:tc>
        <w:tc>
          <w:tcPr>
            <w:tcW w:w="7512" w:type="dxa"/>
            <w:tcBorders>
              <w:top w:val="single" w:sz="4" w:space="0" w:color="auto"/>
              <w:left w:val="single" w:sz="4" w:space="0" w:color="auto"/>
              <w:bottom w:val="single" w:sz="4" w:space="0" w:color="auto"/>
              <w:right w:val="single" w:sz="4" w:space="0" w:color="auto"/>
            </w:tcBorders>
            <w:hideMark/>
          </w:tcPr>
          <w:p w14:paraId="08FD57E5" w14:textId="77777777" w:rsidR="00CB3A8D" w:rsidRDefault="00CB3A8D">
            <w:r>
              <w:t>Receive news</w:t>
            </w:r>
          </w:p>
        </w:tc>
      </w:tr>
      <w:tr w:rsidR="00CB3A8D" w14:paraId="609E2D7B"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796138FC" w14:textId="77777777" w:rsidR="00CB3A8D" w:rsidRDefault="00CB3A8D">
            <w:r>
              <w:t>Description</w:t>
            </w:r>
          </w:p>
        </w:tc>
        <w:tc>
          <w:tcPr>
            <w:tcW w:w="7512" w:type="dxa"/>
            <w:tcBorders>
              <w:top w:val="single" w:sz="4" w:space="0" w:color="auto"/>
              <w:left w:val="single" w:sz="4" w:space="0" w:color="auto"/>
              <w:bottom w:val="single" w:sz="4" w:space="0" w:color="auto"/>
              <w:right w:val="single" w:sz="4" w:space="0" w:color="auto"/>
            </w:tcBorders>
            <w:hideMark/>
          </w:tcPr>
          <w:p w14:paraId="21D417B5" w14:textId="77777777" w:rsidR="00CB3A8D" w:rsidRDefault="00CB3A8D">
            <w:r>
              <w:t>News about the movies is sent to the user</w:t>
            </w:r>
          </w:p>
        </w:tc>
      </w:tr>
      <w:tr w:rsidR="00CB3A8D" w14:paraId="0B0818BA"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2F43A066" w14:textId="77777777" w:rsidR="00CB3A8D" w:rsidRDefault="00CB3A8D">
            <w:r>
              <w:t>Precondition</w:t>
            </w:r>
          </w:p>
        </w:tc>
        <w:tc>
          <w:tcPr>
            <w:tcW w:w="7512" w:type="dxa"/>
            <w:tcBorders>
              <w:top w:val="single" w:sz="4" w:space="0" w:color="auto"/>
              <w:left w:val="single" w:sz="4" w:space="0" w:color="auto"/>
              <w:bottom w:val="single" w:sz="4" w:space="0" w:color="auto"/>
              <w:right w:val="single" w:sz="4" w:space="0" w:color="auto"/>
            </w:tcBorders>
            <w:hideMark/>
          </w:tcPr>
          <w:p w14:paraId="506D454A" w14:textId="77777777" w:rsidR="00CB3A8D" w:rsidRDefault="00CB3A8D">
            <w:r>
              <w:t>A user must be registered in the database</w:t>
            </w:r>
          </w:p>
        </w:tc>
      </w:tr>
      <w:tr w:rsidR="00CB3A8D" w14:paraId="5AACFA76"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0A9602D" w14:textId="77777777" w:rsidR="00CB3A8D" w:rsidRDefault="00CB3A8D">
            <w:r>
              <w:t>Post Condition</w:t>
            </w:r>
          </w:p>
        </w:tc>
        <w:tc>
          <w:tcPr>
            <w:tcW w:w="7512" w:type="dxa"/>
            <w:tcBorders>
              <w:top w:val="single" w:sz="4" w:space="0" w:color="auto"/>
              <w:left w:val="single" w:sz="4" w:space="0" w:color="auto"/>
              <w:bottom w:val="single" w:sz="4" w:space="0" w:color="auto"/>
              <w:right w:val="single" w:sz="4" w:space="0" w:color="auto"/>
            </w:tcBorders>
            <w:hideMark/>
          </w:tcPr>
          <w:p w14:paraId="0CDB7891" w14:textId="77777777" w:rsidR="00CB3A8D" w:rsidRDefault="00CB3A8D">
            <w:r>
              <w:t>User receives news about the movie</w:t>
            </w:r>
          </w:p>
        </w:tc>
      </w:tr>
      <w:tr w:rsidR="00CB3A8D" w14:paraId="2C00F2BB"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39116C04" w14:textId="77777777" w:rsidR="00CB3A8D" w:rsidRDefault="00CB3A8D">
            <w:r>
              <w:t xml:space="preserve">Primary Actor </w:t>
            </w:r>
          </w:p>
        </w:tc>
        <w:tc>
          <w:tcPr>
            <w:tcW w:w="7512" w:type="dxa"/>
            <w:tcBorders>
              <w:top w:val="single" w:sz="4" w:space="0" w:color="auto"/>
              <w:left w:val="single" w:sz="4" w:space="0" w:color="auto"/>
              <w:bottom w:val="single" w:sz="4" w:space="0" w:color="auto"/>
              <w:right w:val="single" w:sz="4" w:space="0" w:color="auto"/>
            </w:tcBorders>
            <w:hideMark/>
          </w:tcPr>
          <w:p w14:paraId="6C69A58D" w14:textId="77777777" w:rsidR="00CB3A8D" w:rsidRDefault="00CB3A8D">
            <w:r>
              <w:t>The database</w:t>
            </w:r>
          </w:p>
        </w:tc>
      </w:tr>
      <w:tr w:rsidR="00CB3A8D" w14:paraId="615639F5"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3B6CC7FA" w14:textId="77777777" w:rsidR="00CB3A8D" w:rsidRDefault="00CB3A8D">
            <w:r>
              <w:t>Secondary Actor</w:t>
            </w:r>
          </w:p>
        </w:tc>
        <w:tc>
          <w:tcPr>
            <w:tcW w:w="7512" w:type="dxa"/>
            <w:tcBorders>
              <w:top w:val="single" w:sz="4" w:space="0" w:color="auto"/>
              <w:left w:val="single" w:sz="4" w:space="0" w:color="auto"/>
              <w:bottom w:val="single" w:sz="4" w:space="0" w:color="auto"/>
              <w:right w:val="single" w:sz="4" w:space="0" w:color="auto"/>
            </w:tcBorders>
            <w:hideMark/>
          </w:tcPr>
          <w:p w14:paraId="574085B4" w14:textId="77777777" w:rsidR="00CB3A8D" w:rsidRDefault="00CB3A8D">
            <w:r>
              <w:t>Registered User</w:t>
            </w:r>
          </w:p>
        </w:tc>
      </w:tr>
      <w:tr w:rsidR="00CB3A8D" w14:paraId="6F4F9906"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43FA579A" w14:textId="77777777" w:rsidR="00CB3A8D" w:rsidRDefault="00CB3A8D">
            <w:r>
              <w:t>Standard Process</w:t>
            </w:r>
          </w:p>
        </w:tc>
        <w:tc>
          <w:tcPr>
            <w:tcW w:w="7512" w:type="dxa"/>
            <w:tcBorders>
              <w:top w:val="single" w:sz="4" w:space="0" w:color="auto"/>
              <w:left w:val="single" w:sz="4" w:space="0" w:color="auto"/>
              <w:bottom w:val="single" w:sz="4" w:space="0" w:color="auto"/>
              <w:right w:val="single" w:sz="4" w:space="0" w:color="auto"/>
            </w:tcBorders>
            <w:hideMark/>
          </w:tcPr>
          <w:p w14:paraId="75FF827D" w14:textId="77777777" w:rsidR="00CB3A8D" w:rsidRDefault="00CB3A8D" w:rsidP="00CB3A8D">
            <w:pPr>
              <w:pStyle w:val="ListParagraph"/>
              <w:numPr>
                <w:ilvl w:val="0"/>
                <w:numId w:val="46"/>
              </w:numPr>
              <w:contextualSpacing/>
            </w:pPr>
            <w:r>
              <w:t>News is sent to the user</w:t>
            </w:r>
          </w:p>
          <w:p w14:paraId="663DE38E" w14:textId="77777777" w:rsidR="00CB3A8D" w:rsidRDefault="00CB3A8D" w:rsidP="00CB3A8D">
            <w:pPr>
              <w:pStyle w:val="ListParagraph"/>
              <w:numPr>
                <w:ilvl w:val="0"/>
                <w:numId w:val="46"/>
              </w:numPr>
              <w:contextualSpacing/>
            </w:pPr>
            <w:r>
              <w:t>User receives news through email</w:t>
            </w:r>
          </w:p>
        </w:tc>
      </w:tr>
      <w:tr w:rsidR="00CB3A8D" w14:paraId="0A0F9F19"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BAE5E3C" w14:textId="77777777" w:rsidR="00CB3A8D" w:rsidRDefault="00CB3A8D">
            <w:r>
              <w:t xml:space="preserve">Alternative process </w:t>
            </w:r>
          </w:p>
        </w:tc>
        <w:tc>
          <w:tcPr>
            <w:tcW w:w="7512" w:type="dxa"/>
            <w:tcBorders>
              <w:top w:val="single" w:sz="4" w:space="0" w:color="auto"/>
              <w:left w:val="single" w:sz="4" w:space="0" w:color="auto"/>
              <w:bottom w:val="single" w:sz="4" w:space="0" w:color="auto"/>
              <w:right w:val="single" w:sz="4" w:space="0" w:color="auto"/>
            </w:tcBorders>
            <w:hideMark/>
          </w:tcPr>
          <w:p w14:paraId="4B6202BB" w14:textId="77777777" w:rsidR="00CB3A8D" w:rsidRDefault="00CB3A8D">
            <w:r>
              <w:t>Check for the new for the news about movie during public announcement.</w:t>
            </w:r>
          </w:p>
        </w:tc>
      </w:tr>
      <w:tr w:rsidR="00CB3A8D" w14:paraId="28FA2ADE" w14:textId="77777777" w:rsidTr="00CB3A8D">
        <w:tc>
          <w:tcPr>
            <w:tcW w:w="1838" w:type="dxa"/>
            <w:tcBorders>
              <w:top w:val="single" w:sz="4" w:space="0" w:color="auto"/>
              <w:left w:val="single" w:sz="4" w:space="0" w:color="auto"/>
              <w:bottom w:val="single" w:sz="4" w:space="0" w:color="auto"/>
              <w:right w:val="single" w:sz="4" w:space="0" w:color="auto"/>
            </w:tcBorders>
          </w:tcPr>
          <w:p w14:paraId="1457296C" w14:textId="77777777" w:rsidR="00CB3A8D" w:rsidRDefault="00CB3A8D"/>
        </w:tc>
        <w:tc>
          <w:tcPr>
            <w:tcW w:w="7512" w:type="dxa"/>
            <w:tcBorders>
              <w:top w:val="single" w:sz="4" w:space="0" w:color="auto"/>
              <w:left w:val="single" w:sz="4" w:space="0" w:color="auto"/>
              <w:bottom w:val="single" w:sz="4" w:space="0" w:color="auto"/>
              <w:right w:val="single" w:sz="4" w:space="0" w:color="auto"/>
            </w:tcBorders>
          </w:tcPr>
          <w:p w14:paraId="6EDCD592" w14:textId="77777777" w:rsidR="00CB3A8D" w:rsidRDefault="00CB3A8D"/>
        </w:tc>
      </w:tr>
      <w:tr w:rsidR="00CB3A8D" w14:paraId="112FA171" w14:textId="77777777" w:rsidTr="00CB3A8D">
        <w:tc>
          <w:tcPr>
            <w:tcW w:w="1838" w:type="dxa"/>
            <w:tcBorders>
              <w:top w:val="single" w:sz="4" w:space="0" w:color="auto"/>
              <w:left w:val="single" w:sz="4" w:space="0" w:color="auto"/>
              <w:bottom w:val="single" w:sz="4" w:space="0" w:color="auto"/>
              <w:right w:val="single" w:sz="4" w:space="0" w:color="auto"/>
            </w:tcBorders>
          </w:tcPr>
          <w:p w14:paraId="204B3E9F" w14:textId="77777777" w:rsidR="00CB3A8D" w:rsidRDefault="00CB3A8D"/>
        </w:tc>
        <w:tc>
          <w:tcPr>
            <w:tcW w:w="7512" w:type="dxa"/>
            <w:tcBorders>
              <w:top w:val="single" w:sz="4" w:space="0" w:color="auto"/>
              <w:left w:val="single" w:sz="4" w:space="0" w:color="auto"/>
              <w:bottom w:val="single" w:sz="4" w:space="0" w:color="auto"/>
              <w:right w:val="single" w:sz="4" w:space="0" w:color="auto"/>
            </w:tcBorders>
          </w:tcPr>
          <w:p w14:paraId="01AE278B" w14:textId="77777777" w:rsidR="00CB3A8D" w:rsidRDefault="00CB3A8D"/>
        </w:tc>
      </w:tr>
    </w:tbl>
    <w:p w14:paraId="6B512A64" w14:textId="77777777" w:rsidR="00CB3A8D" w:rsidRDefault="00CB3A8D" w:rsidP="00CB3A8D">
      <w:pPr>
        <w:rPr>
          <w:rFonts w:asciiTheme="minorHAnsi" w:hAnsiTheme="minorHAnsi" w:cstheme="minorBidi"/>
        </w:rPr>
      </w:pPr>
    </w:p>
    <w:p w14:paraId="715E231B" w14:textId="4EBCA9A9" w:rsidR="00CB3A8D" w:rsidRDefault="00CB3A8D">
      <w:pPr>
        <w:rPr>
          <w:b/>
          <w:bCs/>
        </w:rPr>
      </w:pPr>
      <w:r>
        <w:rPr>
          <w:b/>
          <w:bCs/>
        </w:rPr>
        <w:br w:type="page"/>
      </w:r>
    </w:p>
    <w:p w14:paraId="1B2F2F7A" w14:textId="4EBCA9A9" w:rsidR="00A96B41" w:rsidRPr="00CB3A8D" w:rsidRDefault="00CB3A8D" w:rsidP="00A96B41">
      <w:pPr>
        <w:rPr>
          <w:rFonts w:asciiTheme="minorHAnsi" w:hAnsiTheme="minorHAnsi"/>
          <w:b/>
          <w:bCs/>
        </w:rPr>
      </w:pPr>
      <w:r w:rsidRPr="00CB3A8D">
        <w:rPr>
          <w:b/>
          <w:bCs/>
        </w:rPr>
        <w:lastRenderedPageBreak/>
        <w:t xml:space="preserve">Register an </w:t>
      </w:r>
      <w:proofErr w:type="gramStart"/>
      <w:r w:rsidRPr="00CB3A8D">
        <w:rPr>
          <w:b/>
          <w:bCs/>
        </w:rPr>
        <w:t>account</w:t>
      </w:r>
      <w:r w:rsidR="00A96B41">
        <w:rPr>
          <w:b/>
          <w:bCs/>
        </w:rPr>
        <w:t>(</w:t>
      </w:r>
      <w:proofErr w:type="gramEnd"/>
      <w:r w:rsidR="00A96B41">
        <w:rPr>
          <w:b/>
          <w:bCs/>
        </w:rPr>
        <w:t>Kayode)</w:t>
      </w:r>
    </w:p>
    <w:p w14:paraId="23D433F8" w14:textId="7C3D0A39" w:rsidR="00CB3A8D" w:rsidRPr="00CB3A8D" w:rsidRDefault="00CB3A8D" w:rsidP="00CB3A8D">
      <w:pPr>
        <w:rPr>
          <w:b/>
          <w:bCs/>
        </w:rPr>
      </w:pPr>
    </w:p>
    <w:p w14:paraId="1EDA6B77" w14:textId="77777777" w:rsidR="00CB3A8D" w:rsidRDefault="00CB3A8D" w:rsidP="00CB3A8D">
      <w:pPr>
        <w:ind w:firstLine="720"/>
      </w:pPr>
      <w:r>
        <w:t xml:space="preserve">A user decides to register for an </w:t>
      </w:r>
      <w:r>
        <w:rPr>
          <w:u w:val="single"/>
        </w:rPr>
        <w:t>account</w:t>
      </w:r>
      <w:r>
        <w:t xml:space="preserve"> by entering their last name, first name, email, password, date of registration and </w:t>
      </w:r>
      <w:r>
        <w:rPr>
          <w:u w:val="single"/>
        </w:rPr>
        <w:t>credit card</w:t>
      </w:r>
      <w:r>
        <w:t xml:space="preserve"> information. The user </w:t>
      </w:r>
      <w:r>
        <w:rPr>
          <w:u w:val="double"/>
        </w:rPr>
        <w:t>pays</w:t>
      </w:r>
      <w:r>
        <w:t xml:space="preserve"> $20 annual registration fee</w:t>
      </w:r>
      <w:proofErr w:type="gramStart"/>
      <w:r>
        <w:t xml:space="preserve">.  </w:t>
      </w:r>
      <w:proofErr w:type="gramEnd"/>
      <w:r>
        <w:t xml:space="preserve">Upon confirmation of payment, a confirmation of registration is sent to the user. The information about the user is </w:t>
      </w:r>
      <w:r>
        <w:rPr>
          <w:u w:val="double"/>
        </w:rPr>
        <w:t>stored</w:t>
      </w:r>
      <w:r>
        <w:t xml:space="preserve"> in the database.</w:t>
      </w:r>
    </w:p>
    <w:tbl>
      <w:tblPr>
        <w:tblStyle w:val="TableGrid"/>
        <w:tblW w:w="0" w:type="auto"/>
        <w:tblLook w:val="04A0" w:firstRow="1" w:lastRow="0" w:firstColumn="1" w:lastColumn="0" w:noHBand="0" w:noVBand="1"/>
      </w:tblPr>
      <w:tblGrid>
        <w:gridCol w:w="1838"/>
        <w:gridCol w:w="7512"/>
      </w:tblGrid>
      <w:tr w:rsidR="00CB3A8D" w14:paraId="7AC6151A"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3C597AD0" w14:textId="77777777" w:rsidR="00CB3A8D" w:rsidRDefault="00CB3A8D">
            <w:r>
              <w:t xml:space="preserve">Name </w:t>
            </w:r>
          </w:p>
        </w:tc>
        <w:tc>
          <w:tcPr>
            <w:tcW w:w="7512" w:type="dxa"/>
            <w:tcBorders>
              <w:top w:val="single" w:sz="4" w:space="0" w:color="auto"/>
              <w:left w:val="single" w:sz="4" w:space="0" w:color="auto"/>
              <w:bottom w:val="single" w:sz="4" w:space="0" w:color="auto"/>
              <w:right w:val="single" w:sz="4" w:space="0" w:color="auto"/>
            </w:tcBorders>
            <w:hideMark/>
          </w:tcPr>
          <w:p w14:paraId="4FC95B72" w14:textId="77777777" w:rsidR="00CB3A8D" w:rsidRDefault="00CB3A8D">
            <w:r>
              <w:t>Register an account</w:t>
            </w:r>
          </w:p>
        </w:tc>
      </w:tr>
      <w:tr w:rsidR="00CB3A8D" w14:paraId="742F6895" w14:textId="77777777" w:rsidTr="00CB3A8D">
        <w:trPr>
          <w:trHeight w:val="484"/>
        </w:trPr>
        <w:tc>
          <w:tcPr>
            <w:tcW w:w="1838" w:type="dxa"/>
            <w:tcBorders>
              <w:top w:val="single" w:sz="4" w:space="0" w:color="auto"/>
              <w:left w:val="single" w:sz="4" w:space="0" w:color="auto"/>
              <w:bottom w:val="single" w:sz="4" w:space="0" w:color="auto"/>
              <w:right w:val="single" w:sz="4" w:space="0" w:color="auto"/>
            </w:tcBorders>
            <w:hideMark/>
          </w:tcPr>
          <w:p w14:paraId="1C248DD8" w14:textId="77777777" w:rsidR="00CB3A8D" w:rsidRDefault="00CB3A8D">
            <w:r>
              <w:t>Description</w:t>
            </w:r>
          </w:p>
        </w:tc>
        <w:tc>
          <w:tcPr>
            <w:tcW w:w="7512" w:type="dxa"/>
            <w:tcBorders>
              <w:top w:val="single" w:sz="4" w:space="0" w:color="auto"/>
              <w:left w:val="single" w:sz="4" w:space="0" w:color="auto"/>
              <w:bottom w:val="single" w:sz="4" w:space="0" w:color="auto"/>
              <w:right w:val="single" w:sz="4" w:space="0" w:color="auto"/>
            </w:tcBorders>
            <w:hideMark/>
          </w:tcPr>
          <w:p w14:paraId="416253A3" w14:textId="77777777" w:rsidR="00CB3A8D" w:rsidRDefault="00CB3A8D">
            <w:r>
              <w:t>User registers for an account by providing necessary information and makes payment</w:t>
            </w:r>
          </w:p>
        </w:tc>
      </w:tr>
      <w:tr w:rsidR="00CB3A8D" w14:paraId="15DF52F2"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9CC0A33" w14:textId="77777777" w:rsidR="00CB3A8D" w:rsidRDefault="00CB3A8D">
            <w:r>
              <w:t>Precondition</w:t>
            </w:r>
          </w:p>
        </w:tc>
        <w:tc>
          <w:tcPr>
            <w:tcW w:w="7512" w:type="dxa"/>
            <w:tcBorders>
              <w:top w:val="single" w:sz="4" w:space="0" w:color="auto"/>
              <w:left w:val="single" w:sz="4" w:space="0" w:color="auto"/>
              <w:bottom w:val="single" w:sz="4" w:space="0" w:color="auto"/>
              <w:right w:val="single" w:sz="4" w:space="0" w:color="auto"/>
            </w:tcBorders>
            <w:hideMark/>
          </w:tcPr>
          <w:p w14:paraId="03B019ED" w14:textId="77777777" w:rsidR="00CB3A8D" w:rsidRDefault="00CB3A8D">
            <w:r>
              <w:t>Fill in all the information including banking details</w:t>
            </w:r>
          </w:p>
        </w:tc>
      </w:tr>
      <w:tr w:rsidR="00CB3A8D" w14:paraId="50DC33B5"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337DCA15" w14:textId="77777777" w:rsidR="00CB3A8D" w:rsidRDefault="00CB3A8D">
            <w:r>
              <w:t>Post condition</w:t>
            </w:r>
          </w:p>
        </w:tc>
        <w:tc>
          <w:tcPr>
            <w:tcW w:w="7512" w:type="dxa"/>
            <w:tcBorders>
              <w:top w:val="single" w:sz="4" w:space="0" w:color="auto"/>
              <w:left w:val="single" w:sz="4" w:space="0" w:color="auto"/>
              <w:bottom w:val="single" w:sz="4" w:space="0" w:color="auto"/>
              <w:right w:val="single" w:sz="4" w:space="0" w:color="auto"/>
            </w:tcBorders>
            <w:hideMark/>
          </w:tcPr>
          <w:p w14:paraId="7BBE5BFF" w14:textId="77777777" w:rsidR="00CB3A8D" w:rsidRDefault="00CB3A8D">
            <w:r>
              <w:t>Becomes a registered user</w:t>
            </w:r>
          </w:p>
        </w:tc>
      </w:tr>
      <w:tr w:rsidR="00CB3A8D" w14:paraId="7562299E"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2AB87A27" w14:textId="77777777" w:rsidR="00CB3A8D" w:rsidRDefault="00CB3A8D">
            <w:r>
              <w:t>Primary Actors</w:t>
            </w:r>
          </w:p>
        </w:tc>
        <w:tc>
          <w:tcPr>
            <w:tcW w:w="7512" w:type="dxa"/>
            <w:tcBorders>
              <w:top w:val="single" w:sz="4" w:space="0" w:color="auto"/>
              <w:left w:val="single" w:sz="4" w:space="0" w:color="auto"/>
              <w:bottom w:val="single" w:sz="4" w:space="0" w:color="auto"/>
              <w:right w:val="single" w:sz="4" w:space="0" w:color="auto"/>
            </w:tcBorders>
            <w:hideMark/>
          </w:tcPr>
          <w:p w14:paraId="0232E404" w14:textId="77777777" w:rsidR="00CB3A8D" w:rsidRDefault="00CB3A8D">
            <w:r>
              <w:t>User</w:t>
            </w:r>
          </w:p>
        </w:tc>
      </w:tr>
      <w:tr w:rsidR="00CB3A8D" w14:paraId="19057FF1"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1E38D22" w14:textId="77777777" w:rsidR="00CB3A8D" w:rsidRDefault="00CB3A8D">
            <w:r>
              <w:t>Secondary Actors</w:t>
            </w:r>
          </w:p>
        </w:tc>
        <w:tc>
          <w:tcPr>
            <w:tcW w:w="7512" w:type="dxa"/>
            <w:tcBorders>
              <w:top w:val="single" w:sz="4" w:space="0" w:color="auto"/>
              <w:left w:val="single" w:sz="4" w:space="0" w:color="auto"/>
              <w:bottom w:val="single" w:sz="4" w:space="0" w:color="auto"/>
              <w:right w:val="single" w:sz="4" w:space="0" w:color="auto"/>
            </w:tcBorders>
            <w:hideMark/>
          </w:tcPr>
          <w:p w14:paraId="21AA3023" w14:textId="77777777" w:rsidR="00CB3A8D" w:rsidRDefault="00CB3A8D">
            <w:r>
              <w:t>Database</w:t>
            </w:r>
          </w:p>
        </w:tc>
      </w:tr>
      <w:tr w:rsidR="00CB3A8D" w14:paraId="2A3568EF"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0309F022" w14:textId="77777777" w:rsidR="00CB3A8D" w:rsidRDefault="00CB3A8D">
            <w:r>
              <w:t>Standard Process</w:t>
            </w:r>
          </w:p>
        </w:tc>
        <w:tc>
          <w:tcPr>
            <w:tcW w:w="7512" w:type="dxa"/>
            <w:tcBorders>
              <w:top w:val="single" w:sz="4" w:space="0" w:color="auto"/>
              <w:left w:val="single" w:sz="4" w:space="0" w:color="auto"/>
              <w:bottom w:val="single" w:sz="4" w:space="0" w:color="auto"/>
              <w:right w:val="single" w:sz="4" w:space="0" w:color="auto"/>
            </w:tcBorders>
            <w:hideMark/>
          </w:tcPr>
          <w:p w14:paraId="2F4E08F1" w14:textId="77777777" w:rsidR="00CB3A8D" w:rsidRDefault="00CB3A8D" w:rsidP="00CB3A8D">
            <w:pPr>
              <w:pStyle w:val="ListParagraph"/>
              <w:numPr>
                <w:ilvl w:val="0"/>
                <w:numId w:val="47"/>
              </w:numPr>
              <w:contextualSpacing/>
            </w:pPr>
            <w:r>
              <w:t>Enter user information names, address, credit card details</w:t>
            </w:r>
          </w:p>
          <w:p w14:paraId="5FB9CF0E" w14:textId="77777777" w:rsidR="00CB3A8D" w:rsidRDefault="00CB3A8D" w:rsidP="00CB3A8D">
            <w:pPr>
              <w:pStyle w:val="ListParagraph"/>
              <w:numPr>
                <w:ilvl w:val="0"/>
                <w:numId w:val="47"/>
              </w:numPr>
              <w:contextualSpacing/>
            </w:pPr>
            <w:r>
              <w:t>Make payment</w:t>
            </w:r>
          </w:p>
          <w:p w14:paraId="76494431" w14:textId="77777777" w:rsidR="00CB3A8D" w:rsidRDefault="00CB3A8D" w:rsidP="00CB3A8D">
            <w:pPr>
              <w:pStyle w:val="ListParagraph"/>
              <w:numPr>
                <w:ilvl w:val="0"/>
                <w:numId w:val="47"/>
              </w:numPr>
              <w:contextualSpacing/>
            </w:pPr>
            <w:r>
              <w:t>User information updated in the database</w:t>
            </w:r>
          </w:p>
          <w:p w14:paraId="73CA1285" w14:textId="77777777" w:rsidR="00CB3A8D" w:rsidRDefault="00CB3A8D" w:rsidP="00CB3A8D">
            <w:pPr>
              <w:pStyle w:val="ListParagraph"/>
              <w:numPr>
                <w:ilvl w:val="0"/>
                <w:numId w:val="47"/>
              </w:numPr>
              <w:contextualSpacing/>
            </w:pPr>
            <w:r>
              <w:t>Acknowledgement sent to the user</w:t>
            </w:r>
          </w:p>
        </w:tc>
      </w:tr>
      <w:tr w:rsidR="00CB3A8D" w14:paraId="4144BDEA" w14:textId="77777777" w:rsidTr="00CB3A8D">
        <w:tc>
          <w:tcPr>
            <w:tcW w:w="1838" w:type="dxa"/>
            <w:tcBorders>
              <w:top w:val="single" w:sz="4" w:space="0" w:color="auto"/>
              <w:left w:val="single" w:sz="4" w:space="0" w:color="auto"/>
              <w:bottom w:val="single" w:sz="4" w:space="0" w:color="auto"/>
              <w:right w:val="single" w:sz="4" w:space="0" w:color="auto"/>
            </w:tcBorders>
          </w:tcPr>
          <w:p w14:paraId="5E0772F6" w14:textId="77777777" w:rsidR="00CB3A8D" w:rsidRDefault="00CB3A8D"/>
        </w:tc>
        <w:tc>
          <w:tcPr>
            <w:tcW w:w="7512" w:type="dxa"/>
            <w:tcBorders>
              <w:top w:val="single" w:sz="4" w:space="0" w:color="auto"/>
              <w:left w:val="single" w:sz="4" w:space="0" w:color="auto"/>
              <w:bottom w:val="single" w:sz="4" w:space="0" w:color="auto"/>
              <w:right w:val="single" w:sz="4" w:space="0" w:color="auto"/>
            </w:tcBorders>
          </w:tcPr>
          <w:p w14:paraId="5ED234E9" w14:textId="77777777" w:rsidR="00CB3A8D" w:rsidRDefault="00CB3A8D"/>
        </w:tc>
      </w:tr>
    </w:tbl>
    <w:p w14:paraId="053689BC" w14:textId="77777777" w:rsidR="00CB3A8D" w:rsidRDefault="00CB3A8D" w:rsidP="00CB3A8D">
      <w:pPr>
        <w:rPr>
          <w:rFonts w:asciiTheme="minorHAnsi" w:hAnsiTheme="minorHAnsi" w:cstheme="minorBidi"/>
        </w:rPr>
      </w:pPr>
    </w:p>
    <w:p w14:paraId="184EAEF7" w14:textId="4EBCA9A9" w:rsidR="00CB3A8D" w:rsidRDefault="00CB3A8D" w:rsidP="00CB3A8D"/>
    <w:p w14:paraId="351E8BCB" w14:textId="4EBCA9A9" w:rsidR="00A96B41" w:rsidRPr="00CB3A8D" w:rsidRDefault="00CB3A8D" w:rsidP="00A96B41">
      <w:pPr>
        <w:rPr>
          <w:rFonts w:asciiTheme="minorHAnsi" w:hAnsiTheme="minorHAnsi"/>
          <w:b/>
          <w:bCs/>
        </w:rPr>
      </w:pPr>
      <w:r w:rsidRPr="00CB3A8D">
        <w:rPr>
          <w:b/>
          <w:bCs/>
        </w:rPr>
        <w:t>Update data (admin)</w:t>
      </w:r>
      <w:r w:rsidR="00A96B41" w:rsidRPr="00A96B41">
        <w:rPr>
          <w:b/>
          <w:bCs/>
        </w:rPr>
        <w:t xml:space="preserve"> </w:t>
      </w:r>
      <w:r w:rsidR="00A96B41">
        <w:rPr>
          <w:b/>
          <w:bCs/>
        </w:rPr>
        <w:t>(Kayode)</w:t>
      </w:r>
    </w:p>
    <w:p w14:paraId="1D9B0004" w14:textId="6FE5A915" w:rsidR="00CB3A8D" w:rsidRPr="00CB3A8D" w:rsidRDefault="00CB3A8D" w:rsidP="00CB3A8D">
      <w:pPr>
        <w:rPr>
          <w:b/>
          <w:bCs/>
        </w:rPr>
      </w:pPr>
    </w:p>
    <w:p w14:paraId="5E5C5B77" w14:textId="77777777" w:rsidR="00CB3A8D" w:rsidRDefault="00CB3A8D" w:rsidP="00CB3A8D">
      <w:pPr>
        <w:rPr>
          <w:u w:val="single"/>
        </w:rPr>
      </w:pPr>
      <w:r>
        <w:t xml:space="preserve">The </w:t>
      </w:r>
      <w:r>
        <w:rPr>
          <w:u w:val="single"/>
        </w:rPr>
        <w:t>administrator</w:t>
      </w:r>
      <w:r>
        <w:t xml:space="preserve"> </w:t>
      </w:r>
      <w:r>
        <w:rPr>
          <w:u w:val="double"/>
        </w:rPr>
        <w:t>updates</w:t>
      </w:r>
      <w:r>
        <w:t xml:space="preserve"> data in the database to reflect </w:t>
      </w:r>
      <w:r>
        <w:rPr>
          <w:u w:val="single"/>
        </w:rPr>
        <w:t>information about the movie</w:t>
      </w:r>
      <w:r>
        <w:t xml:space="preserve"> and </w:t>
      </w:r>
      <w:r>
        <w:rPr>
          <w:u w:val="single"/>
        </w:rPr>
        <w:t xml:space="preserve">seat availability </w:t>
      </w:r>
    </w:p>
    <w:p w14:paraId="182DBF0C" w14:textId="77777777" w:rsidR="00CB3A8D" w:rsidRDefault="00CB3A8D" w:rsidP="00CB3A8D"/>
    <w:tbl>
      <w:tblPr>
        <w:tblStyle w:val="TableGrid"/>
        <w:tblW w:w="0" w:type="auto"/>
        <w:tblLook w:val="04A0" w:firstRow="1" w:lastRow="0" w:firstColumn="1" w:lastColumn="0" w:noHBand="0" w:noVBand="1"/>
      </w:tblPr>
      <w:tblGrid>
        <w:gridCol w:w="1696"/>
        <w:gridCol w:w="7654"/>
      </w:tblGrid>
      <w:tr w:rsidR="00CB3A8D" w14:paraId="37461497" w14:textId="77777777" w:rsidTr="00CB3A8D">
        <w:tc>
          <w:tcPr>
            <w:tcW w:w="1696" w:type="dxa"/>
            <w:tcBorders>
              <w:top w:val="single" w:sz="4" w:space="0" w:color="auto"/>
              <w:left w:val="single" w:sz="4" w:space="0" w:color="auto"/>
              <w:bottom w:val="single" w:sz="4" w:space="0" w:color="auto"/>
              <w:right w:val="single" w:sz="4" w:space="0" w:color="auto"/>
            </w:tcBorders>
            <w:hideMark/>
          </w:tcPr>
          <w:p w14:paraId="2E06E888" w14:textId="77777777" w:rsidR="00CB3A8D" w:rsidRDefault="00CB3A8D">
            <w:r>
              <w:t>Name</w:t>
            </w:r>
          </w:p>
        </w:tc>
        <w:tc>
          <w:tcPr>
            <w:tcW w:w="7654" w:type="dxa"/>
            <w:tcBorders>
              <w:top w:val="single" w:sz="4" w:space="0" w:color="auto"/>
              <w:left w:val="single" w:sz="4" w:space="0" w:color="auto"/>
              <w:bottom w:val="single" w:sz="4" w:space="0" w:color="auto"/>
              <w:right w:val="single" w:sz="4" w:space="0" w:color="auto"/>
            </w:tcBorders>
            <w:hideMark/>
          </w:tcPr>
          <w:p w14:paraId="5A137396" w14:textId="77777777" w:rsidR="00CB3A8D" w:rsidRDefault="00CB3A8D">
            <w:r>
              <w:t>Update data</w:t>
            </w:r>
          </w:p>
        </w:tc>
      </w:tr>
      <w:tr w:rsidR="00CB3A8D" w14:paraId="0A20FA04" w14:textId="77777777" w:rsidTr="00CB3A8D">
        <w:tc>
          <w:tcPr>
            <w:tcW w:w="1696" w:type="dxa"/>
            <w:tcBorders>
              <w:top w:val="single" w:sz="4" w:space="0" w:color="auto"/>
              <w:left w:val="single" w:sz="4" w:space="0" w:color="auto"/>
              <w:bottom w:val="single" w:sz="4" w:space="0" w:color="auto"/>
              <w:right w:val="single" w:sz="4" w:space="0" w:color="auto"/>
            </w:tcBorders>
            <w:hideMark/>
          </w:tcPr>
          <w:p w14:paraId="1690A931" w14:textId="77777777" w:rsidR="00CB3A8D" w:rsidRDefault="00CB3A8D">
            <w:r>
              <w:t>Description</w:t>
            </w:r>
          </w:p>
        </w:tc>
        <w:tc>
          <w:tcPr>
            <w:tcW w:w="7654" w:type="dxa"/>
            <w:tcBorders>
              <w:top w:val="single" w:sz="4" w:space="0" w:color="auto"/>
              <w:left w:val="single" w:sz="4" w:space="0" w:color="auto"/>
              <w:bottom w:val="single" w:sz="4" w:space="0" w:color="auto"/>
              <w:right w:val="single" w:sz="4" w:space="0" w:color="auto"/>
            </w:tcBorders>
            <w:hideMark/>
          </w:tcPr>
          <w:p w14:paraId="46B78974" w14:textId="77777777" w:rsidR="00CB3A8D" w:rsidRDefault="00CB3A8D">
            <w:r>
              <w:t>The administrator updates the data on the system</w:t>
            </w:r>
          </w:p>
        </w:tc>
      </w:tr>
      <w:tr w:rsidR="00CB3A8D" w14:paraId="31BE35A5" w14:textId="77777777" w:rsidTr="00CB3A8D">
        <w:tc>
          <w:tcPr>
            <w:tcW w:w="1696" w:type="dxa"/>
            <w:tcBorders>
              <w:top w:val="single" w:sz="4" w:space="0" w:color="auto"/>
              <w:left w:val="single" w:sz="4" w:space="0" w:color="auto"/>
              <w:bottom w:val="single" w:sz="4" w:space="0" w:color="auto"/>
              <w:right w:val="single" w:sz="4" w:space="0" w:color="auto"/>
            </w:tcBorders>
            <w:hideMark/>
          </w:tcPr>
          <w:p w14:paraId="2E241AE2" w14:textId="77777777" w:rsidR="00CB3A8D" w:rsidRDefault="00CB3A8D">
            <w:r>
              <w:t>Precondition</w:t>
            </w:r>
          </w:p>
        </w:tc>
        <w:tc>
          <w:tcPr>
            <w:tcW w:w="7654" w:type="dxa"/>
            <w:tcBorders>
              <w:top w:val="single" w:sz="4" w:space="0" w:color="auto"/>
              <w:left w:val="single" w:sz="4" w:space="0" w:color="auto"/>
              <w:bottom w:val="single" w:sz="4" w:space="0" w:color="auto"/>
              <w:right w:val="single" w:sz="4" w:space="0" w:color="auto"/>
            </w:tcBorders>
            <w:hideMark/>
          </w:tcPr>
          <w:p w14:paraId="3A28291E" w14:textId="77777777" w:rsidR="00CB3A8D" w:rsidRDefault="00CB3A8D">
            <w:r>
              <w:t>New movies, seat arrangement</w:t>
            </w:r>
          </w:p>
        </w:tc>
      </w:tr>
      <w:tr w:rsidR="00CB3A8D" w14:paraId="49B54264" w14:textId="77777777" w:rsidTr="00CB3A8D">
        <w:tc>
          <w:tcPr>
            <w:tcW w:w="1696" w:type="dxa"/>
            <w:tcBorders>
              <w:top w:val="single" w:sz="4" w:space="0" w:color="auto"/>
              <w:left w:val="single" w:sz="4" w:space="0" w:color="auto"/>
              <w:bottom w:val="single" w:sz="4" w:space="0" w:color="auto"/>
              <w:right w:val="single" w:sz="4" w:space="0" w:color="auto"/>
            </w:tcBorders>
            <w:hideMark/>
          </w:tcPr>
          <w:p w14:paraId="691CDB4C" w14:textId="77777777" w:rsidR="00CB3A8D" w:rsidRDefault="00CB3A8D">
            <w:r>
              <w:t>Post condition</w:t>
            </w:r>
          </w:p>
        </w:tc>
        <w:tc>
          <w:tcPr>
            <w:tcW w:w="7654" w:type="dxa"/>
            <w:tcBorders>
              <w:top w:val="single" w:sz="4" w:space="0" w:color="auto"/>
              <w:left w:val="single" w:sz="4" w:space="0" w:color="auto"/>
              <w:bottom w:val="single" w:sz="4" w:space="0" w:color="auto"/>
              <w:right w:val="single" w:sz="4" w:space="0" w:color="auto"/>
            </w:tcBorders>
            <w:hideMark/>
          </w:tcPr>
          <w:p w14:paraId="1315E314" w14:textId="77777777" w:rsidR="00CB3A8D" w:rsidRDefault="00CB3A8D">
            <w:r>
              <w:t>The movie and seat information is updated</w:t>
            </w:r>
          </w:p>
        </w:tc>
      </w:tr>
      <w:tr w:rsidR="00CB3A8D" w14:paraId="5C008F05" w14:textId="77777777" w:rsidTr="00CB3A8D">
        <w:tc>
          <w:tcPr>
            <w:tcW w:w="1696" w:type="dxa"/>
            <w:tcBorders>
              <w:top w:val="single" w:sz="4" w:space="0" w:color="auto"/>
              <w:left w:val="single" w:sz="4" w:space="0" w:color="auto"/>
              <w:bottom w:val="single" w:sz="4" w:space="0" w:color="auto"/>
              <w:right w:val="single" w:sz="4" w:space="0" w:color="auto"/>
            </w:tcBorders>
            <w:hideMark/>
          </w:tcPr>
          <w:p w14:paraId="49C0E526" w14:textId="77777777" w:rsidR="00CB3A8D" w:rsidRDefault="00CB3A8D">
            <w:r>
              <w:t>Primary Actor</w:t>
            </w:r>
          </w:p>
        </w:tc>
        <w:tc>
          <w:tcPr>
            <w:tcW w:w="7654" w:type="dxa"/>
            <w:tcBorders>
              <w:top w:val="single" w:sz="4" w:space="0" w:color="auto"/>
              <w:left w:val="single" w:sz="4" w:space="0" w:color="auto"/>
              <w:bottom w:val="single" w:sz="4" w:space="0" w:color="auto"/>
              <w:right w:val="single" w:sz="4" w:space="0" w:color="auto"/>
            </w:tcBorders>
            <w:hideMark/>
          </w:tcPr>
          <w:p w14:paraId="0823AF16" w14:textId="77777777" w:rsidR="00CB3A8D" w:rsidRDefault="00CB3A8D">
            <w:r>
              <w:t>Administrator</w:t>
            </w:r>
          </w:p>
        </w:tc>
      </w:tr>
      <w:tr w:rsidR="00CB3A8D" w14:paraId="55CF6E9E" w14:textId="77777777" w:rsidTr="00CB3A8D">
        <w:tc>
          <w:tcPr>
            <w:tcW w:w="1696" w:type="dxa"/>
            <w:tcBorders>
              <w:top w:val="single" w:sz="4" w:space="0" w:color="auto"/>
              <w:left w:val="single" w:sz="4" w:space="0" w:color="auto"/>
              <w:bottom w:val="single" w:sz="4" w:space="0" w:color="auto"/>
              <w:right w:val="single" w:sz="4" w:space="0" w:color="auto"/>
            </w:tcBorders>
            <w:hideMark/>
          </w:tcPr>
          <w:p w14:paraId="1C7B9D38" w14:textId="77777777" w:rsidR="00CB3A8D" w:rsidRDefault="00CB3A8D">
            <w:r>
              <w:t>Secondary actor</w:t>
            </w:r>
          </w:p>
        </w:tc>
        <w:tc>
          <w:tcPr>
            <w:tcW w:w="7654" w:type="dxa"/>
            <w:tcBorders>
              <w:top w:val="single" w:sz="4" w:space="0" w:color="auto"/>
              <w:left w:val="single" w:sz="4" w:space="0" w:color="auto"/>
              <w:bottom w:val="single" w:sz="4" w:space="0" w:color="auto"/>
              <w:right w:val="single" w:sz="4" w:space="0" w:color="auto"/>
            </w:tcBorders>
            <w:hideMark/>
          </w:tcPr>
          <w:p w14:paraId="4D4B1E1F" w14:textId="77777777" w:rsidR="00CB3A8D" w:rsidRDefault="00CB3A8D">
            <w:r>
              <w:t>Database</w:t>
            </w:r>
          </w:p>
        </w:tc>
      </w:tr>
      <w:tr w:rsidR="00CB3A8D" w14:paraId="39804EDC" w14:textId="77777777" w:rsidTr="00CB3A8D">
        <w:tc>
          <w:tcPr>
            <w:tcW w:w="1696" w:type="dxa"/>
            <w:tcBorders>
              <w:top w:val="single" w:sz="4" w:space="0" w:color="auto"/>
              <w:left w:val="single" w:sz="4" w:space="0" w:color="auto"/>
              <w:bottom w:val="single" w:sz="4" w:space="0" w:color="auto"/>
              <w:right w:val="single" w:sz="4" w:space="0" w:color="auto"/>
            </w:tcBorders>
          </w:tcPr>
          <w:p w14:paraId="11D377B2" w14:textId="77777777" w:rsidR="00CB3A8D" w:rsidRDefault="00CB3A8D"/>
        </w:tc>
        <w:tc>
          <w:tcPr>
            <w:tcW w:w="7654" w:type="dxa"/>
            <w:tcBorders>
              <w:top w:val="single" w:sz="4" w:space="0" w:color="auto"/>
              <w:left w:val="single" w:sz="4" w:space="0" w:color="auto"/>
              <w:bottom w:val="single" w:sz="4" w:space="0" w:color="auto"/>
              <w:right w:val="single" w:sz="4" w:space="0" w:color="auto"/>
            </w:tcBorders>
          </w:tcPr>
          <w:p w14:paraId="78A3A866" w14:textId="77777777" w:rsidR="00CB3A8D" w:rsidRDefault="00CB3A8D"/>
        </w:tc>
      </w:tr>
      <w:tr w:rsidR="00CB3A8D" w14:paraId="4B4CC54A" w14:textId="77777777" w:rsidTr="00CB3A8D">
        <w:tc>
          <w:tcPr>
            <w:tcW w:w="1696" w:type="dxa"/>
            <w:tcBorders>
              <w:top w:val="single" w:sz="4" w:space="0" w:color="auto"/>
              <w:left w:val="single" w:sz="4" w:space="0" w:color="auto"/>
              <w:bottom w:val="single" w:sz="4" w:space="0" w:color="auto"/>
              <w:right w:val="single" w:sz="4" w:space="0" w:color="auto"/>
            </w:tcBorders>
          </w:tcPr>
          <w:p w14:paraId="0A5E26DE" w14:textId="77777777" w:rsidR="00CB3A8D" w:rsidRDefault="00CB3A8D"/>
        </w:tc>
        <w:tc>
          <w:tcPr>
            <w:tcW w:w="7654" w:type="dxa"/>
            <w:tcBorders>
              <w:top w:val="single" w:sz="4" w:space="0" w:color="auto"/>
              <w:left w:val="single" w:sz="4" w:space="0" w:color="auto"/>
              <w:bottom w:val="single" w:sz="4" w:space="0" w:color="auto"/>
              <w:right w:val="single" w:sz="4" w:space="0" w:color="auto"/>
            </w:tcBorders>
          </w:tcPr>
          <w:p w14:paraId="5905B710" w14:textId="77777777" w:rsidR="00CB3A8D" w:rsidRDefault="00CB3A8D"/>
        </w:tc>
      </w:tr>
    </w:tbl>
    <w:p w14:paraId="7232D969" w14:textId="0A1E7BDB" w:rsidR="00CB3A8D" w:rsidRDefault="00CB3A8D" w:rsidP="00CB3A8D">
      <w:pPr>
        <w:pStyle w:val="paragraph1"/>
        <w:ind w:left="0"/>
      </w:pPr>
    </w:p>
    <w:p w14:paraId="4E82408C" w14:textId="77777777" w:rsidR="00CB3A8D" w:rsidRDefault="00CB3A8D">
      <w:pPr>
        <w:rPr>
          <w:rFonts w:ascii="Times New Roman" w:hAnsi="Times New Roman"/>
          <w:szCs w:val="20"/>
        </w:rPr>
      </w:pPr>
      <w:r>
        <w:br w:type="page"/>
      </w:r>
    </w:p>
    <w:p w14:paraId="4B976585" w14:textId="529160A6" w:rsidR="006075A6" w:rsidRDefault="00A04910" w:rsidP="00CB3A8D">
      <w:pPr>
        <w:pStyle w:val="Heading2"/>
      </w:pPr>
      <w:bookmarkStart w:id="8" w:name="_Toc89105501"/>
      <w:r>
        <w:lastRenderedPageBreak/>
        <w:t>List of Candidate classes</w:t>
      </w:r>
      <w:r w:rsidR="00A96B41">
        <w:t xml:space="preserve"> (Michael)</w:t>
      </w:r>
      <w:bookmarkEnd w:id="8"/>
    </w:p>
    <w:tbl>
      <w:tblPr>
        <w:tblW w:w="10840" w:type="dxa"/>
        <w:jc w:val="center"/>
        <w:tblLook w:val="04A0" w:firstRow="1" w:lastRow="0" w:firstColumn="1" w:lastColumn="0" w:noHBand="0" w:noVBand="1"/>
      </w:tblPr>
      <w:tblGrid>
        <w:gridCol w:w="4111"/>
        <w:gridCol w:w="3649"/>
        <w:gridCol w:w="3080"/>
      </w:tblGrid>
      <w:tr w:rsidR="00CB3A8D" w:rsidRPr="00CB3A8D" w14:paraId="76E5D1B1" w14:textId="77777777" w:rsidTr="00C779E6">
        <w:trPr>
          <w:trHeight w:val="300"/>
          <w:jc w:val="center"/>
        </w:trPr>
        <w:tc>
          <w:tcPr>
            <w:tcW w:w="4111" w:type="dxa"/>
            <w:tcBorders>
              <w:top w:val="nil"/>
              <w:left w:val="nil"/>
              <w:bottom w:val="nil"/>
              <w:right w:val="nil"/>
            </w:tcBorders>
            <w:shd w:val="clear" w:color="auto" w:fill="auto"/>
            <w:noWrap/>
            <w:vAlign w:val="bottom"/>
            <w:hideMark/>
          </w:tcPr>
          <w:p w14:paraId="3C48EAB4" w14:textId="77777777" w:rsidR="00CB3A8D" w:rsidRPr="00CB3A8D" w:rsidRDefault="00CB3A8D" w:rsidP="00CB3A8D">
            <w:pPr>
              <w:pStyle w:val="TableText"/>
              <w:rPr>
                <w:lang w:val="en-CA" w:eastAsia="en-CA"/>
              </w:rPr>
            </w:pPr>
            <w:r w:rsidRPr="00CB3A8D">
              <w:rPr>
                <w:lang w:val="en-CA" w:eastAsia="en-CA"/>
              </w:rPr>
              <w:t>Nouns</w:t>
            </w:r>
          </w:p>
        </w:tc>
        <w:tc>
          <w:tcPr>
            <w:tcW w:w="3649" w:type="dxa"/>
            <w:tcBorders>
              <w:top w:val="nil"/>
              <w:left w:val="nil"/>
              <w:bottom w:val="nil"/>
              <w:right w:val="nil"/>
            </w:tcBorders>
            <w:shd w:val="clear" w:color="auto" w:fill="auto"/>
            <w:noWrap/>
            <w:vAlign w:val="bottom"/>
            <w:hideMark/>
          </w:tcPr>
          <w:p w14:paraId="5460CE09" w14:textId="77777777" w:rsidR="00CB3A8D" w:rsidRPr="00CB3A8D" w:rsidRDefault="00CB3A8D" w:rsidP="00CB3A8D">
            <w:pPr>
              <w:pStyle w:val="TableText"/>
              <w:rPr>
                <w:lang w:val="en-CA" w:eastAsia="en-CA"/>
              </w:rPr>
            </w:pPr>
          </w:p>
        </w:tc>
        <w:tc>
          <w:tcPr>
            <w:tcW w:w="3080" w:type="dxa"/>
            <w:tcBorders>
              <w:top w:val="nil"/>
              <w:left w:val="nil"/>
              <w:bottom w:val="nil"/>
              <w:right w:val="nil"/>
            </w:tcBorders>
            <w:shd w:val="clear" w:color="auto" w:fill="auto"/>
            <w:noWrap/>
            <w:vAlign w:val="bottom"/>
            <w:hideMark/>
          </w:tcPr>
          <w:p w14:paraId="20CD1686" w14:textId="77777777" w:rsidR="00CB3A8D" w:rsidRPr="00CB3A8D" w:rsidRDefault="00CB3A8D" w:rsidP="00CB3A8D">
            <w:pPr>
              <w:pStyle w:val="TableText"/>
              <w:rPr>
                <w:rFonts w:ascii="Times New Roman" w:hAnsi="Times New Roman"/>
                <w:sz w:val="20"/>
                <w:szCs w:val="20"/>
                <w:lang w:val="en-CA" w:eastAsia="en-CA"/>
              </w:rPr>
            </w:pPr>
          </w:p>
        </w:tc>
      </w:tr>
      <w:tr w:rsidR="00CB3A8D" w:rsidRPr="00CB3A8D" w14:paraId="3A66BC2E" w14:textId="77777777" w:rsidTr="00C779E6">
        <w:trPr>
          <w:trHeight w:val="315"/>
          <w:jc w:val="center"/>
        </w:trPr>
        <w:tc>
          <w:tcPr>
            <w:tcW w:w="4111" w:type="dxa"/>
            <w:tcBorders>
              <w:top w:val="single" w:sz="4" w:space="0" w:color="000000"/>
              <w:left w:val="single" w:sz="4" w:space="0" w:color="000000"/>
              <w:bottom w:val="single" w:sz="4" w:space="0" w:color="000000"/>
              <w:right w:val="nil"/>
            </w:tcBorders>
            <w:shd w:val="clear" w:color="000000" w:fill="000000"/>
            <w:noWrap/>
            <w:vAlign w:val="bottom"/>
            <w:hideMark/>
          </w:tcPr>
          <w:p w14:paraId="69AA6A49" w14:textId="77777777" w:rsidR="00CB3A8D" w:rsidRPr="00CB3A8D" w:rsidRDefault="00CB3A8D" w:rsidP="00CB3A8D">
            <w:pPr>
              <w:pStyle w:val="TableText"/>
              <w:rPr>
                <w:b/>
                <w:color w:val="FFFFFF"/>
                <w:lang w:val="en-CA" w:eastAsia="en-CA"/>
              </w:rPr>
            </w:pPr>
            <w:proofErr w:type="spellStart"/>
            <w:r w:rsidRPr="00CB3A8D">
              <w:rPr>
                <w:b/>
                <w:color w:val="FFFFFF"/>
                <w:lang w:val="en-CA" w:eastAsia="en-CA"/>
              </w:rPr>
              <w:t>Column1</w:t>
            </w:r>
            <w:proofErr w:type="spellEnd"/>
          </w:p>
        </w:tc>
        <w:tc>
          <w:tcPr>
            <w:tcW w:w="3649" w:type="dxa"/>
            <w:tcBorders>
              <w:top w:val="single" w:sz="4" w:space="0" w:color="000000"/>
              <w:left w:val="nil"/>
              <w:bottom w:val="single" w:sz="4" w:space="0" w:color="000000"/>
              <w:right w:val="nil"/>
            </w:tcBorders>
            <w:shd w:val="clear" w:color="000000" w:fill="000000"/>
            <w:noWrap/>
            <w:vAlign w:val="bottom"/>
            <w:hideMark/>
          </w:tcPr>
          <w:p w14:paraId="49BC5D71" w14:textId="77777777" w:rsidR="00CB3A8D" w:rsidRPr="00CB3A8D" w:rsidRDefault="00CB3A8D" w:rsidP="00CB3A8D">
            <w:pPr>
              <w:pStyle w:val="TableText"/>
              <w:rPr>
                <w:b/>
                <w:color w:val="FFFFFF"/>
                <w:lang w:val="en-CA" w:eastAsia="en-CA"/>
              </w:rPr>
            </w:pPr>
            <w:proofErr w:type="spellStart"/>
            <w:r w:rsidRPr="00CB3A8D">
              <w:rPr>
                <w:b/>
                <w:color w:val="FFFFFF"/>
                <w:lang w:val="en-CA" w:eastAsia="en-CA"/>
              </w:rPr>
              <w:t>Column2</w:t>
            </w:r>
            <w:proofErr w:type="spellEnd"/>
          </w:p>
        </w:tc>
        <w:tc>
          <w:tcPr>
            <w:tcW w:w="3080" w:type="dxa"/>
            <w:tcBorders>
              <w:top w:val="single" w:sz="4" w:space="0" w:color="000000"/>
              <w:left w:val="nil"/>
              <w:bottom w:val="single" w:sz="4" w:space="0" w:color="000000"/>
              <w:right w:val="single" w:sz="4" w:space="0" w:color="000000"/>
            </w:tcBorders>
            <w:shd w:val="clear" w:color="000000" w:fill="000000"/>
            <w:noWrap/>
            <w:vAlign w:val="bottom"/>
            <w:hideMark/>
          </w:tcPr>
          <w:p w14:paraId="5A59999B" w14:textId="77777777" w:rsidR="00CB3A8D" w:rsidRPr="00CB3A8D" w:rsidRDefault="00CB3A8D" w:rsidP="00CB3A8D">
            <w:pPr>
              <w:pStyle w:val="TableText"/>
              <w:rPr>
                <w:b/>
                <w:color w:val="FFFFFF"/>
                <w:lang w:val="en-CA" w:eastAsia="en-CA"/>
              </w:rPr>
            </w:pPr>
            <w:proofErr w:type="spellStart"/>
            <w:r w:rsidRPr="00CB3A8D">
              <w:rPr>
                <w:b/>
                <w:color w:val="FFFFFF"/>
                <w:lang w:val="en-CA" w:eastAsia="en-CA"/>
              </w:rPr>
              <w:t>Column3</w:t>
            </w:r>
            <w:proofErr w:type="spellEnd"/>
          </w:p>
        </w:tc>
      </w:tr>
      <w:tr w:rsidR="00CB3A8D" w:rsidRPr="00CB3A8D" w14:paraId="77886071" w14:textId="77777777" w:rsidTr="00C779E6">
        <w:trPr>
          <w:trHeight w:val="315"/>
          <w:jc w:val="center"/>
        </w:trPr>
        <w:tc>
          <w:tcPr>
            <w:tcW w:w="4111" w:type="dxa"/>
            <w:tcBorders>
              <w:top w:val="single" w:sz="8" w:space="0" w:color="000000"/>
              <w:left w:val="single" w:sz="8" w:space="0" w:color="000000"/>
              <w:bottom w:val="single" w:sz="8" w:space="0" w:color="000000"/>
              <w:right w:val="nil"/>
            </w:tcBorders>
            <w:shd w:val="clear" w:color="000000" w:fill="D9D9D9"/>
            <w:noWrap/>
            <w:vAlign w:val="center"/>
            <w:hideMark/>
          </w:tcPr>
          <w:p w14:paraId="124E07A2" w14:textId="77777777" w:rsidR="00CB3A8D" w:rsidRPr="00CB3A8D" w:rsidRDefault="00CB3A8D" w:rsidP="00CB3A8D">
            <w:pPr>
              <w:pStyle w:val="TableText"/>
              <w:rPr>
                <w:lang w:val="en-CA" w:eastAsia="en-CA"/>
              </w:rPr>
            </w:pPr>
            <w:r w:rsidRPr="00CB3A8D">
              <w:rPr>
                <w:lang w:val="en-CA" w:eastAsia="en-CA"/>
              </w:rPr>
              <w:t>Registered user</w:t>
            </w:r>
          </w:p>
        </w:tc>
        <w:tc>
          <w:tcPr>
            <w:tcW w:w="3649" w:type="dxa"/>
            <w:tcBorders>
              <w:top w:val="single" w:sz="8" w:space="0" w:color="000000"/>
              <w:left w:val="nil"/>
              <w:bottom w:val="single" w:sz="8" w:space="0" w:color="000000"/>
              <w:right w:val="nil"/>
            </w:tcBorders>
            <w:shd w:val="clear" w:color="000000" w:fill="D9D9D9"/>
            <w:noWrap/>
            <w:vAlign w:val="center"/>
            <w:hideMark/>
          </w:tcPr>
          <w:p w14:paraId="568779F0" w14:textId="77777777" w:rsidR="00CB3A8D" w:rsidRPr="00CB3A8D" w:rsidRDefault="00CB3A8D" w:rsidP="00CB3A8D">
            <w:pPr>
              <w:pStyle w:val="TableText"/>
              <w:rPr>
                <w:lang w:val="en-CA" w:eastAsia="en-CA"/>
              </w:rPr>
            </w:pPr>
            <w:r w:rsidRPr="00CB3A8D">
              <w:rPr>
                <w:lang w:val="en-CA" w:eastAsia="en-CA"/>
              </w:rPr>
              <w:t>Preview</w:t>
            </w:r>
          </w:p>
        </w:tc>
        <w:tc>
          <w:tcPr>
            <w:tcW w:w="3080" w:type="dxa"/>
            <w:tcBorders>
              <w:top w:val="single" w:sz="8" w:space="0" w:color="000000"/>
              <w:left w:val="nil"/>
              <w:bottom w:val="single" w:sz="8" w:space="0" w:color="000000"/>
              <w:right w:val="single" w:sz="8" w:space="0" w:color="000000"/>
            </w:tcBorders>
            <w:shd w:val="clear" w:color="000000" w:fill="D9D9D9"/>
            <w:noWrap/>
            <w:vAlign w:val="center"/>
            <w:hideMark/>
          </w:tcPr>
          <w:p w14:paraId="265DCCD9" w14:textId="77777777" w:rsidR="00CB3A8D" w:rsidRPr="00CB3A8D" w:rsidRDefault="00CB3A8D" w:rsidP="00CB3A8D">
            <w:pPr>
              <w:pStyle w:val="TableText"/>
              <w:rPr>
                <w:lang w:val="en-CA" w:eastAsia="en-CA"/>
              </w:rPr>
            </w:pPr>
            <w:r w:rsidRPr="00CB3A8D">
              <w:rPr>
                <w:lang w:val="en-CA" w:eastAsia="en-CA"/>
              </w:rPr>
              <w:t>Theater</w:t>
            </w:r>
          </w:p>
        </w:tc>
      </w:tr>
      <w:tr w:rsidR="00CB3A8D" w:rsidRPr="00CB3A8D" w14:paraId="5BB535F8"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auto" w:fill="auto"/>
            <w:noWrap/>
            <w:vAlign w:val="center"/>
            <w:hideMark/>
          </w:tcPr>
          <w:p w14:paraId="45E8D76C" w14:textId="77777777" w:rsidR="00CB3A8D" w:rsidRPr="00CB3A8D" w:rsidRDefault="00CB3A8D" w:rsidP="00CB3A8D">
            <w:pPr>
              <w:pStyle w:val="TableText"/>
              <w:rPr>
                <w:lang w:val="en-CA" w:eastAsia="en-CA"/>
              </w:rPr>
            </w:pPr>
            <w:r w:rsidRPr="00CB3A8D">
              <w:rPr>
                <w:lang w:val="en-CA" w:eastAsia="en-CA"/>
              </w:rPr>
              <w:t>Username</w:t>
            </w:r>
          </w:p>
        </w:tc>
        <w:tc>
          <w:tcPr>
            <w:tcW w:w="3649" w:type="dxa"/>
            <w:tcBorders>
              <w:top w:val="single" w:sz="4" w:space="0" w:color="000000"/>
              <w:left w:val="nil"/>
              <w:bottom w:val="single" w:sz="8" w:space="0" w:color="000000"/>
              <w:right w:val="nil"/>
            </w:tcBorders>
            <w:shd w:val="clear" w:color="auto" w:fill="auto"/>
            <w:noWrap/>
            <w:vAlign w:val="center"/>
            <w:hideMark/>
          </w:tcPr>
          <w:p w14:paraId="109D1431" w14:textId="77777777" w:rsidR="00CB3A8D" w:rsidRPr="00CB3A8D" w:rsidRDefault="00CB3A8D" w:rsidP="00CB3A8D">
            <w:pPr>
              <w:pStyle w:val="TableText"/>
              <w:rPr>
                <w:lang w:val="en-CA" w:eastAsia="en-CA"/>
              </w:rPr>
            </w:pPr>
            <w:r w:rsidRPr="00CB3A8D">
              <w:rPr>
                <w:lang w:val="en-CA" w:eastAsia="en-CA"/>
              </w:rPr>
              <w:t>Cost</w:t>
            </w:r>
          </w:p>
        </w:tc>
        <w:tc>
          <w:tcPr>
            <w:tcW w:w="3080" w:type="dxa"/>
            <w:tcBorders>
              <w:top w:val="single" w:sz="4" w:space="0" w:color="000000"/>
              <w:left w:val="nil"/>
              <w:bottom w:val="single" w:sz="8" w:space="0" w:color="000000"/>
              <w:right w:val="single" w:sz="8" w:space="0" w:color="000000"/>
            </w:tcBorders>
            <w:shd w:val="clear" w:color="auto" w:fill="auto"/>
            <w:noWrap/>
            <w:vAlign w:val="center"/>
            <w:hideMark/>
          </w:tcPr>
          <w:p w14:paraId="751C59FD" w14:textId="77777777" w:rsidR="00CB3A8D" w:rsidRPr="00CB3A8D" w:rsidRDefault="00CB3A8D" w:rsidP="00CB3A8D">
            <w:pPr>
              <w:pStyle w:val="TableText"/>
              <w:rPr>
                <w:lang w:val="en-CA" w:eastAsia="en-CA"/>
              </w:rPr>
            </w:pPr>
            <w:r w:rsidRPr="00CB3A8D">
              <w:rPr>
                <w:lang w:val="en-CA" w:eastAsia="en-CA"/>
              </w:rPr>
              <w:t>Name</w:t>
            </w:r>
          </w:p>
        </w:tc>
      </w:tr>
      <w:tr w:rsidR="00CB3A8D" w:rsidRPr="00CB3A8D" w14:paraId="70772D8E"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000000" w:fill="D9D9D9"/>
            <w:noWrap/>
            <w:vAlign w:val="center"/>
            <w:hideMark/>
          </w:tcPr>
          <w:p w14:paraId="51E45D0F" w14:textId="77777777" w:rsidR="00CB3A8D" w:rsidRPr="00CB3A8D" w:rsidRDefault="00CB3A8D" w:rsidP="00CB3A8D">
            <w:pPr>
              <w:pStyle w:val="TableText"/>
              <w:rPr>
                <w:lang w:val="en-CA" w:eastAsia="en-CA"/>
              </w:rPr>
            </w:pPr>
            <w:r w:rsidRPr="00CB3A8D">
              <w:rPr>
                <w:lang w:val="en-CA" w:eastAsia="en-CA"/>
              </w:rPr>
              <w:t>Password</w:t>
            </w:r>
          </w:p>
        </w:tc>
        <w:tc>
          <w:tcPr>
            <w:tcW w:w="3649" w:type="dxa"/>
            <w:tcBorders>
              <w:top w:val="single" w:sz="4" w:space="0" w:color="000000"/>
              <w:left w:val="nil"/>
              <w:bottom w:val="single" w:sz="8" w:space="0" w:color="000000"/>
              <w:right w:val="nil"/>
            </w:tcBorders>
            <w:shd w:val="clear" w:color="000000" w:fill="D9D9D9"/>
            <w:noWrap/>
            <w:vAlign w:val="center"/>
            <w:hideMark/>
          </w:tcPr>
          <w:p w14:paraId="40D2ECDA" w14:textId="77777777" w:rsidR="00CB3A8D" w:rsidRPr="00CB3A8D" w:rsidRDefault="00CB3A8D" w:rsidP="00CB3A8D">
            <w:pPr>
              <w:pStyle w:val="TableText"/>
              <w:rPr>
                <w:lang w:val="en-CA" w:eastAsia="en-CA"/>
              </w:rPr>
            </w:pPr>
            <w:r w:rsidRPr="00CB3A8D">
              <w:rPr>
                <w:lang w:val="en-CA" w:eastAsia="en-CA"/>
              </w:rPr>
              <w:t>Seats</w:t>
            </w:r>
          </w:p>
        </w:tc>
        <w:tc>
          <w:tcPr>
            <w:tcW w:w="3080" w:type="dxa"/>
            <w:tcBorders>
              <w:top w:val="single" w:sz="4" w:space="0" w:color="000000"/>
              <w:left w:val="nil"/>
              <w:bottom w:val="single" w:sz="8" w:space="0" w:color="000000"/>
              <w:right w:val="single" w:sz="8" w:space="0" w:color="000000"/>
            </w:tcBorders>
            <w:shd w:val="clear" w:color="000000" w:fill="D9D9D9"/>
            <w:noWrap/>
            <w:vAlign w:val="center"/>
            <w:hideMark/>
          </w:tcPr>
          <w:p w14:paraId="76D55051" w14:textId="77777777" w:rsidR="00CB3A8D" w:rsidRPr="00CB3A8D" w:rsidRDefault="00CB3A8D" w:rsidP="00CB3A8D">
            <w:pPr>
              <w:pStyle w:val="TableText"/>
              <w:rPr>
                <w:lang w:val="en-CA" w:eastAsia="en-CA"/>
              </w:rPr>
            </w:pPr>
            <w:r w:rsidRPr="00CB3A8D">
              <w:rPr>
                <w:lang w:val="en-CA" w:eastAsia="en-CA"/>
              </w:rPr>
              <w:t>Genre</w:t>
            </w:r>
          </w:p>
        </w:tc>
      </w:tr>
      <w:tr w:rsidR="00CB3A8D" w:rsidRPr="00CB3A8D" w14:paraId="2006218D"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auto" w:fill="auto"/>
            <w:noWrap/>
            <w:vAlign w:val="center"/>
            <w:hideMark/>
          </w:tcPr>
          <w:p w14:paraId="271BA3CA" w14:textId="77777777" w:rsidR="00CB3A8D" w:rsidRPr="00CB3A8D" w:rsidRDefault="00CB3A8D" w:rsidP="00CB3A8D">
            <w:pPr>
              <w:pStyle w:val="TableText"/>
              <w:rPr>
                <w:lang w:val="en-CA" w:eastAsia="en-CA"/>
              </w:rPr>
            </w:pPr>
            <w:r w:rsidRPr="00CB3A8D">
              <w:rPr>
                <w:lang w:val="en-CA" w:eastAsia="en-CA"/>
              </w:rPr>
              <w:t>Information</w:t>
            </w:r>
          </w:p>
        </w:tc>
        <w:tc>
          <w:tcPr>
            <w:tcW w:w="3649" w:type="dxa"/>
            <w:tcBorders>
              <w:top w:val="single" w:sz="4" w:space="0" w:color="000000"/>
              <w:left w:val="nil"/>
              <w:bottom w:val="single" w:sz="8" w:space="0" w:color="000000"/>
              <w:right w:val="nil"/>
            </w:tcBorders>
            <w:shd w:val="clear" w:color="auto" w:fill="auto"/>
            <w:noWrap/>
            <w:vAlign w:val="center"/>
            <w:hideMark/>
          </w:tcPr>
          <w:p w14:paraId="6A6731F4" w14:textId="77777777" w:rsidR="00CB3A8D" w:rsidRPr="00CB3A8D" w:rsidRDefault="00CB3A8D" w:rsidP="00CB3A8D">
            <w:pPr>
              <w:pStyle w:val="TableText"/>
              <w:rPr>
                <w:lang w:val="en-CA" w:eastAsia="en-CA"/>
              </w:rPr>
            </w:pPr>
            <w:r w:rsidRPr="00CB3A8D">
              <w:rPr>
                <w:lang w:val="en-CA" w:eastAsia="en-CA"/>
              </w:rPr>
              <w:t>Address</w:t>
            </w:r>
          </w:p>
        </w:tc>
        <w:tc>
          <w:tcPr>
            <w:tcW w:w="3080" w:type="dxa"/>
            <w:tcBorders>
              <w:top w:val="single" w:sz="4" w:space="0" w:color="000000"/>
              <w:left w:val="nil"/>
              <w:bottom w:val="single" w:sz="8" w:space="0" w:color="000000"/>
              <w:right w:val="single" w:sz="8" w:space="0" w:color="000000"/>
            </w:tcBorders>
            <w:shd w:val="clear" w:color="auto" w:fill="auto"/>
            <w:noWrap/>
            <w:vAlign w:val="center"/>
            <w:hideMark/>
          </w:tcPr>
          <w:p w14:paraId="13F458FA" w14:textId="77777777" w:rsidR="00CB3A8D" w:rsidRPr="00CB3A8D" w:rsidRDefault="00CB3A8D" w:rsidP="00CB3A8D">
            <w:pPr>
              <w:pStyle w:val="TableText"/>
              <w:rPr>
                <w:lang w:val="en-CA" w:eastAsia="en-CA"/>
              </w:rPr>
            </w:pPr>
            <w:r w:rsidRPr="00CB3A8D">
              <w:rPr>
                <w:lang w:val="en-CA" w:eastAsia="en-CA"/>
              </w:rPr>
              <w:t>Details</w:t>
            </w:r>
          </w:p>
        </w:tc>
      </w:tr>
      <w:tr w:rsidR="00CB3A8D" w:rsidRPr="00CB3A8D" w14:paraId="0A5A790F"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000000" w:fill="D9D9D9"/>
            <w:noWrap/>
            <w:vAlign w:val="center"/>
            <w:hideMark/>
          </w:tcPr>
          <w:p w14:paraId="2641D094" w14:textId="77777777" w:rsidR="00CB3A8D" w:rsidRPr="00CB3A8D" w:rsidRDefault="00CB3A8D" w:rsidP="00CB3A8D">
            <w:pPr>
              <w:pStyle w:val="TableText"/>
              <w:rPr>
                <w:lang w:val="en-CA" w:eastAsia="en-CA"/>
              </w:rPr>
            </w:pPr>
            <w:r w:rsidRPr="00CB3A8D">
              <w:rPr>
                <w:lang w:val="en-CA" w:eastAsia="en-CA"/>
              </w:rPr>
              <w:t>Menu</w:t>
            </w:r>
          </w:p>
        </w:tc>
        <w:tc>
          <w:tcPr>
            <w:tcW w:w="3649" w:type="dxa"/>
            <w:tcBorders>
              <w:top w:val="single" w:sz="4" w:space="0" w:color="000000"/>
              <w:left w:val="nil"/>
              <w:bottom w:val="single" w:sz="8" w:space="0" w:color="000000"/>
              <w:right w:val="nil"/>
            </w:tcBorders>
            <w:shd w:val="clear" w:color="000000" w:fill="D9D9D9"/>
            <w:noWrap/>
            <w:vAlign w:val="center"/>
            <w:hideMark/>
          </w:tcPr>
          <w:p w14:paraId="45EB73A4" w14:textId="77777777" w:rsidR="00CB3A8D" w:rsidRPr="00CB3A8D" w:rsidRDefault="00CB3A8D" w:rsidP="00CB3A8D">
            <w:pPr>
              <w:pStyle w:val="TableText"/>
              <w:rPr>
                <w:lang w:val="en-CA" w:eastAsia="en-CA"/>
              </w:rPr>
            </w:pPr>
            <w:r w:rsidRPr="00CB3A8D">
              <w:rPr>
                <w:lang w:val="en-CA" w:eastAsia="en-CA"/>
              </w:rPr>
              <w:t>Credit card</w:t>
            </w:r>
          </w:p>
        </w:tc>
        <w:tc>
          <w:tcPr>
            <w:tcW w:w="3080" w:type="dxa"/>
            <w:tcBorders>
              <w:top w:val="single" w:sz="4" w:space="0" w:color="000000"/>
              <w:left w:val="nil"/>
              <w:bottom w:val="single" w:sz="8" w:space="0" w:color="000000"/>
              <w:right w:val="single" w:sz="8" w:space="0" w:color="000000"/>
            </w:tcBorders>
            <w:shd w:val="clear" w:color="000000" w:fill="D9D9D9"/>
            <w:noWrap/>
            <w:vAlign w:val="center"/>
            <w:hideMark/>
          </w:tcPr>
          <w:p w14:paraId="74C0250E" w14:textId="77777777" w:rsidR="00CB3A8D" w:rsidRPr="00CB3A8D" w:rsidRDefault="00CB3A8D" w:rsidP="00CB3A8D">
            <w:pPr>
              <w:pStyle w:val="TableText"/>
              <w:rPr>
                <w:lang w:val="en-CA" w:eastAsia="en-CA"/>
              </w:rPr>
            </w:pPr>
            <w:r w:rsidRPr="00CB3A8D">
              <w:rPr>
                <w:lang w:val="en-CA" w:eastAsia="en-CA"/>
              </w:rPr>
              <w:t>Database</w:t>
            </w:r>
          </w:p>
        </w:tc>
      </w:tr>
      <w:tr w:rsidR="00CB3A8D" w:rsidRPr="00CB3A8D" w14:paraId="6EEDCC71"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auto" w:fill="auto"/>
            <w:noWrap/>
            <w:vAlign w:val="center"/>
            <w:hideMark/>
          </w:tcPr>
          <w:p w14:paraId="4BE2E860" w14:textId="77777777" w:rsidR="00CB3A8D" w:rsidRPr="00CB3A8D" w:rsidRDefault="00CB3A8D" w:rsidP="00CB3A8D">
            <w:pPr>
              <w:pStyle w:val="TableText"/>
              <w:rPr>
                <w:lang w:val="en-CA" w:eastAsia="en-CA"/>
              </w:rPr>
            </w:pPr>
            <w:r w:rsidRPr="00CB3A8D">
              <w:rPr>
                <w:lang w:val="en-CA" w:eastAsia="en-CA"/>
              </w:rPr>
              <w:t>User</w:t>
            </w:r>
          </w:p>
        </w:tc>
        <w:tc>
          <w:tcPr>
            <w:tcW w:w="3649" w:type="dxa"/>
            <w:tcBorders>
              <w:top w:val="single" w:sz="4" w:space="0" w:color="000000"/>
              <w:left w:val="nil"/>
              <w:bottom w:val="single" w:sz="8" w:space="0" w:color="000000"/>
              <w:right w:val="nil"/>
            </w:tcBorders>
            <w:shd w:val="clear" w:color="auto" w:fill="auto"/>
            <w:noWrap/>
            <w:vAlign w:val="center"/>
            <w:hideMark/>
          </w:tcPr>
          <w:p w14:paraId="5AF97FFE" w14:textId="77777777" w:rsidR="00CB3A8D" w:rsidRPr="00CB3A8D" w:rsidRDefault="00CB3A8D" w:rsidP="00CB3A8D">
            <w:pPr>
              <w:pStyle w:val="TableText"/>
              <w:rPr>
                <w:lang w:val="en-CA" w:eastAsia="en-CA"/>
              </w:rPr>
            </w:pPr>
            <w:r w:rsidRPr="00CB3A8D">
              <w:rPr>
                <w:lang w:val="en-CA" w:eastAsia="en-CA"/>
              </w:rPr>
              <w:t>Total cost</w:t>
            </w:r>
          </w:p>
        </w:tc>
        <w:tc>
          <w:tcPr>
            <w:tcW w:w="3080" w:type="dxa"/>
            <w:tcBorders>
              <w:top w:val="single" w:sz="4" w:space="0" w:color="000000"/>
              <w:left w:val="nil"/>
              <w:bottom w:val="single" w:sz="8" w:space="0" w:color="000000"/>
              <w:right w:val="single" w:sz="8" w:space="0" w:color="000000"/>
            </w:tcBorders>
            <w:shd w:val="clear" w:color="auto" w:fill="auto"/>
            <w:noWrap/>
            <w:vAlign w:val="center"/>
            <w:hideMark/>
          </w:tcPr>
          <w:p w14:paraId="30B01A4D" w14:textId="77777777" w:rsidR="00CB3A8D" w:rsidRPr="00CB3A8D" w:rsidRDefault="00CB3A8D" w:rsidP="00CB3A8D">
            <w:pPr>
              <w:pStyle w:val="TableText"/>
              <w:rPr>
                <w:lang w:val="en-CA" w:eastAsia="en-CA"/>
              </w:rPr>
            </w:pPr>
            <w:r w:rsidRPr="00CB3A8D">
              <w:rPr>
                <w:lang w:val="en-CA" w:eastAsia="en-CA"/>
              </w:rPr>
              <w:t>Input</w:t>
            </w:r>
          </w:p>
        </w:tc>
      </w:tr>
      <w:tr w:rsidR="00CB3A8D" w:rsidRPr="00CB3A8D" w14:paraId="3543CE47"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000000" w:fill="D9D9D9"/>
            <w:noWrap/>
            <w:vAlign w:val="center"/>
            <w:hideMark/>
          </w:tcPr>
          <w:p w14:paraId="33C90E67" w14:textId="77777777" w:rsidR="00CB3A8D" w:rsidRPr="00CB3A8D" w:rsidRDefault="00CB3A8D" w:rsidP="00CB3A8D">
            <w:pPr>
              <w:pStyle w:val="TableText"/>
              <w:rPr>
                <w:lang w:val="en-CA" w:eastAsia="en-CA"/>
              </w:rPr>
            </w:pPr>
            <w:r w:rsidRPr="00CB3A8D">
              <w:rPr>
                <w:lang w:val="en-CA" w:eastAsia="en-CA"/>
              </w:rPr>
              <w:t>System</w:t>
            </w:r>
          </w:p>
        </w:tc>
        <w:tc>
          <w:tcPr>
            <w:tcW w:w="3649" w:type="dxa"/>
            <w:tcBorders>
              <w:top w:val="single" w:sz="4" w:space="0" w:color="000000"/>
              <w:left w:val="nil"/>
              <w:bottom w:val="single" w:sz="8" w:space="0" w:color="000000"/>
              <w:right w:val="nil"/>
            </w:tcBorders>
            <w:shd w:val="clear" w:color="000000" w:fill="D9D9D9"/>
            <w:noWrap/>
            <w:vAlign w:val="center"/>
            <w:hideMark/>
          </w:tcPr>
          <w:p w14:paraId="433A48EE" w14:textId="77777777" w:rsidR="00CB3A8D" w:rsidRPr="00CB3A8D" w:rsidRDefault="00CB3A8D" w:rsidP="00CB3A8D">
            <w:pPr>
              <w:pStyle w:val="TableText"/>
              <w:rPr>
                <w:lang w:val="en-CA" w:eastAsia="en-CA"/>
              </w:rPr>
            </w:pPr>
            <w:r w:rsidRPr="00CB3A8D">
              <w:rPr>
                <w:lang w:val="en-CA" w:eastAsia="en-CA"/>
              </w:rPr>
              <w:t>Sale tax</w:t>
            </w:r>
          </w:p>
        </w:tc>
        <w:tc>
          <w:tcPr>
            <w:tcW w:w="3080" w:type="dxa"/>
            <w:tcBorders>
              <w:top w:val="single" w:sz="4" w:space="0" w:color="000000"/>
              <w:left w:val="nil"/>
              <w:bottom w:val="single" w:sz="8" w:space="0" w:color="000000"/>
              <w:right w:val="single" w:sz="8" w:space="0" w:color="000000"/>
            </w:tcBorders>
            <w:shd w:val="clear" w:color="000000" w:fill="D9D9D9"/>
            <w:noWrap/>
            <w:vAlign w:val="center"/>
            <w:hideMark/>
          </w:tcPr>
          <w:p w14:paraId="2E0C9F30" w14:textId="77777777" w:rsidR="00CB3A8D" w:rsidRPr="00CB3A8D" w:rsidRDefault="00CB3A8D" w:rsidP="00CB3A8D">
            <w:pPr>
              <w:pStyle w:val="TableText"/>
              <w:rPr>
                <w:lang w:val="en-CA" w:eastAsia="en-CA"/>
              </w:rPr>
            </w:pPr>
            <w:r w:rsidRPr="00CB3A8D">
              <w:rPr>
                <w:lang w:val="en-CA" w:eastAsia="en-CA"/>
              </w:rPr>
              <w:t>Locations</w:t>
            </w:r>
          </w:p>
        </w:tc>
      </w:tr>
      <w:tr w:rsidR="00CB3A8D" w:rsidRPr="00CB3A8D" w14:paraId="790E47A9"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auto" w:fill="auto"/>
            <w:noWrap/>
            <w:vAlign w:val="center"/>
            <w:hideMark/>
          </w:tcPr>
          <w:p w14:paraId="054D4B78" w14:textId="77777777" w:rsidR="00CB3A8D" w:rsidRPr="00CB3A8D" w:rsidRDefault="00CB3A8D" w:rsidP="00CB3A8D">
            <w:pPr>
              <w:pStyle w:val="TableText"/>
              <w:rPr>
                <w:lang w:val="en-CA" w:eastAsia="en-CA"/>
              </w:rPr>
            </w:pPr>
            <w:r w:rsidRPr="00CB3A8D">
              <w:rPr>
                <w:lang w:val="en-CA" w:eastAsia="en-CA"/>
              </w:rPr>
              <w:t>Option</w:t>
            </w:r>
          </w:p>
        </w:tc>
        <w:tc>
          <w:tcPr>
            <w:tcW w:w="3649" w:type="dxa"/>
            <w:tcBorders>
              <w:top w:val="single" w:sz="4" w:space="0" w:color="000000"/>
              <w:left w:val="nil"/>
              <w:bottom w:val="single" w:sz="8" w:space="0" w:color="000000"/>
              <w:right w:val="nil"/>
            </w:tcBorders>
            <w:shd w:val="clear" w:color="auto" w:fill="auto"/>
            <w:noWrap/>
            <w:vAlign w:val="center"/>
            <w:hideMark/>
          </w:tcPr>
          <w:p w14:paraId="0154EDA0" w14:textId="77777777" w:rsidR="00CB3A8D" w:rsidRPr="00CB3A8D" w:rsidRDefault="00CB3A8D" w:rsidP="00CB3A8D">
            <w:pPr>
              <w:pStyle w:val="TableText"/>
              <w:rPr>
                <w:lang w:val="en-CA" w:eastAsia="en-CA"/>
              </w:rPr>
            </w:pPr>
            <w:r w:rsidRPr="00CB3A8D">
              <w:rPr>
                <w:lang w:val="en-CA" w:eastAsia="en-CA"/>
              </w:rPr>
              <w:t>Total number</w:t>
            </w:r>
          </w:p>
        </w:tc>
        <w:tc>
          <w:tcPr>
            <w:tcW w:w="3080" w:type="dxa"/>
            <w:tcBorders>
              <w:top w:val="single" w:sz="4" w:space="0" w:color="000000"/>
              <w:left w:val="nil"/>
              <w:bottom w:val="single" w:sz="8" w:space="0" w:color="000000"/>
              <w:right w:val="single" w:sz="8" w:space="0" w:color="000000"/>
            </w:tcBorders>
            <w:shd w:val="clear" w:color="auto" w:fill="auto"/>
            <w:noWrap/>
            <w:vAlign w:val="center"/>
            <w:hideMark/>
          </w:tcPr>
          <w:p w14:paraId="322CBAFD" w14:textId="77777777" w:rsidR="00CB3A8D" w:rsidRPr="00CB3A8D" w:rsidRDefault="00CB3A8D" w:rsidP="00CB3A8D">
            <w:pPr>
              <w:pStyle w:val="TableText"/>
              <w:rPr>
                <w:lang w:val="en-CA" w:eastAsia="en-CA"/>
              </w:rPr>
            </w:pPr>
            <w:r w:rsidRPr="00CB3A8D">
              <w:rPr>
                <w:lang w:val="en-CA" w:eastAsia="en-CA"/>
              </w:rPr>
              <w:t>Show times</w:t>
            </w:r>
          </w:p>
        </w:tc>
      </w:tr>
      <w:tr w:rsidR="00CB3A8D" w:rsidRPr="00CB3A8D" w14:paraId="64CFB325"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000000" w:fill="D9D9D9"/>
            <w:noWrap/>
            <w:vAlign w:val="center"/>
            <w:hideMark/>
          </w:tcPr>
          <w:p w14:paraId="33E01C3D" w14:textId="77777777" w:rsidR="00CB3A8D" w:rsidRPr="00CB3A8D" w:rsidRDefault="00CB3A8D" w:rsidP="00CB3A8D">
            <w:pPr>
              <w:pStyle w:val="TableText"/>
              <w:rPr>
                <w:lang w:val="en-CA" w:eastAsia="en-CA"/>
              </w:rPr>
            </w:pPr>
            <w:r w:rsidRPr="00CB3A8D">
              <w:rPr>
                <w:lang w:val="en-CA" w:eastAsia="en-CA"/>
              </w:rPr>
              <w:t>Movie</w:t>
            </w:r>
          </w:p>
        </w:tc>
        <w:tc>
          <w:tcPr>
            <w:tcW w:w="3649" w:type="dxa"/>
            <w:tcBorders>
              <w:top w:val="single" w:sz="4" w:space="0" w:color="000000"/>
              <w:left w:val="nil"/>
              <w:bottom w:val="single" w:sz="8" w:space="0" w:color="000000"/>
              <w:right w:val="nil"/>
            </w:tcBorders>
            <w:shd w:val="clear" w:color="000000" w:fill="D9D9D9"/>
            <w:noWrap/>
            <w:vAlign w:val="center"/>
            <w:hideMark/>
          </w:tcPr>
          <w:p w14:paraId="37A8195E" w14:textId="77777777" w:rsidR="00CB3A8D" w:rsidRPr="00CB3A8D" w:rsidRDefault="00CB3A8D" w:rsidP="00CB3A8D">
            <w:pPr>
              <w:pStyle w:val="TableText"/>
              <w:rPr>
                <w:lang w:val="en-CA" w:eastAsia="en-CA"/>
              </w:rPr>
            </w:pPr>
            <w:r w:rsidRPr="00CB3A8D">
              <w:rPr>
                <w:lang w:val="en-CA" w:eastAsia="en-CA"/>
              </w:rPr>
              <w:t>Payment</w:t>
            </w:r>
          </w:p>
        </w:tc>
        <w:tc>
          <w:tcPr>
            <w:tcW w:w="3080" w:type="dxa"/>
            <w:tcBorders>
              <w:top w:val="single" w:sz="4" w:space="0" w:color="000000"/>
              <w:left w:val="nil"/>
              <w:bottom w:val="single" w:sz="8" w:space="0" w:color="000000"/>
              <w:right w:val="single" w:sz="8" w:space="0" w:color="000000"/>
            </w:tcBorders>
            <w:shd w:val="clear" w:color="000000" w:fill="D9D9D9"/>
            <w:noWrap/>
            <w:vAlign w:val="center"/>
            <w:hideMark/>
          </w:tcPr>
          <w:p w14:paraId="46E1F062" w14:textId="77777777" w:rsidR="00CB3A8D" w:rsidRPr="00CB3A8D" w:rsidRDefault="00CB3A8D" w:rsidP="00CB3A8D">
            <w:pPr>
              <w:pStyle w:val="TableText"/>
              <w:rPr>
                <w:lang w:val="en-CA" w:eastAsia="en-CA"/>
              </w:rPr>
            </w:pPr>
            <w:r w:rsidRPr="00CB3A8D">
              <w:rPr>
                <w:lang w:val="en-CA" w:eastAsia="en-CA"/>
              </w:rPr>
              <w:t>Information</w:t>
            </w:r>
          </w:p>
        </w:tc>
      </w:tr>
      <w:tr w:rsidR="00CB3A8D" w:rsidRPr="00CB3A8D" w14:paraId="53607FF5" w14:textId="77777777" w:rsidTr="00C779E6">
        <w:trPr>
          <w:trHeight w:val="300"/>
          <w:jc w:val="center"/>
        </w:trPr>
        <w:tc>
          <w:tcPr>
            <w:tcW w:w="4111" w:type="dxa"/>
            <w:tcBorders>
              <w:top w:val="single" w:sz="4" w:space="0" w:color="000000"/>
              <w:left w:val="single" w:sz="4" w:space="0" w:color="000000"/>
              <w:bottom w:val="single" w:sz="4" w:space="0" w:color="000000"/>
              <w:right w:val="nil"/>
            </w:tcBorders>
            <w:shd w:val="clear" w:color="auto" w:fill="auto"/>
            <w:noWrap/>
            <w:vAlign w:val="bottom"/>
            <w:hideMark/>
          </w:tcPr>
          <w:p w14:paraId="0F188097" w14:textId="77777777" w:rsidR="00CB3A8D" w:rsidRPr="00CB3A8D" w:rsidRDefault="00CB3A8D" w:rsidP="00CB3A8D">
            <w:pPr>
              <w:pStyle w:val="TableText"/>
              <w:rPr>
                <w:lang w:val="en-CA" w:eastAsia="en-CA"/>
              </w:rPr>
            </w:pPr>
            <w:r w:rsidRPr="00CB3A8D">
              <w:rPr>
                <w:lang w:val="en-CA" w:eastAsia="en-CA"/>
              </w:rPr>
              <w:t>Customer</w:t>
            </w:r>
          </w:p>
        </w:tc>
        <w:tc>
          <w:tcPr>
            <w:tcW w:w="3649" w:type="dxa"/>
            <w:tcBorders>
              <w:top w:val="single" w:sz="4" w:space="0" w:color="000000"/>
              <w:left w:val="nil"/>
              <w:bottom w:val="single" w:sz="4" w:space="0" w:color="000000"/>
              <w:right w:val="nil"/>
            </w:tcBorders>
            <w:shd w:val="clear" w:color="auto" w:fill="auto"/>
            <w:noWrap/>
            <w:vAlign w:val="bottom"/>
            <w:hideMark/>
          </w:tcPr>
          <w:p w14:paraId="3A09D4C8" w14:textId="77777777" w:rsidR="00CB3A8D" w:rsidRPr="00CB3A8D" w:rsidRDefault="00CB3A8D" w:rsidP="00CB3A8D">
            <w:pPr>
              <w:pStyle w:val="TableText"/>
              <w:rPr>
                <w:lang w:val="en-CA" w:eastAsia="en-CA"/>
              </w:rPr>
            </w:pPr>
            <w:r w:rsidRPr="00CB3A8D">
              <w:rPr>
                <w:lang w:val="en-CA" w:eastAsia="en-CA"/>
              </w:rPr>
              <w:t>Receipt</w:t>
            </w:r>
          </w:p>
        </w:tc>
        <w:tc>
          <w:tcPr>
            <w:tcW w:w="3080" w:type="dxa"/>
            <w:tcBorders>
              <w:top w:val="single" w:sz="4" w:space="0" w:color="000000"/>
              <w:left w:val="nil"/>
              <w:bottom w:val="single" w:sz="4" w:space="0" w:color="000000"/>
              <w:right w:val="single" w:sz="4" w:space="0" w:color="000000"/>
            </w:tcBorders>
            <w:shd w:val="clear" w:color="auto" w:fill="auto"/>
            <w:noWrap/>
            <w:vAlign w:val="bottom"/>
            <w:hideMark/>
          </w:tcPr>
          <w:p w14:paraId="2634D1C7" w14:textId="77777777" w:rsidR="00CB3A8D" w:rsidRPr="00CB3A8D" w:rsidRDefault="00CB3A8D" w:rsidP="00CB3A8D">
            <w:pPr>
              <w:pStyle w:val="TableText"/>
              <w:rPr>
                <w:lang w:val="en-CA" w:eastAsia="en-CA"/>
              </w:rPr>
            </w:pPr>
            <w:r w:rsidRPr="00CB3A8D">
              <w:rPr>
                <w:lang w:val="en-CA" w:eastAsia="en-CA"/>
              </w:rPr>
              <w:t>Cancellation</w:t>
            </w:r>
          </w:p>
        </w:tc>
      </w:tr>
      <w:tr w:rsidR="00CB3A8D" w:rsidRPr="00CB3A8D" w14:paraId="41F35579" w14:textId="77777777" w:rsidTr="00C779E6">
        <w:trPr>
          <w:trHeight w:val="300"/>
          <w:jc w:val="center"/>
        </w:trPr>
        <w:tc>
          <w:tcPr>
            <w:tcW w:w="4111" w:type="dxa"/>
            <w:tcBorders>
              <w:top w:val="single" w:sz="4" w:space="0" w:color="000000"/>
              <w:left w:val="single" w:sz="4" w:space="0" w:color="000000"/>
              <w:bottom w:val="single" w:sz="4" w:space="0" w:color="000000"/>
              <w:right w:val="nil"/>
            </w:tcBorders>
            <w:shd w:val="clear" w:color="D9D9D9" w:fill="D9D9D9"/>
            <w:noWrap/>
            <w:vAlign w:val="bottom"/>
            <w:hideMark/>
          </w:tcPr>
          <w:p w14:paraId="3819AA7A" w14:textId="77777777" w:rsidR="00CB3A8D" w:rsidRPr="00CB3A8D" w:rsidRDefault="00CB3A8D" w:rsidP="00CB3A8D">
            <w:pPr>
              <w:pStyle w:val="TableText"/>
              <w:rPr>
                <w:lang w:val="en-CA" w:eastAsia="en-CA"/>
              </w:rPr>
            </w:pPr>
            <w:r w:rsidRPr="00CB3A8D">
              <w:rPr>
                <w:lang w:val="en-CA" w:eastAsia="en-CA"/>
              </w:rPr>
              <w:t>Fee</w:t>
            </w:r>
          </w:p>
        </w:tc>
        <w:tc>
          <w:tcPr>
            <w:tcW w:w="3649" w:type="dxa"/>
            <w:tcBorders>
              <w:top w:val="single" w:sz="4" w:space="0" w:color="000000"/>
              <w:left w:val="nil"/>
              <w:bottom w:val="single" w:sz="4" w:space="0" w:color="000000"/>
              <w:right w:val="nil"/>
            </w:tcBorders>
            <w:shd w:val="clear" w:color="D9D9D9" w:fill="D9D9D9"/>
            <w:noWrap/>
            <w:vAlign w:val="bottom"/>
            <w:hideMark/>
          </w:tcPr>
          <w:p w14:paraId="4BADE74E" w14:textId="77777777" w:rsidR="00CB3A8D" w:rsidRPr="00CB3A8D" w:rsidRDefault="00CB3A8D" w:rsidP="00CB3A8D">
            <w:pPr>
              <w:pStyle w:val="TableText"/>
              <w:rPr>
                <w:lang w:val="en-CA" w:eastAsia="en-CA"/>
              </w:rPr>
            </w:pPr>
            <w:r w:rsidRPr="00CB3A8D">
              <w:rPr>
                <w:lang w:val="en-CA" w:eastAsia="en-CA"/>
              </w:rPr>
              <w:t>Email</w:t>
            </w:r>
          </w:p>
        </w:tc>
        <w:tc>
          <w:tcPr>
            <w:tcW w:w="3080" w:type="dxa"/>
            <w:tcBorders>
              <w:top w:val="single" w:sz="4" w:space="0" w:color="000000"/>
              <w:left w:val="nil"/>
              <w:bottom w:val="single" w:sz="4" w:space="0" w:color="000000"/>
              <w:right w:val="single" w:sz="4" w:space="0" w:color="000000"/>
            </w:tcBorders>
            <w:shd w:val="clear" w:color="D9D9D9" w:fill="D9D9D9"/>
            <w:noWrap/>
            <w:vAlign w:val="bottom"/>
            <w:hideMark/>
          </w:tcPr>
          <w:p w14:paraId="698F8522" w14:textId="77777777" w:rsidR="00CB3A8D" w:rsidRPr="00CB3A8D" w:rsidRDefault="00CB3A8D" w:rsidP="00CB3A8D">
            <w:pPr>
              <w:pStyle w:val="TableText"/>
              <w:rPr>
                <w:lang w:val="en-CA" w:eastAsia="en-CA"/>
              </w:rPr>
            </w:pPr>
            <w:r w:rsidRPr="00CB3A8D">
              <w:rPr>
                <w:lang w:val="en-CA" w:eastAsia="en-CA"/>
              </w:rPr>
              <w:t>Credit</w:t>
            </w:r>
          </w:p>
        </w:tc>
      </w:tr>
      <w:tr w:rsidR="00CB3A8D" w:rsidRPr="00CB3A8D" w14:paraId="3FE426BD" w14:textId="77777777" w:rsidTr="00C779E6">
        <w:trPr>
          <w:trHeight w:val="300"/>
          <w:jc w:val="center"/>
        </w:trPr>
        <w:tc>
          <w:tcPr>
            <w:tcW w:w="4111" w:type="dxa"/>
            <w:tcBorders>
              <w:top w:val="single" w:sz="4" w:space="0" w:color="000000"/>
              <w:left w:val="single" w:sz="4" w:space="0" w:color="000000"/>
              <w:bottom w:val="single" w:sz="4" w:space="0" w:color="000000"/>
              <w:right w:val="nil"/>
            </w:tcBorders>
            <w:shd w:val="clear" w:color="auto" w:fill="auto"/>
            <w:noWrap/>
            <w:vAlign w:val="bottom"/>
            <w:hideMark/>
          </w:tcPr>
          <w:p w14:paraId="2F22E0EB" w14:textId="77777777" w:rsidR="00CB3A8D" w:rsidRPr="00CB3A8D" w:rsidRDefault="00CB3A8D" w:rsidP="00CB3A8D">
            <w:pPr>
              <w:pStyle w:val="TableText"/>
              <w:rPr>
                <w:lang w:val="en-CA" w:eastAsia="en-CA"/>
              </w:rPr>
            </w:pPr>
            <w:r w:rsidRPr="00CB3A8D">
              <w:rPr>
                <w:lang w:val="en-CA" w:eastAsia="en-CA"/>
              </w:rPr>
              <w:t>Date of Cancellation</w:t>
            </w:r>
          </w:p>
        </w:tc>
        <w:tc>
          <w:tcPr>
            <w:tcW w:w="3649" w:type="dxa"/>
            <w:tcBorders>
              <w:top w:val="single" w:sz="4" w:space="0" w:color="000000"/>
              <w:left w:val="nil"/>
              <w:bottom w:val="single" w:sz="4" w:space="0" w:color="000000"/>
              <w:right w:val="nil"/>
            </w:tcBorders>
            <w:shd w:val="clear" w:color="auto" w:fill="auto"/>
            <w:noWrap/>
            <w:vAlign w:val="bottom"/>
            <w:hideMark/>
          </w:tcPr>
          <w:p w14:paraId="681B68AB" w14:textId="4BA1380F" w:rsidR="00CB3A8D" w:rsidRPr="00CB3A8D" w:rsidRDefault="00887053" w:rsidP="00CB3A8D">
            <w:pPr>
              <w:pStyle w:val="TableText"/>
              <w:rPr>
                <w:lang w:val="en-CA" w:eastAsia="en-CA"/>
              </w:rPr>
            </w:pPr>
            <w:r w:rsidRPr="00CB3A8D">
              <w:rPr>
                <w:lang w:val="en-CA" w:eastAsia="en-CA"/>
              </w:rPr>
              <w:t>Administration</w:t>
            </w:r>
            <w:r w:rsidR="00CB3A8D" w:rsidRPr="00CB3A8D">
              <w:rPr>
                <w:lang w:val="en-CA" w:eastAsia="en-CA"/>
              </w:rPr>
              <w:t xml:space="preserve"> fee</w:t>
            </w:r>
          </w:p>
        </w:tc>
        <w:tc>
          <w:tcPr>
            <w:tcW w:w="3080" w:type="dxa"/>
            <w:tcBorders>
              <w:top w:val="single" w:sz="4" w:space="0" w:color="000000"/>
              <w:left w:val="nil"/>
              <w:bottom w:val="single" w:sz="4" w:space="0" w:color="000000"/>
              <w:right w:val="single" w:sz="4" w:space="0" w:color="000000"/>
            </w:tcBorders>
            <w:shd w:val="clear" w:color="auto" w:fill="auto"/>
            <w:noWrap/>
            <w:vAlign w:val="bottom"/>
            <w:hideMark/>
          </w:tcPr>
          <w:p w14:paraId="7E8B4507" w14:textId="77777777" w:rsidR="00CB3A8D" w:rsidRPr="00CB3A8D" w:rsidRDefault="00CB3A8D" w:rsidP="00CB3A8D">
            <w:pPr>
              <w:pStyle w:val="TableText"/>
              <w:rPr>
                <w:lang w:val="en-CA" w:eastAsia="en-CA"/>
              </w:rPr>
            </w:pPr>
            <w:r w:rsidRPr="00CB3A8D">
              <w:rPr>
                <w:lang w:val="en-CA" w:eastAsia="en-CA"/>
              </w:rPr>
              <w:t>News</w:t>
            </w:r>
          </w:p>
        </w:tc>
      </w:tr>
      <w:tr w:rsidR="00CB3A8D" w:rsidRPr="00CB3A8D" w14:paraId="2F99B51D" w14:textId="77777777" w:rsidTr="00C779E6">
        <w:trPr>
          <w:trHeight w:val="300"/>
          <w:jc w:val="center"/>
        </w:trPr>
        <w:tc>
          <w:tcPr>
            <w:tcW w:w="4111" w:type="dxa"/>
            <w:tcBorders>
              <w:top w:val="single" w:sz="4" w:space="0" w:color="000000"/>
              <w:left w:val="single" w:sz="4" w:space="0" w:color="000000"/>
              <w:bottom w:val="single" w:sz="4" w:space="0" w:color="000000"/>
              <w:right w:val="nil"/>
            </w:tcBorders>
            <w:shd w:val="clear" w:color="D9D9D9" w:fill="D9D9D9"/>
            <w:noWrap/>
            <w:vAlign w:val="bottom"/>
            <w:hideMark/>
          </w:tcPr>
          <w:p w14:paraId="2EAEEA9E" w14:textId="77777777" w:rsidR="00CB3A8D" w:rsidRPr="00CB3A8D" w:rsidRDefault="00CB3A8D" w:rsidP="00CB3A8D">
            <w:pPr>
              <w:pStyle w:val="TableText"/>
              <w:rPr>
                <w:lang w:val="en-CA" w:eastAsia="en-CA"/>
              </w:rPr>
            </w:pPr>
            <w:r w:rsidRPr="00CB3A8D">
              <w:rPr>
                <w:lang w:val="en-CA" w:eastAsia="en-CA"/>
              </w:rPr>
              <w:t>Account</w:t>
            </w:r>
          </w:p>
        </w:tc>
        <w:tc>
          <w:tcPr>
            <w:tcW w:w="3649" w:type="dxa"/>
            <w:tcBorders>
              <w:top w:val="single" w:sz="4" w:space="0" w:color="000000"/>
              <w:left w:val="nil"/>
              <w:bottom w:val="single" w:sz="4" w:space="0" w:color="000000"/>
              <w:right w:val="nil"/>
            </w:tcBorders>
            <w:shd w:val="clear" w:color="D9D9D9" w:fill="D9D9D9"/>
            <w:noWrap/>
            <w:vAlign w:val="bottom"/>
            <w:hideMark/>
          </w:tcPr>
          <w:p w14:paraId="076B6D98" w14:textId="77777777" w:rsidR="00CB3A8D" w:rsidRPr="00CB3A8D" w:rsidRDefault="00CB3A8D" w:rsidP="00CB3A8D">
            <w:pPr>
              <w:pStyle w:val="TableText"/>
              <w:rPr>
                <w:lang w:val="en-CA" w:eastAsia="en-CA"/>
              </w:rPr>
            </w:pPr>
            <w:r w:rsidRPr="00CB3A8D">
              <w:rPr>
                <w:lang w:val="en-CA" w:eastAsia="en-CA"/>
              </w:rPr>
              <w:t>Last name</w:t>
            </w:r>
          </w:p>
        </w:tc>
        <w:tc>
          <w:tcPr>
            <w:tcW w:w="3080" w:type="dxa"/>
            <w:tcBorders>
              <w:top w:val="single" w:sz="4" w:space="0" w:color="000000"/>
              <w:left w:val="nil"/>
              <w:bottom w:val="single" w:sz="4" w:space="0" w:color="000000"/>
              <w:right w:val="single" w:sz="4" w:space="0" w:color="000000"/>
            </w:tcBorders>
            <w:shd w:val="clear" w:color="D9D9D9" w:fill="D9D9D9"/>
            <w:noWrap/>
            <w:vAlign w:val="bottom"/>
            <w:hideMark/>
          </w:tcPr>
          <w:p w14:paraId="3F580A8E" w14:textId="77777777" w:rsidR="00CB3A8D" w:rsidRPr="00CB3A8D" w:rsidRDefault="00CB3A8D" w:rsidP="00CB3A8D">
            <w:pPr>
              <w:pStyle w:val="TableText"/>
              <w:rPr>
                <w:lang w:val="en-CA" w:eastAsia="en-CA"/>
              </w:rPr>
            </w:pPr>
            <w:r w:rsidRPr="00CB3A8D">
              <w:rPr>
                <w:lang w:val="en-CA" w:eastAsia="en-CA"/>
              </w:rPr>
              <w:t>First Name</w:t>
            </w:r>
          </w:p>
        </w:tc>
      </w:tr>
      <w:tr w:rsidR="00CB3A8D" w:rsidRPr="00CB3A8D" w14:paraId="449D0635" w14:textId="77777777" w:rsidTr="00C779E6">
        <w:trPr>
          <w:trHeight w:val="300"/>
          <w:jc w:val="center"/>
        </w:trPr>
        <w:tc>
          <w:tcPr>
            <w:tcW w:w="4111" w:type="dxa"/>
            <w:tcBorders>
              <w:top w:val="single" w:sz="4" w:space="0" w:color="000000"/>
              <w:left w:val="single" w:sz="4" w:space="0" w:color="000000"/>
              <w:bottom w:val="single" w:sz="4" w:space="0" w:color="000000"/>
              <w:right w:val="nil"/>
            </w:tcBorders>
            <w:shd w:val="clear" w:color="auto" w:fill="auto"/>
            <w:noWrap/>
            <w:vAlign w:val="bottom"/>
            <w:hideMark/>
          </w:tcPr>
          <w:p w14:paraId="36C5F6F9" w14:textId="77777777" w:rsidR="00CB3A8D" w:rsidRPr="00CB3A8D" w:rsidRDefault="00CB3A8D" w:rsidP="00CB3A8D">
            <w:pPr>
              <w:pStyle w:val="TableText"/>
              <w:rPr>
                <w:lang w:val="en-CA" w:eastAsia="en-CA"/>
              </w:rPr>
            </w:pPr>
            <w:r w:rsidRPr="00CB3A8D">
              <w:rPr>
                <w:lang w:val="en-CA" w:eastAsia="en-CA"/>
              </w:rPr>
              <w:t>Date of Registration</w:t>
            </w:r>
          </w:p>
        </w:tc>
        <w:tc>
          <w:tcPr>
            <w:tcW w:w="3649" w:type="dxa"/>
            <w:tcBorders>
              <w:top w:val="single" w:sz="4" w:space="0" w:color="000000"/>
              <w:left w:val="nil"/>
              <w:bottom w:val="single" w:sz="4" w:space="0" w:color="000000"/>
              <w:right w:val="nil"/>
            </w:tcBorders>
            <w:shd w:val="clear" w:color="auto" w:fill="auto"/>
            <w:noWrap/>
            <w:vAlign w:val="bottom"/>
            <w:hideMark/>
          </w:tcPr>
          <w:p w14:paraId="63A07556" w14:textId="77777777" w:rsidR="00CB3A8D" w:rsidRPr="00CB3A8D" w:rsidRDefault="00CB3A8D" w:rsidP="00CB3A8D">
            <w:pPr>
              <w:pStyle w:val="TableText"/>
              <w:rPr>
                <w:lang w:val="en-CA" w:eastAsia="en-CA"/>
              </w:rPr>
            </w:pPr>
            <w:r w:rsidRPr="00CB3A8D">
              <w:rPr>
                <w:lang w:val="en-CA" w:eastAsia="en-CA"/>
              </w:rPr>
              <w:t>Email</w:t>
            </w:r>
          </w:p>
        </w:tc>
        <w:tc>
          <w:tcPr>
            <w:tcW w:w="3080" w:type="dxa"/>
            <w:tcBorders>
              <w:top w:val="single" w:sz="4" w:space="0" w:color="000000"/>
              <w:left w:val="nil"/>
              <w:bottom w:val="single" w:sz="4" w:space="0" w:color="000000"/>
              <w:right w:val="single" w:sz="4" w:space="0" w:color="000000"/>
            </w:tcBorders>
            <w:shd w:val="clear" w:color="auto" w:fill="auto"/>
            <w:noWrap/>
            <w:vAlign w:val="bottom"/>
            <w:hideMark/>
          </w:tcPr>
          <w:p w14:paraId="1DC25E01" w14:textId="59BB31D6" w:rsidR="00CB3A8D" w:rsidRPr="00CB3A8D" w:rsidRDefault="00CB3A8D" w:rsidP="00CB3A8D">
            <w:pPr>
              <w:pStyle w:val="TableText"/>
              <w:rPr>
                <w:lang w:val="en-CA" w:eastAsia="en-CA"/>
              </w:rPr>
            </w:pPr>
            <w:r w:rsidRPr="00CB3A8D">
              <w:rPr>
                <w:lang w:val="en-CA" w:eastAsia="en-CA"/>
              </w:rPr>
              <w:t xml:space="preserve">Banking </w:t>
            </w:r>
            <w:r w:rsidR="00887053" w:rsidRPr="00CB3A8D">
              <w:rPr>
                <w:lang w:val="en-CA" w:eastAsia="en-CA"/>
              </w:rPr>
              <w:t>Information</w:t>
            </w:r>
          </w:p>
        </w:tc>
      </w:tr>
      <w:tr w:rsidR="00CB3A8D" w:rsidRPr="00CB3A8D" w14:paraId="11383098" w14:textId="77777777" w:rsidTr="00C779E6">
        <w:trPr>
          <w:trHeight w:val="300"/>
          <w:jc w:val="center"/>
        </w:trPr>
        <w:tc>
          <w:tcPr>
            <w:tcW w:w="4111" w:type="dxa"/>
            <w:tcBorders>
              <w:top w:val="single" w:sz="4" w:space="0" w:color="000000"/>
              <w:left w:val="single" w:sz="4" w:space="0" w:color="000000"/>
              <w:bottom w:val="single" w:sz="4" w:space="0" w:color="000000"/>
              <w:right w:val="nil"/>
            </w:tcBorders>
            <w:shd w:val="clear" w:color="D9D9D9" w:fill="D9D9D9"/>
            <w:noWrap/>
            <w:vAlign w:val="bottom"/>
            <w:hideMark/>
          </w:tcPr>
          <w:p w14:paraId="570401C9" w14:textId="77777777" w:rsidR="00CB3A8D" w:rsidRPr="00CB3A8D" w:rsidRDefault="00CB3A8D" w:rsidP="00CB3A8D">
            <w:pPr>
              <w:pStyle w:val="TableText"/>
              <w:rPr>
                <w:lang w:val="en-CA" w:eastAsia="en-CA"/>
              </w:rPr>
            </w:pPr>
            <w:r w:rsidRPr="00CB3A8D">
              <w:rPr>
                <w:lang w:val="en-CA" w:eastAsia="en-CA"/>
              </w:rPr>
              <w:t xml:space="preserve">Seat </w:t>
            </w:r>
          </w:p>
        </w:tc>
        <w:tc>
          <w:tcPr>
            <w:tcW w:w="3649" w:type="dxa"/>
            <w:tcBorders>
              <w:top w:val="single" w:sz="4" w:space="0" w:color="000000"/>
              <w:left w:val="nil"/>
              <w:bottom w:val="single" w:sz="4" w:space="0" w:color="000000"/>
              <w:right w:val="nil"/>
            </w:tcBorders>
            <w:shd w:val="clear" w:color="D9D9D9" w:fill="D9D9D9"/>
            <w:noWrap/>
            <w:vAlign w:val="bottom"/>
            <w:hideMark/>
          </w:tcPr>
          <w:p w14:paraId="4FC55063" w14:textId="77777777" w:rsidR="00CB3A8D" w:rsidRPr="00CB3A8D" w:rsidRDefault="00CB3A8D" w:rsidP="00CB3A8D">
            <w:pPr>
              <w:pStyle w:val="TableText"/>
              <w:rPr>
                <w:lang w:val="en-CA" w:eastAsia="en-CA"/>
              </w:rPr>
            </w:pPr>
            <w:r w:rsidRPr="00CB3A8D">
              <w:rPr>
                <w:lang w:val="en-CA" w:eastAsia="en-CA"/>
              </w:rPr>
              <w:t>data</w:t>
            </w:r>
          </w:p>
        </w:tc>
        <w:tc>
          <w:tcPr>
            <w:tcW w:w="3080" w:type="dxa"/>
            <w:tcBorders>
              <w:top w:val="single" w:sz="4" w:space="0" w:color="000000"/>
              <w:left w:val="nil"/>
              <w:bottom w:val="single" w:sz="4" w:space="0" w:color="000000"/>
              <w:right w:val="single" w:sz="4" w:space="0" w:color="000000"/>
            </w:tcBorders>
            <w:shd w:val="clear" w:color="D9D9D9" w:fill="D9D9D9"/>
            <w:noWrap/>
            <w:vAlign w:val="bottom"/>
            <w:hideMark/>
          </w:tcPr>
          <w:p w14:paraId="5FA9D408" w14:textId="25795B70" w:rsidR="00CB3A8D" w:rsidRPr="00CB3A8D" w:rsidRDefault="00887053" w:rsidP="00CB3A8D">
            <w:pPr>
              <w:pStyle w:val="TableText"/>
              <w:rPr>
                <w:lang w:val="en-CA" w:eastAsia="en-CA"/>
              </w:rPr>
            </w:pPr>
            <w:r w:rsidRPr="00CB3A8D">
              <w:rPr>
                <w:lang w:val="en-CA" w:eastAsia="en-CA"/>
              </w:rPr>
              <w:t>Administrator</w:t>
            </w:r>
          </w:p>
        </w:tc>
      </w:tr>
      <w:tr w:rsidR="00CB3A8D" w:rsidRPr="00CB3A8D" w14:paraId="1E3C5F75" w14:textId="77777777" w:rsidTr="00C779E6">
        <w:trPr>
          <w:trHeight w:val="300"/>
          <w:jc w:val="center"/>
        </w:trPr>
        <w:tc>
          <w:tcPr>
            <w:tcW w:w="4111" w:type="dxa"/>
            <w:tcBorders>
              <w:top w:val="single" w:sz="4" w:space="0" w:color="000000"/>
              <w:left w:val="single" w:sz="4" w:space="0" w:color="000000"/>
              <w:bottom w:val="single" w:sz="4" w:space="0" w:color="000000"/>
              <w:right w:val="nil"/>
            </w:tcBorders>
            <w:shd w:val="clear" w:color="auto" w:fill="auto"/>
            <w:noWrap/>
            <w:vAlign w:val="bottom"/>
            <w:hideMark/>
          </w:tcPr>
          <w:p w14:paraId="33ACEA19" w14:textId="77777777" w:rsidR="00CB3A8D" w:rsidRPr="00CB3A8D" w:rsidRDefault="00CB3A8D" w:rsidP="00CB3A8D">
            <w:pPr>
              <w:pStyle w:val="TableText"/>
              <w:rPr>
                <w:lang w:val="en-CA" w:eastAsia="en-CA"/>
              </w:rPr>
            </w:pPr>
            <w:r w:rsidRPr="00CB3A8D">
              <w:rPr>
                <w:lang w:val="en-CA" w:eastAsia="en-CA"/>
              </w:rPr>
              <w:t>Seat Availability</w:t>
            </w:r>
          </w:p>
        </w:tc>
        <w:tc>
          <w:tcPr>
            <w:tcW w:w="3649" w:type="dxa"/>
            <w:tcBorders>
              <w:top w:val="single" w:sz="4" w:space="0" w:color="000000"/>
              <w:left w:val="nil"/>
              <w:bottom w:val="single" w:sz="4" w:space="0" w:color="000000"/>
              <w:right w:val="nil"/>
            </w:tcBorders>
            <w:shd w:val="clear" w:color="auto" w:fill="auto"/>
            <w:noWrap/>
            <w:vAlign w:val="bottom"/>
            <w:hideMark/>
          </w:tcPr>
          <w:p w14:paraId="0B9D8160" w14:textId="77777777" w:rsidR="00CB3A8D" w:rsidRPr="00CB3A8D" w:rsidRDefault="00CB3A8D" w:rsidP="00CB3A8D">
            <w:pPr>
              <w:pStyle w:val="TableText"/>
              <w:rPr>
                <w:lang w:val="en-CA" w:eastAsia="en-CA"/>
              </w:rPr>
            </w:pPr>
            <w:r w:rsidRPr="00CB3A8D">
              <w:rPr>
                <w:lang w:val="en-CA" w:eastAsia="en-CA"/>
              </w:rPr>
              <w:t>Database</w:t>
            </w:r>
          </w:p>
        </w:tc>
        <w:tc>
          <w:tcPr>
            <w:tcW w:w="3080" w:type="dxa"/>
            <w:tcBorders>
              <w:top w:val="single" w:sz="4" w:space="0" w:color="000000"/>
              <w:left w:val="nil"/>
              <w:bottom w:val="single" w:sz="4" w:space="0" w:color="000000"/>
              <w:right w:val="single" w:sz="4" w:space="0" w:color="000000"/>
            </w:tcBorders>
            <w:shd w:val="clear" w:color="auto" w:fill="auto"/>
            <w:noWrap/>
            <w:vAlign w:val="bottom"/>
            <w:hideMark/>
          </w:tcPr>
          <w:p w14:paraId="3478ED82" w14:textId="77777777" w:rsidR="00CB3A8D" w:rsidRPr="00CB3A8D" w:rsidRDefault="00CB3A8D" w:rsidP="00CB3A8D">
            <w:pPr>
              <w:pStyle w:val="TableText"/>
              <w:rPr>
                <w:lang w:val="en-CA" w:eastAsia="en-CA"/>
              </w:rPr>
            </w:pPr>
          </w:p>
        </w:tc>
      </w:tr>
    </w:tbl>
    <w:p w14:paraId="697BBDFF" w14:textId="4B34C29E" w:rsidR="00CB3A8D" w:rsidRDefault="00CB3A8D" w:rsidP="003F058A">
      <w:pPr>
        <w:pStyle w:val="paragraph2"/>
        <w:ind w:left="0"/>
      </w:pPr>
    </w:p>
    <w:p w14:paraId="3F08F7FF" w14:textId="127ACE7B" w:rsidR="005F5A8B" w:rsidRDefault="005F5A8B" w:rsidP="005F5A8B">
      <w:pPr>
        <w:pStyle w:val="Heading2"/>
      </w:pPr>
      <w:bookmarkStart w:id="9" w:name="_Toc89105502"/>
      <w:r>
        <w:t>Selected Classes from Candidate</w:t>
      </w:r>
      <w:bookmarkEnd w:id="9"/>
    </w:p>
    <w:p w14:paraId="01066F7C" w14:textId="1F022A50" w:rsidR="00A47200" w:rsidRDefault="005F5A8B" w:rsidP="003F058A">
      <w:pPr>
        <w:pStyle w:val="paragraph2"/>
      </w:pPr>
      <w:r>
        <w:t>Based on the list of candidates, the group has cho</w:t>
      </w:r>
      <w:r w:rsidR="008E158D">
        <w:t xml:space="preserve">sen the following </w:t>
      </w:r>
      <w:r w:rsidR="00A47200">
        <w:t>as classes:</w:t>
      </w:r>
    </w:p>
    <w:p w14:paraId="446C2D1D" w14:textId="5E592C2C" w:rsidR="00987181" w:rsidRDefault="00987181" w:rsidP="00987181">
      <w:pPr>
        <w:pStyle w:val="Heading3"/>
      </w:pPr>
      <w:bookmarkStart w:id="10" w:name="_Toc89105503"/>
      <w:r>
        <w:t>Models:</w:t>
      </w:r>
      <w:bookmarkEnd w:id="10"/>
    </w:p>
    <w:p w14:paraId="706E3F3E" w14:textId="52A4D2BE" w:rsidR="0061645C" w:rsidRDefault="00987181" w:rsidP="003F058A">
      <w:pPr>
        <w:pStyle w:val="paragraph2"/>
      </w:pPr>
      <w:r>
        <w:t xml:space="preserve">Ticket, Movie, Theater, Showroom, </w:t>
      </w:r>
      <w:r w:rsidR="0061645C">
        <w:t>Seat and Payment</w:t>
      </w:r>
    </w:p>
    <w:p w14:paraId="6B61A08F" w14:textId="7EDF49AD" w:rsidR="0061645C" w:rsidRDefault="0061645C" w:rsidP="0061645C">
      <w:pPr>
        <w:pStyle w:val="Heading3"/>
      </w:pPr>
      <w:bookmarkStart w:id="11" w:name="_Toc89105504"/>
      <w:r>
        <w:t>Boundary classes:</w:t>
      </w:r>
      <w:bookmarkEnd w:id="11"/>
    </w:p>
    <w:p w14:paraId="2D11C8FC" w14:textId="66F25A5F" w:rsidR="0061645C" w:rsidRDefault="0061645C" w:rsidP="0061645C">
      <w:pPr>
        <w:pStyle w:val="paragraph2"/>
      </w:pPr>
      <w:r>
        <w:t xml:space="preserve">Billing System, </w:t>
      </w:r>
      <w:proofErr w:type="spellStart"/>
      <w:r>
        <w:t>PaymentStrategy</w:t>
      </w:r>
      <w:proofErr w:type="spellEnd"/>
      <w:r>
        <w:t>/</w:t>
      </w:r>
      <w:proofErr w:type="spellStart"/>
      <w:r>
        <w:t>CreditCard</w:t>
      </w:r>
      <w:proofErr w:type="spellEnd"/>
      <w:r>
        <w:t xml:space="preserve"> Strategy</w:t>
      </w:r>
    </w:p>
    <w:p w14:paraId="64E0BD76" w14:textId="7FEC1F60" w:rsidR="009557CE" w:rsidRDefault="009557CE" w:rsidP="009557CE">
      <w:pPr>
        <w:pStyle w:val="Heading3"/>
      </w:pPr>
      <w:bookmarkStart w:id="12" w:name="_Toc89105505"/>
      <w:r>
        <w:t>Controllers</w:t>
      </w:r>
      <w:bookmarkEnd w:id="12"/>
    </w:p>
    <w:p w14:paraId="6AA2AC13" w14:textId="0FE7C4B3" w:rsidR="009557CE" w:rsidRDefault="009557CE" w:rsidP="009557CE">
      <w:pPr>
        <w:pStyle w:val="paragraph2"/>
      </w:pPr>
      <w:r>
        <w:t>Movie Controller, Ticket Controller, Refund Controller and Login Controller</w:t>
      </w:r>
    </w:p>
    <w:p w14:paraId="2C1DCC40" w14:textId="2E9F5A00" w:rsidR="009557CE" w:rsidRDefault="009557CE" w:rsidP="009557CE">
      <w:pPr>
        <w:pStyle w:val="Heading3"/>
      </w:pPr>
      <w:bookmarkStart w:id="13" w:name="_Toc89105506"/>
      <w:r>
        <w:t>User Interface</w:t>
      </w:r>
      <w:bookmarkEnd w:id="13"/>
    </w:p>
    <w:p w14:paraId="38B8412A" w14:textId="69BEA9FA" w:rsidR="009557CE" w:rsidRDefault="009557CE" w:rsidP="009557CE">
      <w:pPr>
        <w:pStyle w:val="paragraph2"/>
      </w:pPr>
      <w:proofErr w:type="spellStart"/>
      <w:r>
        <w:t>UI_Movie_and_tickets</w:t>
      </w:r>
      <w:proofErr w:type="spellEnd"/>
      <w:r>
        <w:t xml:space="preserve">, </w:t>
      </w:r>
      <w:proofErr w:type="spellStart"/>
      <w:r>
        <w:t>UI_Main_menu</w:t>
      </w:r>
      <w:proofErr w:type="spellEnd"/>
      <w:r>
        <w:t xml:space="preserve">, </w:t>
      </w:r>
      <w:proofErr w:type="spellStart"/>
      <w:r>
        <w:t>UI_Refund</w:t>
      </w:r>
      <w:proofErr w:type="spellEnd"/>
      <w:r>
        <w:t xml:space="preserve"> Ticket, </w:t>
      </w:r>
      <w:proofErr w:type="spellStart"/>
      <w:r>
        <w:t>UI_Login_page</w:t>
      </w:r>
      <w:proofErr w:type="spellEnd"/>
    </w:p>
    <w:p w14:paraId="593732DA" w14:textId="62C7988B" w:rsidR="009557CE" w:rsidRDefault="009557CE" w:rsidP="009557CE">
      <w:pPr>
        <w:pStyle w:val="Heading3"/>
      </w:pPr>
      <w:bookmarkStart w:id="14" w:name="_Toc89105507"/>
      <w:r>
        <w:t>Design Patterns</w:t>
      </w:r>
      <w:bookmarkEnd w:id="14"/>
    </w:p>
    <w:p w14:paraId="4C7390BC" w14:textId="500B58C4" w:rsidR="009557CE" w:rsidRPr="009557CE" w:rsidRDefault="009557CE" w:rsidP="009557CE">
      <w:pPr>
        <w:pStyle w:val="paragraph2"/>
      </w:pPr>
      <w:r>
        <w:t xml:space="preserve">The group will implement </w:t>
      </w:r>
      <w:proofErr w:type="gramStart"/>
      <w:r>
        <w:t>Singleton(</w:t>
      </w:r>
      <w:proofErr w:type="gramEnd"/>
      <w:r>
        <w:t xml:space="preserve">Login), Observer (For broadcasting news to </w:t>
      </w:r>
      <w:proofErr w:type="spellStart"/>
      <w:r>
        <w:t>register</w:t>
      </w:r>
      <w:r w:rsidR="003F058A">
        <w:t>e</w:t>
      </w:r>
      <w:r>
        <w:t>d_users</w:t>
      </w:r>
      <w:proofErr w:type="spellEnd"/>
      <w:r>
        <w:t xml:space="preserve">) and </w:t>
      </w:r>
      <w:r w:rsidR="00ED7E93">
        <w:t>the bridge pattern for payment based on the user.</w:t>
      </w:r>
    </w:p>
    <w:p w14:paraId="421AFF37" w14:textId="20BDB653" w:rsidR="00CB3A8D" w:rsidRPr="005F5A8B" w:rsidRDefault="00CB3A8D" w:rsidP="005F5A8B">
      <w:pPr>
        <w:pStyle w:val="Heading2"/>
        <w:numPr>
          <w:ilvl w:val="0"/>
          <w:numId w:val="0"/>
        </w:numPr>
        <w:ind w:left="936"/>
        <w:rPr>
          <w:rFonts w:ascii="Times New Roman" w:hAnsi="Times New Roman"/>
          <w:szCs w:val="20"/>
        </w:rPr>
      </w:pPr>
      <w:r>
        <w:br w:type="page"/>
      </w:r>
    </w:p>
    <w:p w14:paraId="6AD6E0CA" w14:textId="467529BF" w:rsidR="00CB3A8D" w:rsidRDefault="00CB3A8D" w:rsidP="00984E4E">
      <w:pPr>
        <w:pStyle w:val="Heading1"/>
      </w:pPr>
      <w:bookmarkStart w:id="15" w:name="_Toc89105508"/>
      <w:r>
        <w:lastRenderedPageBreak/>
        <w:t>System Interaction Diagram:</w:t>
      </w:r>
      <w:bookmarkEnd w:id="15"/>
    </w:p>
    <w:p w14:paraId="07DC8F1C" w14:textId="2EE9DA4A" w:rsidR="00CB3A8D" w:rsidRDefault="00CB3A8D" w:rsidP="00CB3A8D">
      <w:pPr>
        <w:pStyle w:val="Heading2"/>
      </w:pPr>
      <w:bookmarkStart w:id="16" w:name="_Toc89105509"/>
      <w:r>
        <w:t>Login (Michael)</w:t>
      </w:r>
      <w:bookmarkEnd w:id="16"/>
    </w:p>
    <w:p w14:paraId="5C6819A7" w14:textId="634FA153" w:rsidR="00CB3A8D" w:rsidRDefault="00167E5C" w:rsidP="00167E5C">
      <w:pPr>
        <w:pStyle w:val="Figure"/>
      </w:pPr>
      <w:r w:rsidRPr="00167E5C">
        <w:rPr>
          <w:noProof/>
        </w:rPr>
        <w:drawing>
          <wp:inline distT="0" distB="0" distL="0" distR="0" wp14:anchorId="00ECD2E9" wp14:editId="51DF7BC1">
            <wp:extent cx="6167120" cy="4120515"/>
            <wp:effectExtent l="0" t="0" r="5080"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19"/>
                    <a:stretch>
                      <a:fillRect/>
                    </a:stretch>
                  </pic:blipFill>
                  <pic:spPr>
                    <a:xfrm>
                      <a:off x="0" y="0"/>
                      <a:ext cx="6167120" cy="4120515"/>
                    </a:xfrm>
                    <a:prstGeom prst="rect">
                      <a:avLst/>
                    </a:prstGeom>
                  </pic:spPr>
                </pic:pic>
              </a:graphicData>
            </a:graphic>
          </wp:inline>
        </w:drawing>
      </w:r>
    </w:p>
    <w:p w14:paraId="737B527B" w14:textId="77777777" w:rsidR="00984E4E" w:rsidRDefault="00984E4E" w:rsidP="00CB3A8D">
      <w:pPr>
        <w:pStyle w:val="paragraph2"/>
      </w:pPr>
    </w:p>
    <w:p w14:paraId="2AF9585C" w14:textId="3ABF88AE" w:rsidR="00CB3A8D" w:rsidRDefault="00CB3A8D" w:rsidP="00CB3A8D">
      <w:pPr>
        <w:pStyle w:val="paragraph2"/>
      </w:pPr>
    </w:p>
    <w:p w14:paraId="60EB4B15" w14:textId="3DAC5698" w:rsidR="00CB3A8D" w:rsidRDefault="00CB3A8D" w:rsidP="00CB3A8D">
      <w:pPr>
        <w:pStyle w:val="paragraph2"/>
      </w:pPr>
    </w:p>
    <w:p w14:paraId="37C5C79B" w14:textId="77777777" w:rsidR="00167E5C" w:rsidRDefault="00167E5C">
      <w:pPr>
        <w:rPr>
          <w:rFonts w:ascii="Tahoma" w:hAnsi="Tahoma" w:cs="Arial"/>
          <w:b/>
          <w:bCs/>
          <w:iCs/>
          <w:szCs w:val="28"/>
        </w:rPr>
      </w:pPr>
      <w:r>
        <w:br w:type="page"/>
      </w:r>
    </w:p>
    <w:p w14:paraId="1782E9A0" w14:textId="059B7435" w:rsidR="00CB3A8D" w:rsidRDefault="3B2D3DFF" w:rsidP="00CB3A8D">
      <w:pPr>
        <w:pStyle w:val="Heading2"/>
      </w:pPr>
      <w:bookmarkStart w:id="17" w:name="_Toc89105510"/>
      <w:r>
        <w:lastRenderedPageBreak/>
        <w:t>Search a movie (Kayode)</w:t>
      </w:r>
      <w:bookmarkEnd w:id="17"/>
    </w:p>
    <w:p w14:paraId="49898496" w14:textId="2AD42AAA" w:rsidR="3B2D3DFF" w:rsidRDefault="3B2D3DFF" w:rsidP="3B2D3DFF">
      <w:pPr>
        <w:pStyle w:val="paragraph2"/>
        <w:rPr>
          <w:rFonts w:eastAsia="Calibri"/>
          <w:szCs w:val="22"/>
        </w:rPr>
      </w:pPr>
      <w:r>
        <w:rPr>
          <w:noProof/>
        </w:rPr>
        <w:drawing>
          <wp:inline distT="0" distB="0" distL="0" distR="0" wp14:anchorId="52AB40A4" wp14:editId="6483430D">
            <wp:extent cx="4572000" cy="3457575"/>
            <wp:effectExtent l="0" t="0" r="0" b="0"/>
            <wp:docPr id="1105765341" name="Picture 110576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09E92293" w14:textId="4FE00897" w:rsidR="00984E4E" w:rsidRDefault="00984E4E" w:rsidP="00984E4E">
      <w:pPr>
        <w:pStyle w:val="paragraph2"/>
      </w:pPr>
    </w:p>
    <w:p w14:paraId="60B6629E" w14:textId="5D183523" w:rsidR="00984E4E" w:rsidRDefault="00984E4E" w:rsidP="00984E4E">
      <w:pPr>
        <w:pStyle w:val="paragraph2"/>
      </w:pPr>
    </w:p>
    <w:p w14:paraId="04BB74AF" w14:textId="2677FF72" w:rsidR="00984E4E" w:rsidRDefault="00984E4E" w:rsidP="00984E4E">
      <w:pPr>
        <w:pStyle w:val="paragraph2"/>
      </w:pPr>
    </w:p>
    <w:p w14:paraId="648F6FC9" w14:textId="77777777" w:rsidR="00984E4E" w:rsidRDefault="00984E4E" w:rsidP="00984E4E">
      <w:pPr>
        <w:pStyle w:val="paragraph2"/>
      </w:pPr>
    </w:p>
    <w:p w14:paraId="1A6D0ABE" w14:textId="7D2804B7" w:rsidR="00984E4E" w:rsidRDefault="3B2D3DFF" w:rsidP="00984E4E">
      <w:pPr>
        <w:pStyle w:val="Heading2"/>
      </w:pPr>
      <w:bookmarkStart w:id="18" w:name="_Toc89105511"/>
      <w:r>
        <w:t>Buy a Movie Ticket (Amir)</w:t>
      </w:r>
      <w:bookmarkEnd w:id="18"/>
    </w:p>
    <w:p w14:paraId="4EC9B261" w14:textId="1795214A" w:rsidR="00984E4E" w:rsidRDefault="00984E4E" w:rsidP="71E25DC3">
      <w:pPr>
        <w:pStyle w:val="paragraph2"/>
        <w:rPr>
          <w:rFonts w:eastAsia="Calibri"/>
          <w:szCs w:val="22"/>
        </w:rPr>
      </w:pPr>
      <w:r>
        <w:rPr>
          <w:noProof/>
        </w:rPr>
        <w:drawing>
          <wp:inline distT="0" distB="0" distL="0" distR="0" wp14:anchorId="24602664" wp14:editId="47206F23">
            <wp:extent cx="4572000" cy="2857500"/>
            <wp:effectExtent l="0" t="0" r="0" b="0"/>
            <wp:docPr id="1801526525" name="Picture 1801526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18AC3C3B" w14:textId="77777777" w:rsidR="00984E4E" w:rsidRDefault="00984E4E" w:rsidP="00984E4E">
      <w:pPr>
        <w:pStyle w:val="paragraph2"/>
      </w:pPr>
    </w:p>
    <w:p w14:paraId="28E353A6" w14:textId="17CF5A7B" w:rsidR="00984E4E" w:rsidRDefault="3B2D3DFF" w:rsidP="00984E4E">
      <w:pPr>
        <w:pStyle w:val="Heading2"/>
      </w:pPr>
      <w:bookmarkStart w:id="19" w:name="_Toc89105512"/>
      <w:r>
        <w:lastRenderedPageBreak/>
        <w:t>Refunding a Movie Ticket (Brandon)</w:t>
      </w:r>
      <w:bookmarkEnd w:id="19"/>
    </w:p>
    <w:p w14:paraId="3D2D9998" w14:textId="7AEA3CAA" w:rsidR="3B2D3DFF" w:rsidRDefault="3B2D3DFF" w:rsidP="3B2D3DFF">
      <w:pPr>
        <w:pStyle w:val="paragraph2"/>
      </w:pPr>
      <w:r>
        <w:rPr>
          <w:noProof/>
        </w:rPr>
        <w:drawing>
          <wp:inline distT="0" distB="0" distL="0" distR="0" wp14:anchorId="7B3F6C18" wp14:editId="7C14A9DC">
            <wp:extent cx="5183866" cy="2905125"/>
            <wp:effectExtent l="0" t="0" r="0" b="0"/>
            <wp:docPr id="62391662" name="Picture 6239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3866" cy="2905125"/>
                    </a:xfrm>
                    <a:prstGeom prst="rect">
                      <a:avLst/>
                    </a:prstGeom>
                  </pic:spPr>
                </pic:pic>
              </a:graphicData>
            </a:graphic>
          </wp:inline>
        </w:drawing>
      </w:r>
    </w:p>
    <w:p w14:paraId="08CEEF36" w14:textId="05BBABE2" w:rsidR="00984E4E" w:rsidRDefault="00984E4E" w:rsidP="00984E4E">
      <w:pPr>
        <w:pStyle w:val="paragraph2"/>
      </w:pPr>
    </w:p>
    <w:p w14:paraId="0BBDB899" w14:textId="085F819A" w:rsidR="00984E4E" w:rsidRDefault="00984E4E" w:rsidP="00984E4E">
      <w:pPr>
        <w:pStyle w:val="paragraph2"/>
      </w:pPr>
    </w:p>
    <w:p w14:paraId="52FBB761" w14:textId="1DB6D430" w:rsidR="00984E4E" w:rsidRDefault="00984E4E" w:rsidP="00984E4E">
      <w:pPr>
        <w:pStyle w:val="paragraph2"/>
      </w:pPr>
    </w:p>
    <w:p w14:paraId="09F70803" w14:textId="64FB1502" w:rsidR="00984E4E" w:rsidRDefault="00984E4E" w:rsidP="00984E4E">
      <w:pPr>
        <w:pStyle w:val="paragraph2"/>
      </w:pPr>
    </w:p>
    <w:p w14:paraId="0F61D73B" w14:textId="378A9C52" w:rsidR="00984E4E" w:rsidRDefault="00984E4E">
      <w:pPr>
        <w:rPr>
          <w:rFonts w:ascii="Times New Roman" w:hAnsi="Times New Roman"/>
          <w:szCs w:val="20"/>
        </w:rPr>
      </w:pPr>
      <w:r>
        <w:br w:type="page"/>
      </w:r>
    </w:p>
    <w:p w14:paraId="6A03794A" w14:textId="77777777" w:rsidR="00224214" w:rsidRDefault="00224214" w:rsidP="00167E5C">
      <w:pPr>
        <w:pStyle w:val="Heading1"/>
        <w:sectPr w:rsidR="00224214" w:rsidSect="00947F10">
          <w:pgSz w:w="12240" w:h="15840" w:code="1"/>
          <w:pgMar w:top="1871" w:right="1264" w:bottom="1440" w:left="1264" w:header="709" w:footer="709" w:gutter="0"/>
          <w:pgNumType w:start="3"/>
          <w:cols w:space="720"/>
          <w:docGrid w:linePitch="360"/>
        </w:sectPr>
      </w:pPr>
    </w:p>
    <w:p w14:paraId="7B66115B" w14:textId="6FCC979A" w:rsidR="00984E4E" w:rsidRDefault="3B2D3DFF" w:rsidP="00167E5C">
      <w:pPr>
        <w:pStyle w:val="Heading1"/>
      </w:pPr>
      <w:bookmarkStart w:id="20" w:name="_Toc89105513"/>
      <w:r>
        <w:lastRenderedPageBreak/>
        <w:t>DESIGN LEVEL CLASS SPECIFICATION</w:t>
      </w:r>
      <w:r w:rsidR="00A96B41">
        <w:t xml:space="preserve"> (Amir)</w:t>
      </w:r>
      <w:bookmarkEnd w:id="20"/>
    </w:p>
    <w:p w14:paraId="55444B81" w14:textId="2B321AE7" w:rsidR="00984E4E" w:rsidRDefault="00984E4E" w:rsidP="00984E4E">
      <w:pPr>
        <w:pStyle w:val="Heading2"/>
      </w:pPr>
      <w:bookmarkStart w:id="21" w:name="_Toc89105514"/>
      <w:r>
        <w:t>Relationships</w:t>
      </w:r>
      <w:r w:rsidR="00A96B41">
        <w:t xml:space="preserve"> (group)</w:t>
      </w:r>
      <w:bookmarkEnd w:id="21"/>
    </w:p>
    <w:p w14:paraId="0FF0791D" w14:textId="17631312" w:rsidR="00B3438A" w:rsidRDefault="00B3438A" w:rsidP="00B3438A">
      <w:pPr>
        <w:pStyle w:val="StyleCaptionCenteredAfter6pt"/>
        <w:jc w:val="left"/>
      </w:pPr>
    </w:p>
    <w:p w14:paraId="4EDF6298" w14:textId="314B06D6" w:rsidR="00B3438A" w:rsidRPr="00B3438A" w:rsidRDefault="00B3438A" w:rsidP="00B3438A">
      <w:pPr>
        <w:pStyle w:val="StyleCaptionCenteredAfter6pt"/>
        <w:jc w:val="left"/>
      </w:pPr>
      <w:r>
        <w:rPr>
          <w:noProof/>
        </w:rPr>
        <w:drawing>
          <wp:inline distT="0" distB="0" distL="0" distR="0" wp14:anchorId="57F9BE26" wp14:editId="0D3F2D33">
            <wp:extent cx="8248766" cy="42317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60339" cy="4237695"/>
                    </a:xfrm>
                    <a:prstGeom prst="rect">
                      <a:avLst/>
                    </a:prstGeom>
                    <a:noFill/>
                    <a:ln>
                      <a:noFill/>
                    </a:ln>
                  </pic:spPr>
                </pic:pic>
              </a:graphicData>
            </a:graphic>
          </wp:inline>
        </w:drawing>
      </w:r>
    </w:p>
    <w:p w14:paraId="7111169D" w14:textId="5ADEB1AB" w:rsidR="00984E4E" w:rsidRDefault="00984E4E" w:rsidP="00984E4E">
      <w:pPr>
        <w:pStyle w:val="paragraph2"/>
      </w:pPr>
    </w:p>
    <w:p w14:paraId="319D0071" w14:textId="6F26C12B" w:rsidR="00984E4E" w:rsidRDefault="00984E4E" w:rsidP="00984E4E">
      <w:pPr>
        <w:pStyle w:val="paragraph2"/>
      </w:pPr>
    </w:p>
    <w:p w14:paraId="1A0FC528" w14:textId="77777777" w:rsidR="00224214" w:rsidRDefault="00224214">
      <w:pPr>
        <w:rPr>
          <w:rFonts w:ascii="Tahoma" w:hAnsi="Tahoma" w:cs="Arial"/>
          <w:b/>
          <w:bCs/>
          <w:iCs/>
          <w:szCs w:val="28"/>
        </w:rPr>
      </w:pPr>
      <w:r>
        <w:br w:type="page"/>
      </w:r>
    </w:p>
    <w:p w14:paraId="4F835977" w14:textId="77777777" w:rsidR="00224214" w:rsidRDefault="00224214" w:rsidP="00984E4E">
      <w:pPr>
        <w:pStyle w:val="Heading2"/>
        <w:sectPr w:rsidR="00224214" w:rsidSect="00947F10">
          <w:pgSz w:w="15840" w:h="12240" w:orient="landscape" w:code="1"/>
          <w:pgMar w:top="1264" w:right="1871" w:bottom="1264" w:left="1440" w:header="709" w:footer="709" w:gutter="0"/>
          <w:pgNumType w:start="14"/>
          <w:cols w:space="720"/>
          <w:docGrid w:linePitch="360"/>
        </w:sectPr>
      </w:pPr>
    </w:p>
    <w:p w14:paraId="3CCD91D2" w14:textId="2E8C20A8" w:rsidR="00984E4E" w:rsidRDefault="60EF4222" w:rsidP="00984E4E">
      <w:pPr>
        <w:pStyle w:val="Heading2"/>
      </w:pPr>
      <w:bookmarkStart w:id="22" w:name="_Toc89105515"/>
      <w:r>
        <w:lastRenderedPageBreak/>
        <w:t>Attributes &amp; Methods (Amir)</w:t>
      </w:r>
      <w:bookmarkEnd w:id="22"/>
    </w:p>
    <w:p w14:paraId="7447A730" w14:textId="6F2652BA" w:rsidR="00984E4E" w:rsidRDefault="00192E11" w:rsidP="00F5618D">
      <w:pPr>
        <w:pStyle w:val="Figure"/>
      </w:pPr>
      <w:r w:rsidRPr="00192E11">
        <w:rPr>
          <w:noProof/>
        </w:rPr>
        <w:drawing>
          <wp:inline distT="0" distB="0" distL="0" distR="0" wp14:anchorId="2C40ABA6" wp14:editId="16E29B93">
            <wp:extent cx="6167120" cy="7343140"/>
            <wp:effectExtent l="0" t="0" r="508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4"/>
                    <a:stretch>
                      <a:fillRect/>
                    </a:stretch>
                  </pic:blipFill>
                  <pic:spPr>
                    <a:xfrm>
                      <a:off x="0" y="0"/>
                      <a:ext cx="6167120" cy="7343140"/>
                    </a:xfrm>
                    <a:prstGeom prst="rect">
                      <a:avLst/>
                    </a:prstGeom>
                  </pic:spPr>
                </pic:pic>
              </a:graphicData>
            </a:graphic>
          </wp:inline>
        </w:drawing>
      </w:r>
    </w:p>
    <w:p w14:paraId="37F4469E" w14:textId="599E31DB" w:rsidR="00984E4E" w:rsidRDefault="00984E4E" w:rsidP="71E25DC3">
      <w:pPr>
        <w:pStyle w:val="paragraph2"/>
        <w:rPr>
          <w:rFonts w:eastAsia="Calibri"/>
          <w:szCs w:val="22"/>
        </w:rPr>
      </w:pPr>
    </w:p>
    <w:p w14:paraId="3C5F908D" w14:textId="7B4102E1" w:rsidR="00984E4E" w:rsidRDefault="00192E11" w:rsidP="00F5618D">
      <w:pPr>
        <w:pStyle w:val="Figure"/>
        <w:rPr>
          <w:rFonts w:eastAsia="Calibri"/>
        </w:rPr>
      </w:pPr>
      <w:r w:rsidRPr="00192E11">
        <w:rPr>
          <w:rFonts w:eastAsia="Calibri"/>
          <w:noProof/>
        </w:rPr>
        <w:lastRenderedPageBreak/>
        <w:drawing>
          <wp:inline distT="0" distB="0" distL="0" distR="0" wp14:anchorId="081877F0" wp14:editId="2DBDF1F4">
            <wp:extent cx="4624705" cy="7955915"/>
            <wp:effectExtent l="0" t="0" r="4445"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5"/>
                    <a:stretch>
                      <a:fillRect/>
                    </a:stretch>
                  </pic:blipFill>
                  <pic:spPr>
                    <a:xfrm>
                      <a:off x="0" y="0"/>
                      <a:ext cx="4624705" cy="7955915"/>
                    </a:xfrm>
                    <a:prstGeom prst="rect">
                      <a:avLst/>
                    </a:prstGeom>
                  </pic:spPr>
                </pic:pic>
              </a:graphicData>
            </a:graphic>
          </wp:inline>
        </w:drawing>
      </w:r>
    </w:p>
    <w:p w14:paraId="6349D5C8" w14:textId="229B32E6" w:rsidR="00984E4E" w:rsidRDefault="00984E4E" w:rsidP="00984E4E">
      <w:pPr>
        <w:pStyle w:val="paragraph2"/>
      </w:pPr>
    </w:p>
    <w:p w14:paraId="36FC61D8" w14:textId="2B6B8D7F" w:rsidR="00984E4E" w:rsidRDefault="00192E11" w:rsidP="00F5618D">
      <w:pPr>
        <w:pStyle w:val="Figure"/>
        <w:rPr>
          <w:rFonts w:ascii="Times New Roman" w:hAnsi="Times New Roman"/>
        </w:rPr>
      </w:pPr>
      <w:r w:rsidRPr="00192E11">
        <w:rPr>
          <w:noProof/>
        </w:rPr>
        <w:drawing>
          <wp:inline distT="0" distB="0" distL="0" distR="0" wp14:anchorId="582000C0" wp14:editId="39BE77CD">
            <wp:extent cx="6167120" cy="6696710"/>
            <wp:effectExtent l="0" t="0" r="5080" b="889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stretch>
                      <a:fillRect/>
                    </a:stretch>
                  </pic:blipFill>
                  <pic:spPr>
                    <a:xfrm>
                      <a:off x="0" y="0"/>
                      <a:ext cx="6167120" cy="6696710"/>
                    </a:xfrm>
                    <a:prstGeom prst="rect">
                      <a:avLst/>
                    </a:prstGeom>
                  </pic:spPr>
                </pic:pic>
              </a:graphicData>
            </a:graphic>
          </wp:inline>
        </w:drawing>
      </w:r>
      <w:r w:rsidR="00984E4E">
        <w:br w:type="page"/>
      </w:r>
    </w:p>
    <w:p w14:paraId="0EBAF376" w14:textId="32D87943" w:rsidR="00984E4E" w:rsidRDefault="60EF4222" w:rsidP="00984E4E">
      <w:pPr>
        <w:pStyle w:val="Heading1"/>
      </w:pPr>
      <w:bookmarkStart w:id="23" w:name="_Toc89105516"/>
      <w:r>
        <w:lastRenderedPageBreak/>
        <w:t>Package Diagram (Amir)</w:t>
      </w:r>
      <w:bookmarkEnd w:id="23"/>
    </w:p>
    <w:p w14:paraId="1438B08C" w14:textId="5B06CCF0" w:rsidR="00984E4E" w:rsidRDefault="60EF4222" w:rsidP="71E25DC3">
      <w:pPr>
        <w:pStyle w:val="paragraph1"/>
        <w:rPr>
          <w:rFonts w:eastAsia="Calibri"/>
        </w:rPr>
      </w:pPr>
      <w:r w:rsidRPr="60EF4222">
        <w:rPr>
          <w:rFonts w:eastAsia="Calibri"/>
        </w:rPr>
        <w:t xml:space="preserve">    </w:t>
      </w:r>
    </w:p>
    <w:p w14:paraId="00DB5813" w14:textId="5DE35957" w:rsidR="00984E4E" w:rsidRDefault="00192E11" w:rsidP="00984E4E">
      <w:pPr>
        <w:pStyle w:val="paragraph1"/>
      </w:pPr>
      <w:r>
        <w:rPr>
          <w:noProof/>
        </w:rPr>
        <w:drawing>
          <wp:inline distT="0" distB="0" distL="0" distR="0" wp14:anchorId="75E753A4" wp14:editId="458B7AD1">
            <wp:extent cx="6167120" cy="4103370"/>
            <wp:effectExtent l="0" t="0" r="5080" b="0"/>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27"/>
                    <a:stretch>
                      <a:fillRect/>
                    </a:stretch>
                  </pic:blipFill>
                  <pic:spPr>
                    <a:xfrm>
                      <a:off x="0" y="0"/>
                      <a:ext cx="6167120" cy="4103370"/>
                    </a:xfrm>
                    <a:prstGeom prst="rect">
                      <a:avLst/>
                    </a:prstGeom>
                  </pic:spPr>
                </pic:pic>
              </a:graphicData>
            </a:graphic>
          </wp:inline>
        </w:drawing>
      </w:r>
    </w:p>
    <w:p w14:paraId="009167BF" w14:textId="6545BA90" w:rsidR="00984E4E" w:rsidRDefault="00984E4E">
      <w:pPr>
        <w:rPr>
          <w:rFonts w:ascii="Times New Roman" w:hAnsi="Times New Roman"/>
          <w:szCs w:val="20"/>
        </w:rPr>
      </w:pPr>
      <w:r>
        <w:br w:type="page"/>
      </w:r>
    </w:p>
    <w:p w14:paraId="3F131EA6" w14:textId="74168117" w:rsidR="00984E4E" w:rsidRDefault="00984E4E" w:rsidP="00984E4E">
      <w:pPr>
        <w:pStyle w:val="Heading1"/>
      </w:pPr>
      <w:bookmarkStart w:id="24" w:name="_Toc89105517"/>
      <w:r>
        <w:lastRenderedPageBreak/>
        <w:t>Deployment Diagram</w:t>
      </w:r>
      <w:r w:rsidR="00A96B41">
        <w:t xml:space="preserve"> (Brandon)</w:t>
      </w:r>
      <w:bookmarkEnd w:id="24"/>
    </w:p>
    <w:p w14:paraId="2FDEE9D9" w14:textId="5A9E72D8" w:rsidR="682F113A" w:rsidRDefault="682F113A" w:rsidP="00946FD9">
      <w:pPr>
        <w:pStyle w:val="Figure"/>
        <w:rPr>
          <w:rFonts w:eastAsia="Calibri"/>
        </w:rPr>
      </w:pPr>
      <w:r>
        <w:rPr>
          <w:noProof/>
        </w:rPr>
        <w:drawing>
          <wp:inline distT="0" distB="0" distL="0" distR="0" wp14:anchorId="4D6CCF94" wp14:editId="10BA61CD">
            <wp:extent cx="6162676" cy="4381500"/>
            <wp:effectExtent l="0" t="0" r="0" b="0"/>
            <wp:docPr id="341162294" name="Picture 34116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62676" cy="4381500"/>
                    </a:xfrm>
                    <a:prstGeom prst="rect">
                      <a:avLst/>
                    </a:prstGeom>
                  </pic:spPr>
                </pic:pic>
              </a:graphicData>
            </a:graphic>
          </wp:inline>
        </w:drawing>
      </w:r>
    </w:p>
    <w:p w14:paraId="691E18C7" w14:textId="42A97DE8" w:rsidR="00984E4E" w:rsidRDefault="00984E4E" w:rsidP="00984E4E">
      <w:pPr>
        <w:pStyle w:val="paragraph1"/>
      </w:pPr>
    </w:p>
    <w:p w14:paraId="7B501188" w14:textId="49BD8FF5" w:rsidR="00984E4E" w:rsidRDefault="00984E4E">
      <w:pPr>
        <w:rPr>
          <w:rFonts w:ascii="Times New Roman" w:hAnsi="Times New Roman"/>
          <w:szCs w:val="20"/>
        </w:rPr>
      </w:pPr>
      <w:r>
        <w:br w:type="page"/>
      </w:r>
    </w:p>
    <w:p w14:paraId="08488618" w14:textId="53F0AEB3" w:rsidR="00984E4E" w:rsidRDefault="00984E4E" w:rsidP="00984E4E">
      <w:pPr>
        <w:pStyle w:val="Heading1"/>
      </w:pPr>
      <w:bookmarkStart w:id="25" w:name="_Toc89105518"/>
      <w:r>
        <w:lastRenderedPageBreak/>
        <w:t>Appendix A: Wireframes and UI Examples</w:t>
      </w:r>
      <w:r w:rsidR="00E023C4">
        <w:t xml:space="preserve"> (Michael)</w:t>
      </w:r>
      <w:bookmarkEnd w:id="25"/>
    </w:p>
    <w:p w14:paraId="07E398DB" w14:textId="183AD8F5" w:rsidR="00984E4E" w:rsidRDefault="60EF4222" w:rsidP="00984E4E">
      <w:pPr>
        <w:pStyle w:val="Heading2"/>
      </w:pPr>
      <w:bookmarkStart w:id="26" w:name="_Toc89105519"/>
      <w:r>
        <w:t>Login/Continue as Guest</w:t>
      </w:r>
      <w:bookmarkEnd w:id="26"/>
    </w:p>
    <w:p w14:paraId="24A1F6CA" w14:textId="5B7E208E" w:rsidR="00984E4E" w:rsidRDefault="00984E4E" w:rsidP="00984E4E">
      <w:pPr>
        <w:pStyle w:val="Figure"/>
      </w:pPr>
      <w:r w:rsidRPr="00984E4E">
        <w:rPr>
          <w:noProof/>
        </w:rPr>
        <w:drawing>
          <wp:inline distT="0" distB="0" distL="0" distR="0" wp14:anchorId="09CC4F2D" wp14:editId="5D1C3385">
            <wp:extent cx="6167120" cy="5464175"/>
            <wp:effectExtent l="0" t="0" r="508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stretch>
                      <a:fillRect/>
                    </a:stretch>
                  </pic:blipFill>
                  <pic:spPr>
                    <a:xfrm>
                      <a:off x="0" y="0"/>
                      <a:ext cx="6167120" cy="5464175"/>
                    </a:xfrm>
                    <a:prstGeom prst="rect">
                      <a:avLst/>
                    </a:prstGeom>
                  </pic:spPr>
                </pic:pic>
              </a:graphicData>
            </a:graphic>
          </wp:inline>
        </w:drawing>
      </w:r>
    </w:p>
    <w:p w14:paraId="10B3CA45" w14:textId="5C637502" w:rsidR="00984E4E" w:rsidRDefault="00984E4E" w:rsidP="00984E4E">
      <w:pPr>
        <w:pStyle w:val="StyleCaptionCenteredAfter6pt"/>
      </w:pPr>
    </w:p>
    <w:p w14:paraId="6E8CB38D" w14:textId="54707076" w:rsidR="00984E4E" w:rsidRDefault="60EF4222" w:rsidP="00984E4E">
      <w:pPr>
        <w:pStyle w:val="Heading2"/>
      </w:pPr>
      <w:bookmarkStart w:id="27" w:name="_Toc89105520"/>
      <w:r>
        <w:lastRenderedPageBreak/>
        <w:t>News (Window that pops up whenever you login) – Receive news.</w:t>
      </w:r>
      <w:bookmarkEnd w:id="27"/>
    </w:p>
    <w:p w14:paraId="789733D5" w14:textId="5DDAE2FF" w:rsidR="00984E4E" w:rsidRDefault="00984E4E" w:rsidP="00984E4E">
      <w:pPr>
        <w:pStyle w:val="paragraph2"/>
      </w:pPr>
      <w:r w:rsidRPr="00984E4E">
        <w:rPr>
          <w:noProof/>
        </w:rPr>
        <w:drawing>
          <wp:inline distT="0" distB="0" distL="0" distR="0" wp14:anchorId="4488F688" wp14:editId="5566A528">
            <wp:extent cx="3896269" cy="2162477"/>
            <wp:effectExtent l="0" t="0" r="9525" b="9525"/>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30"/>
                    <a:stretch>
                      <a:fillRect/>
                    </a:stretch>
                  </pic:blipFill>
                  <pic:spPr>
                    <a:xfrm>
                      <a:off x="0" y="0"/>
                      <a:ext cx="3896269" cy="2162477"/>
                    </a:xfrm>
                    <a:prstGeom prst="rect">
                      <a:avLst/>
                    </a:prstGeom>
                  </pic:spPr>
                </pic:pic>
              </a:graphicData>
            </a:graphic>
          </wp:inline>
        </w:drawing>
      </w:r>
    </w:p>
    <w:p w14:paraId="314326F5" w14:textId="22FF47C6" w:rsidR="00984E4E" w:rsidRDefault="00984E4E" w:rsidP="00984E4E">
      <w:pPr>
        <w:pStyle w:val="paragraph2"/>
      </w:pPr>
    </w:p>
    <w:p w14:paraId="38D1988D" w14:textId="6F793043" w:rsidR="60EF4222" w:rsidRDefault="60EF4222" w:rsidP="60EF4222">
      <w:pPr>
        <w:pStyle w:val="Heading2"/>
        <w:spacing w:line="259" w:lineRule="auto"/>
      </w:pPr>
      <w:bookmarkStart w:id="28" w:name="_Toc89105521"/>
      <w:r>
        <w:t>Main menu</w:t>
      </w:r>
      <w:bookmarkEnd w:id="28"/>
    </w:p>
    <w:p w14:paraId="36118BA1" w14:textId="556EC414" w:rsidR="60EF4222" w:rsidRDefault="60EF4222" w:rsidP="60EF4222">
      <w:pPr>
        <w:pStyle w:val="paragraph2"/>
        <w:rPr>
          <w:rFonts w:eastAsia="Calibri"/>
          <w:szCs w:val="22"/>
        </w:rPr>
      </w:pPr>
      <w:r>
        <w:rPr>
          <w:noProof/>
        </w:rPr>
        <w:drawing>
          <wp:inline distT="0" distB="0" distL="0" distR="0" wp14:anchorId="02CB90D5" wp14:editId="75FCE969">
            <wp:extent cx="4572000" cy="2609850"/>
            <wp:effectExtent l="0" t="0" r="0" b="0"/>
            <wp:docPr id="1498001631" name="Picture 149800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645DF508" w14:textId="76D7B731" w:rsidR="60EF4222" w:rsidRDefault="60EF4222" w:rsidP="60EF4222">
      <w:pPr>
        <w:pStyle w:val="paragraph2"/>
        <w:rPr>
          <w:rFonts w:eastAsia="Calibri"/>
          <w:szCs w:val="22"/>
        </w:rPr>
      </w:pPr>
    </w:p>
    <w:p w14:paraId="36714B00" w14:textId="7CE0A6DD" w:rsidR="00984E4E" w:rsidRDefault="60EF4222" w:rsidP="00984E4E">
      <w:pPr>
        <w:pStyle w:val="Heading2"/>
      </w:pPr>
      <w:bookmarkStart w:id="29" w:name="_Toc89105522"/>
      <w:r>
        <w:lastRenderedPageBreak/>
        <w:t>Movie Search, Theater and Seat Selection &amp; Buy ticket</w:t>
      </w:r>
      <w:bookmarkEnd w:id="29"/>
    </w:p>
    <w:p w14:paraId="516E6DD6" w14:textId="42D3331C" w:rsidR="00984E4E" w:rsidRDefault="00984E4E" w:rsidP="00984E4E">
      <w:pPr>
        <w:pStyle w:val="Figure"/>
      </w:pPr>
      <w:r w:rsidRPr="00984E4E">
        <w:rPr>
          <w:noProof/>
        </w:rPr>
        <w:drawing>
          <wp:inline distT="0" distB="0" distL="0" distR="0" wp14:anchorId="3CF9900D" wp14:editId="5E6F0174">
            <wp:extent cx="6167120" cy="3952875"/>
            <wp:effectExtent l="0" t="0" r="508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2"/>
                    <a:stretch>
                      <a:fillRect/>
                    </a:stretch>
                  </pic:blipFill>
                  <pic:spPr>
                    <a:xfrm>
                      <a:off x="0" y="0"/>
                      <a:ext cx="6167120" cy="3952875"/>
                    </a:xfrm>
                    <a:prstGeom prst="rect">
                      <a:avLst/>
                    </a:prstGeom>
                  </pic:spPr>
                </pic:pic>
              </a:graphicData>
            </a:graphic>
          </wp:inline>
        </w:drawing>
      </w:r>
    </w:p>
    <w:p w14:paraId="3B5C82C1" w14:textId="77777777" w:rsidR="00984E4E" w:rsidRDefault="00984E4E">
      <w:pPr>
        <w:rPr>
          <w:rFonts w:ascii="Cambria Math" w:hAnsi="Cambria Math"/>
          <w:b/>
          <w:bCs/>
          <w:i/>
        </w:rPr>
      </w:pPr>
      <w:r>
        <w:br w:type="page"/>
      </w:r>
    </w:p>
    <w:p w14:paraId="4AD75B37" w14:textId="34F4CD40" w:rsidR="00984E4E" w:rsidRDefault="60EF4222" w:rsidP="00984E4E">
      <w:pPr>
        <w:pStyle w:val="Heading2"/>
      </w:pPr>
      <w:bookmarkStart w:id="30" w:name="_Toc89105523"/>
      <w:r>
        <w:lastRenderedPageBreak/>
        <w:t>Ticket Info (When you press pay, and payment is confirmed by External actor)</w:t>
      </w:r>
      <w:bookmarkEnd w:id="30"/>
    </w:p>
    <w:p w14:paraId="2E72E658" w14:textId="60254338" w:rsidR="00C779E6" w:rsidRDefault="00C779E6" w:rsidP="00C779E6">
      <w:pPr>
        <w:pStyle w:val="Figure"/>
      </w:pPr>
      <w:r w:rsidRPr="00C779E6">
        <w:rPr>
          <w:noProof/>
        </w:rPr>
        <w:drawing>
          <wp:inline distT="0" distB="0" distL="0" distR="0" wp14:anchorId="558D19E0" wp14:editId="212694C0">
            <wp:extent cx="2905530" cy="5134692"/>
            <wp:effectExtent l="0" t="0" r="9525" b="889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33"/>
                    <a:stretch>
                      <a:fillRect/>
                    </a:stretch>
                  </pic:blipFill>
                  <pic:spPr>
                    <a:xfrm>
                      <a:off x="0" y="0"/>
                      <a:ext cx="2905530" cy="5134692"/>
                    </a:xfrm>
                    <a:prstGeom prst="rect">
                      <a:avLst/>
                    </a:prstGeom>
                  </pic:spPr>
                </pic:pic>
              </a:graphicData>
            </a:graphic>
          </wp:inline>
        </w:drawing>
      </w:r>
    </w:p>
    <w:p w14:paraId="1090A166" w14:textId="1BCEA782" w:rsidR="00C779E6" w:rsidRDefault="00C779E6" w:rsidP="00C779E6">
      <w:pPr>
        <w:pStyle w:val="StyleCaptionCenteredAfter6pt"/>
      </w:pPr>
      <w:r w:rsidRPr="00C779E6">
        <w:rPr>
          <w:noProof/>
        </w:rPr>
        <w:drawing>
          <wp:inline distT="0" distB="0" distL="0" distR="0" wp14:anchorId="61FCEBD5" wp14:editId="3EF040C4">
            <wp:extent cx="3648584" cy="1600423"/>
            <wp:effectExtent l="0" t="0" r="9525" b="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34"/>
                    <a:stretch>
                      <a:fillRect/>
                    </a:stretch>
                  </pic:blipFill>
                  <pic:spPr>
                    <a:xfrm>
                      <a:off x="0" y="0"/>
                      <a:ext cx="3648584" cy="1600423"/>
                    </a:xfrm>
                    <a:prstGeom prst="rect">
                      <a:avLst/>
                    </a:prstGeom>
                  </pic:spPr>
                </pic:pic>
              </a:graphicData>
            </a:graphic>
          </wp:inline>
        </w:drawing>
      </w:r>
    </w:p>
    <w:p w14:paraId="0563CDF5" w14:textId="07E95C1F" w:rsidR="00C779E6" w:rsidRDefault="60EF4222" w:rsidP="00C779E6">
      <w:pPr>
        <w:pStyle w:val="Heading2"/>
      </w:pPr>
      <w:bookmarkStart w:id="31" w:name="_Toc89105524"/>
      <w:r>
        <w:lastRenderedPageBreak/>
        <w:t>Refund (Enter details and press refund)</w:t>
      </w:r>
      <w:bookmarkEnd w:id="31"/>
    </w:p>
    <w:p w14:paraId="1E7FCB09" w14:textId="31955E4E" w:rsidR="00C779E6" w:rsidRPr="00C779E6" w:rsidRDefault="00C779E6" w:rsidP="00C779E6">
      <w:pPr>
        <w:pStyle w:val="paragraph2"/>
      </w:pPr>
      <w:r>
        <w:rPr>
          <w:noProof/>
        </w:rPr>
        <w:drawing>
          <wp:inline distT="0" distB="0" distL="0" distR="0" wp14:anchorId="4A4FB4E5" wp14:editId="041B42A6">
            <wp:extent cx="3267531" cy="5315691"/>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3267531" cy="5315691"/>
                    </a:xfrm>
                    <a:prstGeom prst="rect">
                      <a:avLst/>
                    </a:prstGeom>
                  </pic:spPr>
                </pic:pic>
              </a:graphicData>
            </a:graphic>
          </wp:inline>
        </w:drawing>
      </w:r>
    </w:p>
    <w:p w14:paraId="3B04FB55" w14:textId="5F8B6C46" w:rsidR="60EF4222" w:rsidRDefault="60EF4222" w:rsidP="60EF4222">
      <w:pPr>
        <w:pStyle w:val="paragraph2"/>
        <w:rPr>
          <w:rFonts w:eastAsia="Calibri"/>
          <w:szCs w:val="22"/>
        </w:rPr>
      </w:pPr>
    </w:p>
    <w:p w14:paraId="5208F1E2" w14:textId="4045855B" w:rsidR="60EF4222" w:rsidRDefault="60EF4222" w:rsidP="60EF4222">
      <w:pPr>
        <w:pStyle w:val="paragraph2"/>
        <w:rPr>
          <w:rFonts w:eastAsia="Calibri"/>
          <w:szCs w:val="22"/>
        </w:rPr>
      </w:pPr>
    </w:p>
    <w:sectPr w:rsidR="60EF4222" w:rsidSect="00947F10">
      <w:pgSz w:w="12240" w:h="15840" w:code="1"/>
      <w:pgMar w:top="1871" w:right="1264" w:bottom="1440" w:left="1264" w:header="709" w:footer="709" w:gutter="0"/>
      <w:pgNumType w:start="1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2FEC0" w14:textId="77777777" w:rsidR="00FA179B" w:rsidRDefault="00FA179B">
      <w:r>
        <w:separator/>
      </w:r>
    </w:p>
  </w:endnote>
  <w:endnote w:type="continuationSeparator" w:id="0">
    <w:p w14:paraId="3E60F14B" w14:textId="77777777" w:rsidR="00FA179B" w:rsidRDefault="00FA179B">
      <w:r>
        <w:continuationSeparator/>
      </w:r>
    </w:p>
  </w:endnote>
  <w:endnote w:type="continuationNotice" w:id="1">
    <w:p w14:paraId="605EBC02" w14:textId="77777777" w:rsidR="00FA179B" w:rsidRDefault="00FA17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7905056"/>
      <w:docPartObj>
        <w:docPartGallery w:val="Page Numbers (Bottom of Page)"/>
        <w:docPartUnique/>
      </w:docPartObj>
    </w:sdtPr>
    <w:sdtEndPr>
      <w:rPr>
        <w:rStyle w:val="PageNumber"/>
      </w:rPr>
    </w:sdtEndPr>
    <w:sdtContent>
      <w:p w14:paraId="5041922F" w14:textId="77777777" w:rsidR="001F20EE" w:rsidRDefault="001F20EE" w:rsidP="00A851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91E9AA" w14:textId="77777777" w:rsidR="001F20EE" w:rsidRDefault="001F20EE" w:rsidP="001F20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916FC" w14:textId="449DD684" w:rsidR="00F5618D" w:rsidRDefault="00F5618D">
    <w:pPr>
      <w:pStyle w:val="Footer"/>
      <w:jc w:val="right"/>
    </w:pPr>
  </w:p>
  <w:p w14:paraId="4DADC7FA" w14:textId="77777777" w:rsidR="00795DE6" w:rsidRDefault="00795D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9220739"/>
      <w:docPartObj>
        <w:docPartGallery w:val="Page Numbers (Bottom of Page)"/>
        <w:docPartUnique/>
      </w:docPartObj>
    </w:sdtPr>
    <w:sdtEndPr>
      <w:rPr>
        <w:noProof/>
      </w:rPr>
    </w:sdtEndPr>
    <w:sdtContent>
      <w:p w14:paraId="25D91B86" w14:textId="7CBCA0E9" w:rsidR="00947F10" w:rsidRDefault="00947F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16F24A" w14:textId="77777777" w:rsidR="00A753C7" w:rsidRDefault="00A753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0A8B2" w14:textId="77777777" w:rsidR="00FA179B" w:rsidRDefault="00FA179B">
      <w:r>
        <w:separator/>
      </w:r>
    </w:p>
  </w:footnote>
  <w:footnote w:type="continuationSeparator" w:id="0">
    <w:p w14:paraId="5D7FEC2F" w14:textId="77777777" w:rsidR="00FA179B" w:rsidRDefault="00FA179B">
      <w:r>
        <w:continuationSeparator/>
      </w:r>
    </w:p>
  </w:footnote>
  <w:footnote w:type="continuationNotice" w:id="1">
    <w:p w14:paraId="53D9E396" w14:textId="77777777" w:rsidR="00FA179B" w:rsidRDefault="00FA179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819"/>
    <w:multiLevelType w:val="hybridMultilevel"/>
    <w:tmpl w:val="694887D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3D65633"/>
    <w:multiLevelType w:val="hybridMultilevel"/>
    <w:tmpl w:val="FFFFFFFF"/>
    <w:lvl w:ilvl="0" w:tplc="56FEDD20">
      <w:start w:val="1"/>
      <w:numFmt w:val="bullet"/>
      <w:lvlText w:val=""/>
      <w:lvlJc w:val="left"/>
      <w:pPr>
        <w:ind w:left="720" w:hanging="360"/>
      </w:pPr>
      <w:rPr>
        <w:rFonts w:ascii="Symbol" w:hAnsi="Symbol" w:hint="default"/>
      </w:rPr>
    </w:lvl>
    <w:lvl w:ilvl="1" w:tplc="CA8E609A">
      <w:start w:val="1"/>
      <w:numFmt w:val="bullet"/>
      <w:lvlText w:val=""/>
      <w:lvlJc w:val="left"/>
      <w:pPr>
        <w:ind w:left="1440" w:hanging="360"/>
      </w:pPr>
      <w:rPr>
        <w:rFonts w:ascii="Symbol" w:hAnsi="Symbol" w:hint="default"/>
      </w:rPr>
    </w:lvl>
    <w:lvl w:ilvl="2" w:tplc="6B725054">
      <w:start w:val="1"/>
      <w:numFmt w:val="bullet"/>
      <w:lvlText w:val="o"/>
      <w:lvlJc w:val="left"/>
      <w:pPr>
        <w:ind w:left="2160" w:hanging="360"/>
      </w:pPr>
      <w:rPr>
        <w:rFonts w:ascii="Courier New" w:hAnsi="Courier New" w:hint="default"/>
      </w:rPr>
    </w:lvl>
    <w:lvl w:ilvl="3" w:tplc="2F80ABD8">
      <w:start w:val="1"/>
      <w:numFmt w:val="bullet"/>
      <w:lvlText w:val=""/>
      <w:lvlJc w:val="left"/>
      <w:pPr>
        <w:ind w:left="2880" w:hanging="360"/>
      </w:pPr>
      <w:rPr>
        <w:rFonts w:ascii="Wingdings" w:hAnsi="Wingdings" w:hint="default"/>
      </w:rPr>
    </w:lvl>
    <w:lvl w:ilvl="4" w:tplc="EB70B41E">
      <w:start w:val="1"/>
      <w:numFmt w:val="bullet"/>
      <w:lvlText w:val="o"/>
      <w:lvlJc w:val="left"/>
      <w:pPr>
        <w:ind w:left="3600" w:hanging="360"/>
      </w:pPr>
      <w:rPr>
        <w:rFonts w:ascii="Courier New" w:hAnsi="Courier New" w:hint="default"/>
      </w:rPr>
    </w:lvl>
    <w:lvl w:ilvl="5" w:tplc="7550DD74">
      <w:start w:val="1"/>
      <w:numFmt w:val="bullet"/>
      <w:lvlText w:val=""/>
      <w:lvlJc w:val="left"/>
      <w:pPr>
        <w:ind w:left="4320" w:hanging="360"/>
      </w:pPr>
      <w:rPr>
        <w:rFonts w:ascii="Wingdings" w:hAnsi="Wingdings" w:hint="default"/>
      </w:rPr>
    </w:lvl>
    <w:lvl w:ilvl="6" w:tplc="33964ACA">
      <w:start w:val="1"/>
      <w:numFmt w:val="bullet"/>
      <w:lvlText w:val=""/>
      <w:lvlJc w:val="left"/>
      <w:pPr>
        <w:ind w:left="5040" w:hanging="360"/>
      </w:pPr>
      <w:rPr>
        <w:rFonts w:ascii="Symbol" w:hAnsi="Symbol" w:hint="default"/>
      </w:rPr>
    </w:lvl>
    <w:lvl w:ilvl="7" w:tplc="92786D96">
      <w:start w:val="1"/>
      <w:numFmt w:val="bullet"/>
      <w:lvlText w:val="o"/>
      <w:lvlJc w:val="left"/>
      <w:pPr>
        <w:ind w:left="5760" w:hanging="360"/>
      </w:pPr>
      <w:rPr>
        <w:rFonts w:ascii="Courier New" w:hAnsi="Courier New" w:hint="default"/>
      </w:rPr>
    </w:lvl>
    <w:lvl w:ilvl="8" w:tplc="B62AD628">
      <w:start w:val="1"/>
      <w:numFmt w:val="bullet"/>
      <w:lvlText w:val=""/>
      <w:lvlJc w:val="left"/>
      <w:pPr>
        <w:ind w:left="6480" w:hanging="360"/>
      </w:pPr>
      <w:rPr>
        <w:rFonts w:ascii="Wingdings" w:hAnsi="Wingdings" w:hint="default"/>
      </w:rPr>
    </w:lvl>
  </w:abstractNum>
  <w:abstractNum w:abstractNumId="2" w15:restartNumberingAfterBreak="0">
    <w:nsid w:val="04590C12"/>
    <w:multiLevelType w:val="hybridMultilevel"/>
    <w:tmpl w:val="651698EC"/>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 w15:restartNumberingAfterBreak="0">
    <w:nsid w:val="08D9254F"/>
    <w:multiLevelType w:val="hybridMultilevel"/>
    <w:tmpl w:val="1486DE5C"/>
    <w:lvl w:ilvl="0" w:tplc="BB44A2B0">
      <w:start w:val="1"/>
      <w:numFmt w:val="bullet"/>
      <w:lvlText w:val=""/>
      <w:lvlJc w:val="left"/>
      <w:pPr>
        <w:tabs>
          <w:tab w:val="num" w:pos="720"/>
        </w:tabs>
        <w:ind w:left="720" w:hanging="360"/>
      </w:pPr>
      <w:rPr>
        <w:rFonts w:ascii="Symbol" w:hAnsi="Symbol" w:hint="default"/>
        <w:sz w:val="20"/>
      </w:rPr>
    </w:lvl>
    <w:lvl w:ilvl="1" w:tplc="BD9CA72C" w:tentative="1">
      <w:start w:val="1"/>
      <w:numFmt w:val="bullet"/>
      <w:lvlText w:val=""/>
      <w:lvlJc w:val="left"/>
      <w:pPr>
        <w:tabs>
          <w:tab w:val="num" w:pos="1440"/>
        </w:tabs>
        <w:ind w:left="1440" w:hanging="360"/>
      </w:pPr>
      <w:rPr>
        <w:rFonts w:ascii="Symbol" w:hAnsi="Symbol" w:hint="default"/>
        <w:sz w:val="20"/>
      </w:rPr>
    </w:lvl>
    <w:lvl w:ilvl="2" w:tplc="EC7CE4A6" w:tentative="1">
      <w:start w:val="1"/>
      <w:numFmt w:val="bullet"/>
      <w:lvlText w:val=""/>
      <w:lvlJc w:val="left"/>
      <w:pPr>
        <w:tabs>
          <w:tab w:val="num" w:pos="2160"/>
        </w:tabs>
        <w:ind w:left="2160" w:hanging="360"/>
      </w:pPr>
      <w:rPr>
        <w:rFonts w:ascii="Symbol" w:hAnsi="Symbol" w:hint="default"/>
        <w:sz w:val="20"/>
      </w:rPr>
    </w:lvl>
    <w:lvl w:ilvl="3" w:tplc="470E3282" w:tentative="1">
      <w:start w:val="1"/>
      <w:numFmt w:val="bullet"/>
      <w:lvlText w:val=""/>
      <w:lvlJc w:val="left"/>
      <w:pPr>
        <w:tabs>
          <w:tab w:val="num" w:pos="2880"/>
        </w:tabs>
        <w:ind w:left="2880" w:hanging="360"/>
      </w:pPr>
      <w:rPr>
        <w:rFonts w:ascii="Symbol" w:hAnsi="Symbol" w:hint="default"/>
        <w:sz w:val="20"/>
      </w:rPr>
    </w:lvl>
    <w:lvl w:ilvl="4" w:tplc="00BC756A" w:tentative="1">
      <w:start w:val="1"/>
      <w:numFmt w:val="bullet"/>
      <w:lvlText w:val=""/>
      <w:lvlJc w:val="left"/>
      <w:pPr>
        <w:tabs>
          <w:tab w:val="num" w:pos="3600"/>
        </w:tabs>
        <w:ind w:left="3600" w:hanging="360"/>
      </w:pPr>
      <w:rPr>
        <w:rFonts w:ascii="Symbol" w:hAnsi="Symbol" w:hint="default"/>
        <w:sz w:val="20"/>
      </w:rPr>
    </w:lvl>
    <w:lvl w:ilvl="5" w:tplc="F912DBA8" w:tentative="1">
      <w:start w:val="1"/>
      <w:numFmt w:val="bullet"/>
      <w:lvlText w:val=""/>
      <w:lvlJc w:val="left"/>
      <w:pPr>
        <w:tabs>
          <w:tab w:val="num" w:pos="4320"/>
        </w:tabs>
        <w:ind w:left="4320" w:hanging="360"/>
      </w:pPr>
      <w:rPr>
        <w:rFonts w:ascii="Symbol" w:hAnsi="Symbol" w:hint="default"/>
        <w:sz w:val="20"/>
      </w:rPr>
    </w:lvl>
    <w:lvl w:ilvl="6" w:tplc="7A1ACD6E" w:tentative="1">
      <w:start w:val="1"/>
      <w:numFmt w:val="bullet"/>
      <w:lvlText w:val=""/>
      <w:lvlJc w:val="left"/>
      <w:pPr>
        <w:tabs>
          <w:tab w:val="num" w:pos="5040"/>
        </w:tabs>
        <w:ind w:left="5040" w:hanging="360"/>
      </w:pPr>
      <w:rPr>
        <w:rFonts w:ascii="Symbol" w:hAnsi="Symbol" w:hint="default"/>
        <w:sz w:val="20"/>
      </w:rPr>
    </w:lvl>
    <w:lvl w:ilvl="7" w:tplc="B00EB0C4" w:tentative="1">
      <w:start w:val="1"/>
      <w:numFmt w:val="bullet"/>
      <w:lvlText w:val=""/>
      <w:lvlJc w:val="left"/>
      <w:pPr>
        <w:tabs>
          <w:tab w:val="num" w:pos="5760"/>
        </w:tabs>
        <w:ind w:left="5760" w:hanging="360"/>
      </w:pPr>
      <w:rPr>
        <w:rFonts w:ascii="Symbol" w:hAnsi="Symbol" w:hint="default"/>
        <w:sz w:val="20"/>
      </w:rPr>
    </w:lvl>
    <w:lvl w:ilvl="8" w:tplc="D6F86B5C"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568BA"/>
    <w:multiLevelType w:val="hybridMultilevel"/>
    <w:tmpl w:val="CDFCD636"/>
    <w:lvl w:ilvl="0" w:tplc="10090001">
      <w:start w:val="1"/>
      <w:numFmt w:val="bullet"/>
      <w:lvlText w:val=""/>
      <w:lvlJc w:val="left"/>
      <w:pPr>
        <w:ind w:left="720" w:hanging="360"/>
      </w:pPr>
      <w:rPr>
        <w:rFonts w:ascii="Symbol" w:hAnsi="Symbol" w:hint="default"/>
      </w:rPr>
    </w:lvl>
    <w:lvl w:ilvl="1" w:tplc="BB44A2B0">
      <w:start w:val="1"/>
      <w:numFmt w:val="bullet"/>
      <w:lvlText w:val=""/>
      <w:lvlJc w:val="left"/>
      <w:pPr>
        <w:ind w:left="1440" w:hanging="360"/>
      </w:pPr>
      <w:rPr>
        <w:rFonts w:ascii="Symbol" w:hAnsi="Symbol" w:hint="default"/>
        <w:sz w:val="20"/>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FD45E58"/>
    <w:multiLevelType w:val="hybridMultilevel"/>
    <w:tmpl w:val="FFFFFFFF"/>
    <w:lvl w:ilvl="0" w:tplc="4B18680A">
      <w:start w:val="1"/>
      <w:numFmt w:val="bullet"/>
      <w:lvlText w:val=""/>
      <w:lvlJc w:val="left"/>
      <w:pPr>
        <w:ind w:left="720" w:hanging="360"/>
      </w:pPr>
      <w:rPr>
        <w:rFonts w:ascii="Symbol" w:hAnsi="Symbol" w:hint="default"/>
      </w:rPr>
    </w:lvl>
    <w:lvl w:ilvl="1" w:tplc="D3FAC748">
      <w:start w:val="1"/>
      <w:numFmt w:val="bullet"/>
      <w:lvlText w:val="o"/>
      <w:lvlJc w:val="left"/>
      <w:pPr>
        <w:ind w:left="1440" w:hanging="360"/>
      </w:pPr>
      <w:rPr>
        <w:rFonts w:ascii="Courier New" w:hAnsi="Courier New" w:hint="default"/>
      </w:rPr>
    </w:lvl>
    <w:lvl w:ilvl="2" w:tplc="BEBE1C2A">
      <w:start w:val="1"/>
      <w:numFmt w:val="bullet"/>
      <w:lvlText w:val="o"/>
      <w:lvlJc w:val="left"/>
      <w:pPr>
        <w:ind w:left="2160" w:hanging="360"/>
      </w:pPr>
      <w:rPr>
        <w:rFonts w:ascii="Courier New" w:hAnsi="Courier New" w:hint="default"/>
      </w:rPr>
    </w:lvl>
    <w:lvl w:ilvl="3" w:tplc="B77EFB04">
      <w:start w:val="1"/>
      <w:numFmt w:val="bullet"/>
      <w:lvlText w:val=""/>
      <w:lvlJc w:val="left"/>
      <w:pPr>
        <w:ind w:left="2880" w:hanging="360"/>
      </w:pPr>
      <w:rPr>
        <w:rFonts w:ascii="Wingdings" w:hAnsi="Wingdings" w:hint="default"/>
      </w:rPr>
    </w:lvl>
    <w:lvl w:ilvl="4" w:tplc="90A20170">
      <w:start w:val="1"/>
      <w:numFmt w:val="bullet"/>
      <w:lvlText w:val="o"/>
      <w:lvlJc w:val="left"/>
      <w:pPr>
        <w:ind w:left="3600" w:hanging="360"/>
      </w:pPr>
      <w:rPr>
        <w:rFonts w:ascii="Courier New" w:hAnsi="Courier New" w:hint="default"/>
      </w:rPr>
    </w:lvl>
    <w:lvl w:ilvl="5" w:tplc="9702D448">
      <w:start w:val="1"/>
      <w:numFmt w:val="bullet"/>
      <w:lvlText w:val=""/>
      <w:lvlJc w:val="left"/>
      <w:pPr>
        <w:ind w:left="4320" w:hanging="360"/>
      </w:pPr>
      <w:rPr>
        <w:rFonts w:ascii="Wingdings" w:hAnsi="Wingdings" w:hint="default"/>
      </w:rPr>
    </w:lvl>
    <w:lvl w:ilvl="6" w:tplc="532C2274">
      <w:start w:val="1"/>
      <w:numFmt w:val="bullet"/>
      <w:lvlText w:val=""/>
      <w:lvlJc w:val="left"/>
      <w:pPr>
        <w:ind w:left="5040" w:hanging="360"/>
      </w:pPr>
      <w:rPr>
        <w:rFonts w:ascii="Symbol" w:hAnsi="Symbol" w:hint="default"/>
      </w:rPr>
    </w:lvl>
    <w:lvl w:ilvl="7" w:tplc="43D6B5AA">
      <w:start w:val="1"/>
      <w:numFmt w:val="bullet"/>
      <w:lvlText w:val="o"/>
      <w:lvlJc w:val="left"/>
      <w:pPr>
        <w:ind w:left="5760" w:hanging="360"/>
      </w:pPr>
      <w:rPr>
        <w:rFonts w:ascii="Courier New" w:hAnsi="Courier New" w:hint="default"/>
      </w:rPr>
    </w:lvl>
    <w:lvl w:ilvl="8" w:tplc="D4ECD962">
      <w:start w:val="1"/>
      <w:numFmt w:val="bullet"/>
      <w:lvlText w:val=""/>
      <w:lvlJc w:val="left"/>
      <w:pPr>
        <w:ind w:left="6480" w:hanging="360"/>
      </w:pPr>
      <w:rPr>
        <w:rFonts w:ascii="Wingdings" w:hAnsi="Wingdings" w:hint="default"/>
      </w:rPr>
    </w:lvl>
  </w:abstractNum>
  <w:abstractNum w:abstractNumId="6" w15:restartNumberingAfterBreak="0">
    <w:nsid w:val="162073CB"/>
    <w:multiLevelType w:val="hybridMultilevel"/>
    <w:tmpl w:val="E4B0D2E0"/>
    <w:lvl w:ilvl="0" w:tplc="E9A2A94E">
      <w:start w:val="1"/>
      <w:numFmt w:val="bullet"/>
      <w:lvlText w:val="o"/>
      <w:lvlJc w:val="left"/>
      <w:pPr>
        <w:tabs>
          <w:tab w:val="num" w:pos="720"/>
        </w:tabs>
        <w:ind w:left="720" w:hanging="360"/>
      </w:pPr>
      <w:rPr>
        <w:rFonts w:ascii="Courier New" w:hAnsi="Courier New" w:hint="default"/>
        <w:sz w:val="20"/>
      </w:rPr>
    </w:lvl>
    <w:lvl w:ilvl="1" w:tplc="8FEA9676" w:tentative="1">
      <w:start w:val="1"/>
      <w:numFmt w:val="bullet"/>
      <w:lvlText w:val="o"/>
      <w:lvlJc w:val="left"/>
      <w:pPr>
        <w:tabs>
          <w:tab w:val="num" w:pos="1440"/>
        </w:tabs>
        <w:ind w:left="1440" w:hanging="360"/>
      </w:pPr>
      <w:rPr>
        <w:rFonts w:ascii="Courier New" w:hAnsi="Courier New" w:hint="default"/>
        <w:sz w:val="20"/>
      </w:rPr>
    </w:lvl>
    <w:lvl w:ilvl="2" w:tplc="979E3664" w:tentative="1">
      <w:start w:val="1"/>
      <w:numFmt w:val="bullet"/>
      <w:lvlText w:val="o"/>
      <w:lvlJc w:val="left"/>
      <w:pPr>
        <w:tabs>
          <w:tab w:val="num" w:pos="2160"/>
        </w:tabs>
        <w:ind w:left="2160" w:hanging="360"/>
      </w:pPr>
      <w:rPr>
        <w:rFonts w:ascii="Courier New" w:hAnsi="Courier New" w:hint="default"/>
        <w:sz w:val="20"/>
      </w:rPr>
    </w:lvl>
    <w:lvl w:ilvl="3" w:tplc="04DCB028" w:tentative="1">
      <w:start w:val="1"/>
      <w:numFmt w:val="bullet"/>
      <w:lvlText w:val="o"/>
      <w:lvlJc w:val="left"/>
      <w:pPr>
        <w:tabs>
          <w:tab w:val="num" w:pos="2880"/>
        </w:tabs>
        <w:ind w:left="2880" w:hanging="360"/>
      </w:pPr>
      <w:rPr>
        <w:rFonts w:ascii="Courier New" w:hAnsi="Courier New" w:hint="default"/>
        <w:sz w:val="20"/>
      </w:rPr>
    </w:lvl>
    <w:lvl w:ilvl="4" w:tplc="7C1CBCBA" w:tentative="1">
      <w:start w:val="1"/>
      <w:numFmt w:val="bullet"/>
      <w:lvlText w:val="o"/>
      <w:lvlJc w:val="left"/>
      <w:pPr>
        <w:tabs>
          <w:tab w:val="num" w:pos="3600"/>
        </w:tabs>
        <w:ind w:left="3600" w:hanging="360"/>
      </w:pPr>
      <w:rPr>
        <w:rFonts w:ascii="Courier New" w:hAnsi="Courier New" w:hint="default"/>
        <w:sz w:val="20"/>
      </w:rPr>
    </w:lvl>
    <w:lvl w:ilvl="5" w:tplc="A3209960" w:tentative="1">
      <w:start w:val="1"/>
      <w:numFmt w:val="bullet"/>
      <w:lvlText w:val="o"/>
      <w:lvlJc w:val="left"/>
      <w:pPr>
        <w:tabs>
          <w:tab w:val="num" w:pos="4320"/>
        </w:tabs>
        <w:ind w:left="4320" w:hanging="360"/>
      </w:pPr>
      <w:rPr>
        <w:rFonts w:ascii="Courier New" w:hAnsi="Courier New" w:hint="default"/>
        <w:sz w:val="20"/>
      </w:rPr>
    </w:lvl>
    <w:lvl w:ilvl="6" w:tplc="61C07EAA" w:tentative="1">
      <w:start w:val="1"/>
      <w:numFmt w:val="bullet"/>
      <w:lvlText w:val="o"/>
      <w:lvlJc w:val="left"/>
      <w:pPr>
        <w:tabs>
          <w:tab w:val="num" w:pos="5040"/>
        </w:tabs>
        <w:ind w:left="5040" w:hanging="360"/>
      </w:pPr>
      <w:rPr>
        <w:rFonts w:ascii="Courier New" w:hAnsi="Courier New" w:hint="default"/>
        <w:sz w:val="20"/>
      </w:rPr>
    </w:lvl>
    <w:lvl w:ilvl="7" w:tplc="D578034E" w:tentative="1">
      <w:start w:val="1"/>
      <w:numFmt w:val="bullet"/>
      <w:lvlText w:val="o"/>
      <w:lvlJc w:val="left"/>
      <w:pPr>
        <w:tabs>
          <w:tab w:val="num" w:pos="5760"/>
        </w:tabs>
        <w:ind w:left="5760" w:hanging="360"/>
      </w:pPr>
      <w:rPr>
        <w:rFonts w:ascii="Courier New" w:hAnsi="Courier New" w:hint="default"/>
        <w:sz w:val="20"/>
      </w:rPr>
    </w:lvl>
    <w:lvl w:ilvl="8" w:tplc="21CCEF46"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7096E6A"/>
    <w:multiLevelType w:val="hybridMultilevel"/>
    <w:tmpl w:val="317CE6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70B41F9"/>
    <w:multiLevelType w:val="hybridMultilevel"/>
    <w:tmpl w:val="763EA372"/>
    <w:lvl w:ilvl="0" w:tplc="04090001">
      <w:start w:val="1"/>
      <w:numFmt w:val="bullet"/>
      <w:lvlText w:val=""/>
      <w:lvlJc w:val="left"/>
      <w:pPr>
        <w:ind w:left="785" w:hanging="360"/>
      </w:pPr>
      <w:rPr>
        <w:rFonts w:ascii="Symbol" w:hAnsi="Symbol"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 w15:restartNumberingAfterBreak="0">
    <w:nsid w:val="1C2913BE"/>
    <w:multiLevelType w:val="hybridMultilevel"/>
    <w:tmpl w:val="6E8A0D04"/>
    <w:lvl w:ilvl="0" w:tplc="9042DE44">
      <w:start w:val="1"/>
      <w:numFmt w:val="decimal"/>
      <w:lvlText w:val="%1."/>
      <w:lvlJc w:val="left"/>
      <w:pPr>
        <w:ind w:left="1729" w:hanging="360"/>
      </w:pPr>
      <w:rPr>
        <w:rFonts w:hint="default"/>
      </w:rPr>
    </w:lvl>
    <w:lvl w:ilvl="1" w:tplc="10090019">
      <w:start w:val="1"/>
      <w:numFmt w:val="lowerLetter"/>
      <w:lvlText w:val="%2."/>
      <w:lvlJc w:val="left"/>
      <w:pPr>
        <w:ind w:left="2449" w:hanging="360"/>
      </w:pPr>
    </w:lvl>
    <w:lvl w:ilvl="2" w:tplc="1009001B" w:tentative="1">
      <w:start w:val="1"/>
      <w:numFmt w:val="lowerRoman"/>
      <w:lvlText w:val="%3."/>
      <w:lvlJc w:val="right"/>
      <w:pPr>
        <w:ind w:left="3169" w:hanging="180"/>
      </w:pPr>
    </w:lvl>
    <w:lvl w:ilvl="3" w:tplc="1009000F" w:tentative="1">
      <w:start w:val="1"/>
      <w:numFmt w:val="decimal"/>
      <w:lvlText w:val="%4."/>
      <w:lvlJc w:val="left"/>
      <w:pPr>
        <w:ind w:left="3889" w:hanging="360"/>
      </w:pPr>
    </w:lvl>
    <w:lvl w:ilvl="4" w:tplc="10090019" w:tentative="1">
      <w:start w:val="1"/>
      <w:numFmt w:val="lowerLetter"/>
      <w:lvlText w:val="%5."/>
      <w:lvlJc w:val="left"/>
      <w:pPr>
        <w:ind w:left="4609" w:hanging="360"/>
      </w:pPr>
    </w:lvl>
    <w:lvl w:ilvl="5" w:tplc="1009001B" w:tentative="1">
      <w:start w:val="1"/>
      <w:numFmt w:val="lowerRoman"/>
      <w:lvlText w:val="%6."/>
      <w:lvlJc w:val="right"/>
      <w:pPr>
        <w:ind w:left="5329" w:hanging="180"/>
      </w:pPr>
    </w:lvl>
    <w:lvl w:ilvl="6" w:tplc="1009000F" w:tentative="1">
      <w:start w:val="1"/>
      <w:numFmt w:val="decimal"/>
      <w:lvlText w:val="%7."/>
      <w:lvlJc w:val="left"/>
      <w:pPr>
        <w:ind w:left="6049" w:hanging="360"/>
      </w:pPr>
    </w:lvl>
    <w:lvl w:ilvl="7" w:tplc="10090019" w:tentative="1">
      <w:start w:val="1"/>
      <w:numFmt w:val="lowerLetter"/>
      <w:lvlText w:val="%8."/>
      <w:lvlJc w:val="left"/>
      <w:pPr>
        <w:ind w:left="6769" w:hanging="360"/>
      </w:pPr>
    </w:lvl>
    <w:lvl w:ilvl="8" w:tplc="1009001B" w:tentative="1">
      <w:start w:val="1"/>
      <w:numFmt w:val="lowerRoman"/>
      <w:lvlText w:val="%9."/>
      <w:lvlJc w:val="right"/>
      <w:pPr>
        <w:ind w:left="7489" w:hanging="180"/>
      </w:pPr>
    </w:lvl>
  </w:abstractNum>
  <w:abstractNum w:abstractNumId="10" w15:restartNumberingAfterBreak="0">
    <w:nsid w:val="23F077B3"/>
    <w:multiLevelType w:val="hybridMultilevel"/>
    <w:tmpl w:val="FFFFFFFF"/>
    <w:lvl w:ilvl="0" w:tplc="DB469250">
      <w:start w:val="1"/>
      <w:numFmt w:val="bullet"/>
      <w:lvlText w:val=""/>
      <w:lvlJc w:val="left"/>
      <w:pPr>
        <w:ind w:left="720" w:hanging="360"/>
      </w:pPr>
      <w:rPr>
        <w:rFonts w:ascii="Symbol" w:hAnsi="Symbol" w:hint="default"/>
      </w:rPr>
    </w:lvl>
    <w:lvl w:ilvl="1" w:tplc="89DE8E42">
      <w:start w:val="1"/>
      <w:numFmt w:val="bullet"/>
      <w:lvlText w:val="o"/>
      <w:lvlJc w:val="left"/>
      <w:pPr>
        <w:ind w:left="1440" w:hanging="360"/>
      </w:pPr>
      <w:rPr>
        <w:rFonts w:ascii="Courier New" w:hAnsi="Courier New" w:hint="default"/>
      </w:rPr>
    </w:lvl>
    <w:lvl w:ilvl="2" w:tplc="250C9FEC">
      <w:start w:val="1"/>
      <w:numFmt w:val="bullet"/>
      <w:lvlText w:val="o"/>
      <w:lvlJc w:val="left"/>
      <w:pPr>
        <w:ind w:left="2160" w:hanging="360"/>
      </w:pPr>
      <w:rPr>
        <w:rFonts w:ascii="Courier New" w:hAnsi="Courier New" w:hint="default"/>
      </w:rPr>
    </w:lvl>
    <w:lvl w:ilvl="3" w:tplc="B78C2C4C">
      <w:start w:val="1"/>
      <w:numFmt w:val="bullet"/>
      <w:lvlText w:val=""/>
      <w:lvlJc w:val="left"/>
      <w:pPr>
        <w:ind w:left="2880" w:hanging="360"/>
      </w:pPr>
      <w:rPr>
        <w:rFonts w:ascii="Wingdings" w:hAnsi="Wingdings" w:hint="default"/>
      </w:rPr>
    </w:lvl>
    <w:lvl w:ilvl="4" w:tplc="C6066854">
      <w:start w:val="1"/>
      <w:numFmt w:val="bullet"/>
      <w:lvlText w:val="o"/>
      <w:lvlJc w:val="left"/>
      <w:pPr>
        <w:ind w:left="3600" w:hanging="360"/>
      </w:pPr>
      <w:rPr>
        <w:rFonts w:ascii="Courier New" w:hAnsi="Courier New" w:hint="default"/>
      </w:rPr>
    </w:lvl>
    <w:lvl w:ilvl="5" w:tplc="C9B6E204">
      <w:start w:val="1"/>
      <w:numFmt w:val="bullet"/>
      <w:lvlText w:val=""/>
      <w:lvlJc w:val="left"/>
      <w:pPr>
        <w:ind w:left="4320" w:hanging="360"/>
      </w:pPr>
      <w:rPr>
        <w:rFonts w:ascii="Wingdings" w:hAnsi="Wingdings" w:hint="default"/>
      </w:rPr>
    </w:lvl>
    <w:lvl w:ilvl="6" w:tplc="3BBAC29A">
      <w:start w:val="1"/>
      <w:numFmt w:val="bullet"/>
      <w:lvlText w:val=""/>
      <w:lvlJc w:val="left"/>
      <w:pPr>
        <w:ind w:left="5040" w:hanging="360"/>
      </w:pPr>
      <w:rPr>
        <w:rFonts w:ascii="Symbol" w:hAnsi="Symbol" w:hint="default"/>
      </w:rPr>
    </w:lvl>
    <w:lvl w:ilvl="7" w:tplc="33606486">
      <w:start w:val="1"/>
      <w:numFmt w:val="bullet"/>
      <w:lvlText w:val="o"/>
      <w:lvlJc w:val="left"/>
      <w:pPr>
        <w:ind w:left="5760" w:hanging="360"/>
      </w:pPr>
      <w:rPr>
        <w:rFonts w:ascii="Courier New" w:hAnsi="Courier New" w:hint="default"/>
      </w:rPr>
    </w:lvl>
    <w:lvl w:ilvl="8" w:tplc="EC74C5FA">
      <w:start w:val="1"/>
      <w:numFmt w:val="bullet"/>
      <w:lvlText w:val=""/>
      <w:lvlJc w:val="left"/>
      <w:pPr>
        <w:ind w:left="6480" w:hanging="360"/>
      </w:pPr>
      <w:rPr>
        <w:rFonts w:ascii="Wingdings" w:hAnsi="Wingdings" w:hint="default"/>
      </w:rPr>
    </w:lvl>
  </w:abstractNum>
  <w:abstractNum w:abstractNumId="11" w15:restartNumberingAfterBreak="0">
    <w:nsid w:val="24B57199"/>
    <w:multiLevelType w:val="hybridMultilevel"/>
    <w:tmpl w:val="95C2AEC4"/>
    <w:lvl w:ilvl="0" w:tplc="04090001">
      <w:start w:val="1"/>
      <w:numFmt w:val="bullet"/>
      <w:lvlText w:val=""/>
      <w:lvlJc w:val="left"/>
      <w:pPr>
        <w:ind w:left="1728" w:hanging="360"/>
      </w:pPr>
      <w:rPr>
        <w:rFonts w:ascii="Symbol" w:hAnsi="Symbol" w:hint="default"/>
      </w:rPr>
    </w:lvl>
    <w:lvl w:ilvl="1" w:tplc="04090003">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2" w15:restartNumberingAfterBreak="0">
    <w:nsid w:val="27E120F7"/>
    <w:multiLevelType w:val="hybridMultilevel"/>
    <w:tmpl w:val="C2966CE6"/>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3" w15:restartNumberingAfterBreak="0">
    <w:nsid w:val="2931719D"/>
    <w:multiLevelType w:val="multilevel"/>
    <w:tmpl w:val="61101CB0"/>
    <w:lvl w:ilvl="0">
      <w:start w:val="1"/>
      <w:numFmt w:val="decimal"/>
      <w:pStyle w:val="Heading1"/>
      <w:lvlText w:val="%1"/>
      <w:lvlJc w:val="left"/>
      <w:pPr>
        <w:tabs>
          <w:tab w:val="num" w:pos="792"/>
        </w:tabs>
        <w:ind w:left="792" w:hanging="432"/>
      </w:pPr>
    </w:lvl>
    <w:lvl w:ilvl="1">
      <w:start w:val="1"/>
      <w:numFmt w:val="decimal"/>
      <w:pStyle w:val="Heading2"/>
      <w:lvlText w:val="%1.%2"/>
      <w:lvlJc w:val="left"/>
      <w:pPr>
        <w:tabs>
          <w:tab w:val="num" w:pos="936"/>
        </w:tabs>
        <w:ind w:left="936" w:hanging="576"/>
      </w:pPr>
    </w:lvl>
    <w:lvl w:ilvl="2">
      <w:start w:val="1"/>
      <w:numFmt w:val="decimal"/>
      <w:pStyle w:val="Heading3"/>
      <w:lvlText w:val="%1.%2.%3"/>
      <w:lvlJc w:val="left"/>
      <w:pPr>
        <w:tabs>
          <w:tab w:val="num" w:pos="1080"/>
        </w:tabs>
        <w:ind w:left="1080" w:hanging="720"/>
      </w:pPr>
      <w:rPr>
        <w:i w:val="0"/>
        <w:iCs w:val="0"/>
      </w:rPr>
    </w:lvl>
    <w:lvl w:ilvl="3">
      <w:start w:val="1"/>
      <w:numFmt w:val="decimal"/>
      <w:pStyle w:val="Heading4"/>
      <w:lvlText w:val="%1.%2.%3.%4"/>
      <w:lvlJc w:val="left"/>
      <w:pPr>
        <w:tabs>
          <w:tab w:val="num" w:pos="1224"/>
        </w:tabs>
        <w:ind w:left="1224" w:hanging="864"/>
      </w:pPr>
    </w:lvl>
    <w:lvl w:ilvl="4">
      <w:start w:val="1"/>
      <w:numFmt w:val="decimal"/>
      <w:pStyle w:val="Heading5"/>
      <w:lvlText w:val="%1.%2.%3.%4.%5"/>
      <w:lvlJc w:val="left"/>
      <w:pPr>
        <w:tabs>
          <w:tab w:val="num" w:pos="1368"/>
        </w:tabs>
        <w:ind w:left="1368" w:hanging="1008"/>
      </w:pPr>
    </w:lvl>
    <w:lvl w:ilvl="5">
      <w:start w:val="1"/>
      <w:numFmt w:val="decimal"/>
      <w:pStyle w:val="Heading6"/>
      <w:lvlText w:val="%1.%2.%3.%4.%5.%6"/>
      <w:lvlJc w:val="left"/>
      <w:pPr>
        <w:tabs>
          <w:tab w:val="num" w:pos="1512"/>
        </w:tabs>
        <w:ind w:left="1512" w:hanging="1152"/>
      </w:pPr>
    </w:lvl>
    <w:lvl w:ilvl="6">
      <w:start w:val="1"/>
      <w:numFmt w:val="decimal"/>
      <w:pStyle w:val="Heading7"/>
      <w:lvlText w:val="%1.%2.%3.%4.%5.%6.%7"/>
      <w:lvlJc w:val="left"/>
      <w:pPr>
        <w:tabs>
          <w:tab w:val="num" w:pos="1656"/>
        </w:tabs>
        <w:ind w:left="1656" w:hanging="1296"/>
      </w:pPr>
    </w:lvl>
    <w:lvl w:ilvl="7">
      <w:start w:val="1"/>
      <w:numFmt w:val="decimal"/>
      <w:pStyle w:val="Heading8"/>
      <w:lvlText w:val="%1.%2.%3.%4.%5.%6.%7.%8"/>
      <w:lvlJc w:val="left"/>
      <w:pPr>
        <w:tabs>
          <w:tab w:val="num" w:pos="1800"/>
        </w:tabs>
        <w:ind w:left="1800" w:hanging="1440"/>
      </w:pPr>
    </w:lvl>
    <w:lvl w:ilvl="8">
      <w:start w:val="1"/>
      <w:numFmt w:val="decimal"/>
      <w:pStyle w:val="Heading9"/>
      <w:lvlText w:val="%1.%2.%3.%4.%5.%6.%7.%8.%9"/>
      <w:lvlJc w:val="left"/>
      <w:pPr>
        <w:tabs>
          <w:tab w:val="num" w:pos="1944"/>
        </w:tabs>
        <w:ind w:left="1944" w:hanging="1584"/>
      </w:pPr>
    </w:lvl>
  </w:abstractNum>
  <w:abstractNum w:abstractNumId="14" w15:restartNumberingAfterBreak="0">
    <w:nsid w:val="2A1050E8"/>
    <w:multiLevelType w:val="hybridMultilevel"/>
    <w:tmpl w:val="23340DC0"/>
    <w:lvl w:ilvl="0" w:tplc="04090001">
      <w:start w:val="1"/>
      <w:numFmt w:val="bullet"/>
      <w:lvlText w:val=""/>
      <w:lvlJc w:val="left"/>
      <w:pPr>
        <w:ind w:left="1728" w:hanging="360"/>
      </w:pPr>
      <w:rPr>
        <w:rFonts w:ascii="Symbol" w:hAnsi="Symbol"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5" w15:restartNumberingAfterBreak="0">
    <w:nsid w:val="38C10867"/>
    <w:multiLevelType w:val="hybridMultilevel"/>
    <w:tmpl w:val="3354681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3CCF0F28"/>
    <w:multiLevelType w:val="hybridMultilevel"/>
    <w:tmpl w:val="23A840BE"/>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7" w15:restartNumberingAfterBreak="0">
    <w:nsid w:val="3D40049D"/>
    <w:multiLevelType w:val="hybridMultilevel"/>
    <w:tmpl w:val="79286D1A"/>
    <w:lvl w:ilvl="0" w:tplc="788CF0C2">
      <w:start w:val="1"/>
      <w:numFmt w:val="bullet"/>
      <w:lvlText w:val=""/>
      <w:lvlJc w:val="left"/>
      <w:pPr>
        <w:tabs>
          <w:tab w:val="num" w:pos="720"/>
        </w:tabs>
        <w:ind w:left="720" w:hanging="360"/>
      </w:pPr>
      <w:rPr>
        <w:rFonts w:ascii="Symbol" w:hAnsi="Symbol" w:hint="default"/>
        <w:sz w:val="20"/>
      </w:rPr>
    </w:lvl>
    <w:lvl w:ilvl="1" w:tplc="E40EA782" w:tentative="1">
      <w:start w:val="1"/>
      <w:numFmt w:val="bullet"/>
      <w:lvlText w:val=""/>
      <w:lvlJc w:val="left"/>
      <w:pPr>
        <w:tabs>
          <w:tab w:val="num" w:pos="1440"/>
        </w:tabs>
        <w:ind w:left="1440" w:hanging="360"/>
      </w:pPr>
      <w:rPr>
        <w:rFonts w:ascii="Symbol" w:hAnsi="Symbol" w:hint="default"/>
        <w:sz w:val="20"/>
      </w:rPr>
    </w:lvl>
    <w:lvl w:ilvl="2" w:tplc="CEE8382C" w:tentative="1">
      <w:start w:val="1"/>
      <w:numFmt w:val="bullet"/>
      <w:lvlText w:val=""/>
      <w:lvlJc w:val="left"/>
      <w:pPr>
        <w:tabs>
          <w:tab w:val="num" w:pos="2160"/>
        </w:tabs>
        <w:ind w:left="2160" w:hanging="360"/>
      </w:pPr>
      <w:rPr>
        <w:rFonts w:ascii="Symbol" w:hAnsi="Symbol" w:hint="default"/>
        <w:sz w:val="20"/>
      </w:rPr>
    </w:lvl>
    <w:lvl w:ilvl="3" w:tplc="65D05C0A" w:tentative="1">
      <w:start w:val="1"/>
      <w:numFmt w:val="bullet"/>
      <w:lvlText w:val=""/>
      <w:lvlJc w:val="left"/>
      <w:pPr>
        <w:tabs>
          <w:tab w:val="num" w:pos="2880"/>
        </w:tabs>
        <w:ind w:left="2880" w:hanging="360"/>
      </w:pPr>
      <w:rPr>
        <w:rFonts w:ascii="Symbol" w:hAnsi="Symbol" w:hint="default"/>
        <w:sz w:val="20"/>
      </w:rPr>
    </w:lvl>
    <w:lvl w:ilvl="4" w:tplc="5CAE0AC2" w:tentative="1">
      <w:start w:val="1"/>
      <w:numFmt w:val="bullet"/>
      <w:lvlText w:val=""/>
      <w:lvlJc w:val="left"/>
      <w:pPr>
        <w:tabs>
          <w:tab w:val="num" w:pos="3600"/>
        </w:tabs>
        <w:ind w:left="3600" w:hanging="360"/>
      </w:pPr>
      <w:rPr>
        <w:rFonts w:ascii="Symbol" w:hAnsi="Symbol" w:hint="default"/>
        <w:sz w:val="20"/>
      </w:rPr>
    </w:lvl>
    <w:lvl w:ilvl="5" w:tplc="153C006E" w:tentative="1">
      <w:start w:val="1"/>
      <w:numFmt w:val="bullet"/>
      <w:lvlText w:val=""/>
      <w:lvlJc w:val="left"/>
      <w:pPr>
        <w:tabs>
          <w:tab w:val="num" w:pos="4320"/>
        </w:tabs>
        <w:ind w:left="4320" w:hanging="360"/>
      </w:pPr>
      <w:rPr>
        <w:rFonts w:ascii="Symbol" w:hAnsi="Symbol" w:hint="default"/>
        <w:sz w:val="20"/>
      </w:rPr>
    </w:lvl>
    <w:lvl w:ilvl="6" w:tplc="FADEC7CE" w:tentative="1">
      <w:start w:val="1"/>
      <w:numFmt w:val="bullet"/>
      <w:lvlText w:val=""/>
      <w:lvlJc w:val="left"/>
      <w:pPr>
        <w:tabs>
          <w:tab w:val="num" w:pos="5040"/>
        </w:tabs>
        <w:ind w:left="5040" w:hanging="360"/>
      </w:pPr>
      <w:rPr>
        <w:rFonts w:ascii="Symbol" w:hAnsi="Symbol" w:hint="default"/>
        <w:sz w:val="20"/>
      </w:rPr>
    </w:lvl>
    <w:lvl w:ilvl="7" w:tplc="C33A03DA" w:tentative="1">
      <w:start w:val="1"/>
      <w:numFmt w:val="bullet"/>
      <w:lvlText w:val=""/>
      <w:lvlJc w:val="left"/>
      <w:pPr>
        <w:tabs>
          <w:tab w:val="num" w:pos="5760"/>
        </w:tabs>
        <w:ind w:left="5760" w:hanging="360"/>
      </w:pPr>
      <w:rPr>
        <w:rFonts w:ascii="Symbol" w:hAnsi="Symbol" w:hint="default"/>
        <w:sz w:val="20"/>
      </w:rPr>
    </w:lvl>
    <w:lvl w:ilvl="8" w:tplc="0192A43C"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213B13"/>
    <w:multiLevelType w:val="hybridMultilevel"/>
    <w:tmpl w:val="FFFFFFFF"/>
    <w:lvl w:ilvl="0" w:tplc="09BCF308">
      <w:start w:val="1"/>
      <w:numFmt w:val="bullet"/>
      <w:lvlText w:val=""/>
      <w:lvlJc w:val="left"/>
      <w:pPr>
        <w:ind w:left="720" w:hanging="360"/>
      </w:pPr>
      <w:rPr>
        <w:rFonts w:ascii="Symbol" w:hAnsi="Symbol" w:hint="default"/>
      </w:rPr>
    </w:lvl>
    <w:lvl w:ilvl="1" w:tplc="287466A4">
      <w:start w:val="1"/>
      <w:numFmt w:val="bullet"/>
      <w:lvlText w:val="o"/>
      <w:lvlJc w:val="left"/>
      <w:pPr>
        <w:ind w:left="1440" w:hanging="360"/>
      </w:pPr>
      <w:rPr>
        <w:rFonts w:ascii="Courier New" w:hAnsi="Courier New" w:hint="default"/>
      </w:rPr>
    </w:lvl>
    <w:lvl w:ilvl="2" w:tplc="19A2A02C">
      <w:start w:val="1"/>
      <w:numFmt w:val="bullet"/>
      <w:lvlText w:val=""/>
      <w:lvlJc w:val="left"/>
      <w:pPr>
        <w:ind w:left="2160" w:hanging="360"/>
      </w:pPr>
      <w:rPr>
        <w:rFonts w:ascii="Wingdings" w:hAnsi="Wingdings" w:hint="default"/>
      </w:rPr>
    </w:lvl>
    <w:lvl w:ilvl="3" w:tplc="3FD2EE6A">
      <w:start w:val="1"/>
      <w:numFmt w:val="bullet"/>
      <w:lvlText w:val=""/>
      <w:lvlJc w:val="left"/>
      <w:pPr>
        <w:ind w:left="2880" w:hanging="360"/>
      </w:pPr>
      <w:rPr>
        <w:rFonts w:ascii="Symbol" w:hAnsi="Symbol" w:hint="default"/>
      </w:rPr>
    </w:lvl>
    <w:lvl w:ilvl="4" w:tplc="0428ABE0">
      <w:start w:val="1"/>
      <w:numFmt w:val="bullet"/>
      <w:lvlText w:val="o"/>
      <w:lvlJc w:val="left"/>
      <w:pPr>
        <w:ind w:left="3600" w:hanging="360"/>
      </w:pPr>
      <w:rPr>
        <w:rFonts w:ascii="Courier New" w:hAnsi="Courier New" w:hint="default"/>
      </w:rPr>
    </w:lvl>
    <w:lvl w:ilvl="5" w:tplc="4D44AD78">
      <w:start w:val="1"/>
      <w:numFmt w:val="bullet"/>
      <w:lvlText w:val=""/>
      <w:lvlJc w:val="left"/>
      <w:pPr>
        <w:ind w:left="4320" w:hanging="360"/>
      </w:pPr>
      <w:rPr>
        <w:rFonts w:ascii="Wingdings" w:hAnsi="Wingdings" w:hint="default"/>
      </w:rPr>
    </w:lvl>
    <w:lvl w:ilvl="6" w:tplc="8A0EBE28">
      <w:start w:val="1"/>
      <w:numFmt w:val="bullet"/>
      <w:lvlText w:val=""/>
      <w:lvlJc w:val="left"/>
      <w:pPr>
        <w:ind w:left="5040" w:hanging="360"/>
      </w:pPr>
      <w:rPr>
        <w:rFonts w:ascii="Symbol" w:hAnsi="Symbol" w:hint="default"/>
      </w:rPr>
    </w:lvl>
    <w:lvl w:ilvl="7" w:tplc="9720350C">
      <w:start w:val="1"/>
      <w:numFmt w:val="bullet"/>
      <w:lvlText w:val="o"/>
      <w:lvlJc w:val="left"/>
      <w:pPr>
        <w:ind w:left="5760" w:hanging="360"/>
      </w:pPr>
      <w:rPr>
        <w:rFonts w:ascii="Courier New" w:hAnsi="Courier New" w:hint="default"/>
      </w:rPr>
    </w:lvl>
    <w:lvl w:ilvl="8" w:tplc="822C3DCA">
      <w:start w:val="1"/>
      <w:numFmt w:val="bullet"/>
      <w:lvlText w:val=""/>
      <w:lvlJc w:val="left"/>
      <w:pPr>
        <w:ind w:left="6480" w:hanging="360"/>
      </w:pPr>
      <w:rPr>
        <w:rFonts w:ascii="Wingdings" w:hAnsi="Wingdings" w:hint="default"/>
      </w:rPr>
    </w:lvl>
  </w:abstractNum>
  <w:abstractNum w:abstractNumId="19" w15:restartNumberingAfterBreak="0">
    <w:nsid w:val="42E453F7"/>
    <w:multiLevelType w:val="hybridMultilevel"/>
    <w:tmpl w:val="079A0EF0"/>
    <w:lvl w:ilvl="0" w:tplc="10090001">
      <w:start w:val="1"/>
      <w:numFmt w:val="bullet"/>
      <w:lvlText w:val=""/>
      <w:lvlJc w:val="left"/>
      <w:pPr>
        <w:ind w:left="1729" w:hanging="360"/>
      </w:pPr>
      <w:rPr>
        <w:rFonts w:ascii="Symbol" w:hAnsi="Symbol" w:hint="default"/>
      </w:rPr>
    </w:lvl>
    <w:lvl w:ilvl="1" w:tplc="10090003" w:tentative="1">
      <w:start w:val="1"/>
      <w:numFmt w:val="bullet"/>
      <w:lvlText w:val="o"/>
      <w:lvlJc w:val="left"/>
      <w:pPr>
        <w:ind w:left="2449" w:hanging="360"/>
      </w:pPr>
      <w:rPr>
        <w:rFonts w:ascii="Courier New" w:hAnsi="Courier New" w:cs="Courier New" w:hint="default"/>
      </w:rPr>
    </w:lvl>
    <w:lvl w:ilvl="2" w:tplc="10090005" w:tentative="1">
      <w:start w:val="1"/>
      <w:numFmt w:val="bullet"/>
      <w:lvlText w:val=""/>
      <w:lvlJc w:val="left"/>
      <w:pPr>
        <w:ind w:left="3169" w:hanging="360"/>
      </w:pPr>
      <w:rPr>
        <w:rFonts w:ascii="Wingdings" w:hAnsi="Wingdings" w:hint="default"/>
      </w:rPr>
    </w:lvl>
    <w:lvl w:ilvl="3" w:tplc="10090001" w:tentative="1">
      <w:start w:val="1"/>
      <w:numFmt w:val="bullet"/>
      <w:lvlText w:val=""/>
      <w:lvlJc w:val="left"/>
      <w:pPr>
        <w:ind w:left="3889" w:hanging="360"/>
      </w:pPr>
      <w:rPr>
        <w:rFonts w:ascii="Symbol" w:hAnsi="Symbol" w:hint="default"/>
      </w:rPr>
    </w:lvl>
    <w:lvl w:ilvl="4" w:tplc="10090003" w:tentative="1">
      <w:start w:val="1"/>
      <w:numFmt w:val="bullet"/>
      <w:lvlText w:val="o"/>
      <w:lvlJc w:val="left"/>
      <w:pPr>
        <w:ind w:left="4609" w:hanging="360"/>
      </w:pPr>
      <w:rPr>
        <w:rFonts w:ascii="Courier New" w:hAnsi="Courier New" w:cs="Courier New" w:hint="default"/>
      </w:rPr>
    </w:lvl>
    <w:lvl w:ilvl="5" w:tplc="10090005" w:tentative="1">
      <w:start w:val="1"/>
      <w:numFmt w:val="bullet"/>
      <w:lvlText w:val=""/>
      <w:lvlJc w:val="left"/>
      <w:pPr>
        <w:ind w:left="5329" w:hanging="360"/>
      </w:pPr>
      <w:rPr>
        <w:rFonts w:ascii="Wingdings" w:hAnsi="Wingdings" w:hint="default"/>
      </w:rPr>
    </w:lvl>
    <w:lvl w:ilvl="6" w:tplc="10090001" w:tentative="1">
      <w:start w:val="1"/>
      <w:numFmt w:val="bullet"/>
      <w:lvlText w:val=""/>
      <w:lvlJc w:val="left"/>
      <w:pPr>
        <w:ind w:left="6049" w:hanging="360"/>
      </w:pPr>
      <w:rPr>
        <w:rFonts w:ascii="Symbol" w:hAnsi="Symbol" w:hint="default"/>
      </w:rPr>
    </w:lvl>
    <w:lvl w:ilvl="7" w:tplc="10090003" w:tentative="1">
      <w:start w:val="1"/>
      <w:numFmt w:val="bullet"/>
      <w:lvlText w:val="o"/>
      <w:lvlJc w:val="left"/>
      <w:pPr>
        <w:ind w:left="6769" w:hanging="360"/>
      </w:pPr>
      <w:rPr>
        <w:rFonts w:ascii="Courier New" w:hAnsi="Courier New" w:cs="Courier New" w:hint="default"/>
      </w:rPr>
    </w:lvl>
    <w:lvl w:ilvl="8" w:tplc="10090005" w:tentative="1">
      <w:start w:val="1"/>
      <w:numFmt w:val="bullet"/>
      <w:lvlText w:val=""/>
      <w:lvlJc w:val="left"/>
      <w:pPr>
        <w:ind w:left="7489" w:hanging="360"/>
      </w:pPr>
      <w:rPr>
        <w:rFonts w:ascii="Wingdings" w:hAnsi="Wingdings" w:hint="default"/>
      </w:rPr>
    </w:lvl>
  </w:abstractNum>
  <w:abstractNum w:abstractNumId="20" w15:restartNumberingAfterBreak="0">
    <w:nsid w:val="47321C8D"/>
    <w:multiLevelType w:val="hybridMultilevel"/>
    <w:tmpl w:val="FAE6FAD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4B83125C"/>
    <w:multiLevelType w:val="hybridMultilevel"/>
    <w:tmpl w:val="2A66D2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21F44AC"/>
    <w:multiLevelType w:val="hybridMultilevel"/>
    <w:tmpl w:val="FFFFFFFF"/>
    <w:lvl w:ilvl="0" w:tplc="94AAD32A">
      <w:start w:val="1"/>
      <w:numFmt w:val="bullet"/>
      <w:lvlText w:val=""/>
      <w:lvlJc w:val="left"/>
      <w:pPr>
        <w:ind w:left="720" w:hanging="360"/>
      </w:pPr>
      <w:rPr>
        <w:rFonts w:ascii="Symbol" w:hAnsi="Symbol" w:hint="default"/>
      </w:rPr>
    </w:lvl>
    <w:lvl w:ilvl="1" w:tplc="95009A62">
      <w:start w:val="1"/>
      <w:numFmt w:val="bullet"/>
      <w:lvlText w:val="o"/>
      <w:lvlJc w:val="left"/>
      <w:pPr>
        <w:ind w:left="1440" w:hanging="360"/>
      </w:pPr>
      <w:rPr>
        <w:rFonts w:ascii="Courier New" w:hAnsi="Courier New" w:hint="default"/>
      </w:rPr>
    </w:lvl>
    <w:lvl w:ilvl="2" w:tplc="0A384290">
      <w:start w:val="1"/>
      <w:numFmt w:val="bullet"/>
      <w:lvlText w:val="o"/>
      <w:lvlJc w:val="left"/>
      <w:pPr>
        <w:ind w:left="2160" w:hanging="360"/>
      </w:pPr>
      <w:rPr>
        <w:rFonts w:ascii="Courier New" w:hAnsi="Courier New" w:hint="default"/>
      </w:rPr>
    </w:lvl>
    <w:lvl w:ilvl="3" w:tplc="1FAA2AEC">
      <w:start w:val="1"/>
      <w:numFmt w:val="bullet"/>
      <w:lvlText w:val=""/>
      <w:lvlJc w:val="left"/>
      <w:pPr>
        <w:ind w:left="2880" w:hanging="360"/>
      </w:pPr>
      <w:rPr>
        <w:rFonts w:ascii="Wingdings" w:hAnsi="Wingdings" w:hint="default"/>
      </w:rPr>
    </w:lvl>
    <w:lvl w:ilvl="4" w:tplc="FA60D82C">
      <w:start w:val="1"/>
      <w:numFmt w:val="bullet"/>
      <w:lvlText w:val="o"/>
      <w:lvlJc w:val="left"/>
      <w:pPr>
        <w:ind w:left="3600" w:hanging="360"/>
      </w:pPr>
      <w:rPr>
        <w:rFonts w:ascii="Courier New" w:hAnsi="Courier New" w:hint="default"/>
      </w:rPr>
    </w:lvl>
    <w:lvl w:ilvl="5" w:tplc="A05210D0">
      <w:start w:val="1"/>
      <w:numFmt w:val="bullet"/>
      <w:lvlText w:val=""/>
      <w:lvlJc w:val="left"/>
      <w:pPr>
        <w:ind w:left="4320" w:hanging="360"/>
      </w:pPr>
      <w:rPr>
        <w:rFonts w:ascii="Wingdings" w:hAnsi="Wingdings" w:hint="default"/>
      </w:rPr>
    </w:lvl>
    <w:lvl w:ilvl="6" w:tplc="711A80BA">
      <w:start w:val="1"/>
      <w:numFmt w:val="bullet"/>
      <w:lvlText w:val=""/>
      <w:lvlJc w:val="left"/>
      <w:pPr>
        <w:ind w:left="5040" w:hanging="360"/>
      </w:pPr>
      <w:rPr>
        <w:rFonts w:ascii="Symbol" w:hAnsi="Symbol" w:hint="default"/>
      </w:rPr>
    </w:lvl>
    <w:lvl w:ilvl="7" w:tplc="C93CA3D0">
      <w:start w:val="1"/>
      <w:numFmt w:val="bullet"/>
      <w:lvlText w:val="o"/>
      <w:lvlJc w:val="left"/>
      <w:pPr>
        <w:ind w:left="5760" w:hanging="360"/>
      </w:pPr>
      <w:rPr>
        <w:rFonts w:ascii="Courier New" w:hAnsi="Courier New" w:hint="default"/>
      </w:rPr>
    </w:lvl>
    <w:lvl w:ilvl="8" w:tplc="0CC8C4A8">
      <w:start w:val="1"/>
      <w:numFmt w:val="bullet"/>
      <w:lvlText w:val=""/>
      <w:lvlJc w:val="left"/>
      <w:pPr>
        <w:ind w:left="6480" w:hanging="360"/>
      </w:pPr>
      <w:rPr>
        <w:rFonts w:ascii="Wingdings" w:hAnsi="Wingdings" w:hint="default"/>
      </w:rPr>
    </w:lvl>
  </w:abstractNum>
  <w:abstractNum w:abstractNumId="23" w15:restartNumberingAfterBreak="0">
    <w:nsid w:val="539E11CE"/>
    <w:multiLevelType w:val="hybridMultilevel"/>
    <w:tmpl w:val="391EAD2E"/>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4" w15:restartNumberingAfterBreak="0">
    <w:nsid w:val="5ABC236D"/>
    <w:multiLevelType w:val="hybridMultilevel"/>
    <w:tmpl w:val="A3BE3F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B8B1C26"/>
    <w:multiLevelType w:val="hybridMultilevel"/>
    <w:tmpl w:val="FFFFFFFF"/>
    <w:lvl w:ilvl="0" w:tplc="293AEA94">
      <w:start w:val="1"/>
      <w:numFmt w:val="bullet"/>
      <w:lvlText w:val=""/>
      <w:lvlJc w:val="left"/>
      <w:pPr>
        <w:ind w:left="720" w:hanging="360"/>
      </w:pPr>
      <w:rPr>
        <w:rFonts w:ascii="Symbol" w:hAnsi="Symbol" w:hint="default"/>
      </w:rPr>
    </w:lvl>
    <w:lvl w:ilvl="1" w:tplc="EC948A02">
      <w:start w:val="1"/>
      <w:numFmt w:val="bullet"/>
      <w:lvlText w:val=""/>
      <w:lvlJc w:val="left"/>
      <w:pPr>
        <w:ind w:left="1440" w:hanging="360"/>
      </w:pPr>
      <w:rPr>
        <w:rFonts w:ascii="Symbol" w:hAnsi="Symbol" w:hint="default"/>
      </w:rPr>
    </w:lvl>
    <w:lvl w:ilvl="2" w:tplc="0F5233BA">
      <w:start w:val="1"/>
      <w:numFmt w:val="bullet"/>
      <w:lvlText w:val="o"/>
      <w:lvlJc w:val="left"/>
      <w:pPr>
        <w:ind w:left="2160" w:hanging="360"/>
      </w:pPr>
      <w:rPr>
        <w:rFonts w:ascii="Courier New" w:hAnsi="Courier New" w:hint="default"/>
      </w:rPr>
    </w:lvl>
    <w:lvl w:ilvl="3" w:tplc="CBA06D88">
      <w:start w:val="1"/>
      <w:numFmt w:val="bullet"/>
      <w:lvlText w:val=""/>
      <w:lvlJc w:val="left"/>
      <w:pPr>
        <w:ind w:left="2880" w:hanging="360"/>
      </w:pPr>
      <w:rPr>
        <w:rFonts w:ascii="Symbol" w:hAnsi="Symbol" w:hint="default"/>
      </w:rPr>
    </w:lvl>
    <w:lvl w:ilvl="4" w:tplc="6D1664A6">
      <w:start w:val="1"/>
      <w:numFmt w:val="bullet"/>
      <w:lvlText w:val="o"/>
      <w:lvlJc w:val="left"/>
      <w:pPr>
        <w:ind w:left="3600" w:hanging="360"/>
      </w:pPr>
      <w:rPr>
        <w:rFonts w:ascii="Courier New" w:hAnsi="Courier New" w:hint="default"/>
      </w:rPr>
    </w:lvl>
    <w:lvl w:ilvl="5" w:tplc="97B45522">
      <w:start w:val="1"/>
      <w:numFmt w:val="bullet"/>
      <w:lvlText w:val=""/>
      <w:lvlJc w:val="left"/>
      <w:pPr>
        <w:ind w:left="4320" w:hanging="360"/>
      </w:pPr>
      <w:rPr>
        <w:rFonts w:ascii="Wingdings" w:hAnsi="Wingdings" w:hint="default"/>
      </w:rPr>
    </w:lvl>
    <w:lvl w:ilvl="6" w:tplc="4B4AE838">
      <w:start w:val="1"/>
      <w:numFmt w:val="bullet"/>
      <w:lvlText w:val=""/>
      <w:lvlJc w:val="left"/>
      <w:pPr>
        <w:ind w:left="5040" w:hanging="360"/>
      </w:pPr>
      <w:rPr>
        <w:rFonts w:ascii="Symbol" w:hAnsi="Symbol" w:hint="default"/>
      </w:rPr>
    </w:lvl>
    <w:lvl w:ilvl="7" w:tplc="47747F3C">
      <w:start w:val="1"/>
      <w:numFmt w:val="bullet"/>
      <w:lvlText w:val="o"/>
      <w:lvlJc w:val="left"/>
      <w:pPr>
        <w:ind w:left="5760" w:hanging="360"/>
      </w:pPr>
      <w:rPr>
        <w:rFonts w:ascii="Courier New" w:hAnsi="Courier New" w:hint="default"/>
      </w:rPr>
    </w:lvl>
    <w:lvl w:ilvl="8" w:tplc="975627E6">
      <w:start w:val="1"/>
      <w:numFmt w:val="bullet"/>
      <w:lvlText w:val=""/>
      <w:lvlJc w:val="left"/>
      <w:pPr>
        <w:ind w:left="6480" w:hanging="360"/>
      </w:pPr>
      <w:rPr>
        <w:rFonts w:ascii="Wingdings" w:hAnsi="Wingdings" w:hint="default"/>
      </w:rPr>
    </w:lvl>
  </w:abstractNum>
  <w:abstractNum w:abstractNumId="26" w15:restartNumberingAfterBreak="0">
    <w:nsid w:val="5C5042B8"/>
    <w:multiLevelType w:val="hybridMultilevel"/>
    <w:tmpl w:val="01B6EE5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7" w15:restartNumberingAfterBreak="0">
    <w:nsid w:val="63086A67"/>
    <w:multiLevelType w:val="hybridMultilevel"/>
    <w:tmpl w:val="0532CEFA"/>
    <w:lvl w:ilvl="0" w:tplc="F314D09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8" w15:restartNumberingAfterBreak="0">
    <w:nsid w:val="631C6E2A"/>
    <w:multiLevelType w:val="hybridMultilevel"/>
    <w:tmpl w:val="FFFFFFFF"/>
    <w:lvl w:ilvl="0" w:tplc="0D6E79E2">
      <w:start w:val="1"/>
      <w:numFmt w:val="bullet"/>
      <w:lvlText w:val=""/>
      <w:lvlJc w:val="left"/>
      <w:pPr>
        <w:ind w:left="720" w:hanging="360"/>
      </w:pPr>
      <w:rPr>
        <w:rFonts w:ascii="Symbol" w:hAnsi="Symbol" w:hint="default"/>
      </w:rPr>
    </w:lvl>
    <w:lvl w:ilvl="1" w:tplc="55E80F1C">
      <w:start w:val="1"/>
      <w:numFmt w:val="bullet"/>
      <w:lvlText w:val="o"/>
      <w:lvlJc w:val="left"/>
      <w:pPr>
        <w:ind w:left="1440" w:hanging="360"/>
      </w:pPr>
      <w:rPr>
        <w:rFonts w:ascii="Courier New" w:hAnsi="Courier New" w:hint="default"/>
      </w:rPr>
    </w:lvl>
    <w:lvl w:ilvl="2" w:tplc="EE9EAEDA">
      <w:start w:val="1"/>
      <w:numFmt w:val="bullet"/>
      <w:lvlText w:val=""/>
      <w:lvlJc w:val="left"/>
      <w:pPr>
        <w:ind w:left="2160" w:hanging="360"/>
      </w:pPr>
      <w:rPr>
        <w:rFonts w:ascii="Wingdings" w:hAnsi="Wingdings" w:hint="default"/>
      </w:rPr>
    </w:lvl>
    <w:lvl w:ilvl="3" w:tplc="8AA0A078">
      <w:start w:val="1"/>
      <w:numFmt w:val="bullet"/>
      <w:lvlText w:val=""/>
      <w:lvlJc w:val="left"/>
      <w:pPr>
        <w:ind w:left="2880" w:hanging="360"/>
      </w:pPr>
      <w:rPr>
        <w:rFonts w:ascii="Symbol" w:hAnsi="Symbol" w:hint="default"/>
      </w:rPr>
    </w:lvl>
    <w:lvl w:ilvl="4" w:tplc="8826A9A4">
      <w:start w:val="1"/>
      <w:numFmt w:val="bullet"/>
      <w:lvlText w:val="o"/>
      <w:lvlJc w:val="left"/>
      <w:pPr>
        <w:ind w:left="3600" w:hanging="360"/>
      </w:pPr>
      <w:rPr>
        <w:rFonts w:ascii="Courier New" w:hAnsi="Courier New" w:hint="default"/>
      </w:rPr>
    </w:lvl>
    <w:lvl w:ilvl="5" w:tplc="876CCD1A">
      <w:start w:val="1"/>
      <w:numFmt w:val="bullet"/>
      <w:lvlText w:val=""/>
      <w:lvlJc w:val="left"/>
      <w:pPr>
        <w:ind w:left="4320" w:hanging="360"/>
      </w:pPr>
      <w:rPr>
        <w:rFonts w:ascii="Wingdings" w:hAnsi="Wingdings" w:hint="default"/>
      </w:rPr>
    </w:lvl>
    <w:lvl w:ilvl="6" w:tplc="036A6B18">
      <w:start w:val="1"/>
      <w:numFmt w:val="bullet"/>
      <w:lvlText w:val=""/>
      <w:lvlJc w:val="left"/>
      <w:pPr>
        <w:ind w:left="5040" w:hanging="360"/>
      </w:pPr>
      <w:rPr>
        <w:rFonts w:ascii="Symbol" w:hAnsi="Symbol" w:hint="default"/>
      </w:rPr>
    </w:lvl>
    <w:lvl w:ilvl="7" w:tplc="F4CA78B4">
      <w:start w:val="1"/>
      <w:numFmt w:val="bullet"/>
      <w:lvlText w:val="o"/>
      <w:lvlJc w:val="left"/>
      <w:pPr>
        <w:ind w:left="5760" w:hanging="360"/>
      </w:pPr>
      <w:rPr>
        <w:rFonts w:ascii="Courier New" w:hAnsi="Courier New" w:hint="default"/>
      </w:rPr>
    </w:lvl>
    <w:lvl w:ilvl="8" w:tplc="015A451E">
      <w:start w:val="1"/>
      <w:numFmt w:val="bullet"/>
      <w:lvlText w:val=""/>
      <w:lvlJc w:val="left"/>
      <w:pPr>
        <w:ind w:left="6480" w:hanging="360"/>
      </w:pPr>
      <w:rPr>
        <w:rFonts w:ascii="Wingdings" w:hAnsi="Wingdings" w:hint="default"/>
      </w:rPr>
    </w:lvl>
  </w:abstractNum>
  <w:abstractNum w:abstractNumId="29" w15:restartNumberingAfterBreak="0">
    <w:nsid w:val="63527D42"/>
    <w:multiLevelType w:val="hybridMultilevel"/>
    <w:tmpl w:val="21AC3D9E"/>
    <w:lvl w:ilvl="0" w:tplc="10090001">
      <w:start w:val="1"/>
      <w:numFmt w:val="bullet"/>
      <w:lvlText w:val=""/>
      <w:lvlJc w:val="left"/>
      <w:pPr>
        <w:ind w:left="1729" w:hanging="360"/>
      </w:pPr>
      <w:rPr>
        <w:rFonts w:ascii="Symbol" w:hAnsi="Symbol" w:hint="default"/>
      </w:rPr>
    </w:lvl>
    <w:lvl w:ilvl="1" w:tplc="10090003">
      <w:start w:val="1"/>
      <w:numFmt w:val="bullet"/>
      <w:lvlText w:val="o"/>
      <w:lvlJc w:val="left"/>
      <w:pPr>
        <w:ind w:left="2449" w:hanging="360"/>
      </w:pPr>
      <w:rPr>
        <w:rFonts w:ascii="Courier New" w:hAnsi="Courier New" w:cs="Courier New" w:hint="default"/>
      </w:rPr>
    </w:lvl>
    <w:lvl w:ilvl="2" w:tplc="10090005">
      <w:start w:val="1"/>
      <w:numFmt w:val="bullet"/>
      <w:lvlText w:val=""/>
      <w:lvlJc w:val="left"/>
      <w:pPr>
        <w:ind w:left="3169" w:hanging="360"/>
      </w:pPr>
      <w:rPr>
        <w:rFonts w:ascii="Wingdings" w:hAnsi="Wingdings" w:hint="default"/>
      </w:rPr>
    </w:lvl>
    <w:lvl w:ilvl="3" w:tplc="10090001">
      <w:start w:val="1"/>
      <w:numFmt w:val="bullet"/>
      <w:lvlText w:val=""/>
      <w:lvlJc w:val="left"/>
      <w:pPr>
        <w:ind w:left="3889" w:hanging="360"/>
      </w:pPr>
      <w:rPr>
        <w:rFonts w:ascii="Symbol" w:hAnsi="Symbol" w:hint="default"/>
      </w:rPr>
    </w:lvl>
    <w:lvl w:ilvl="4" w:tplc="10090003">
      <w:start w:val="1"/>
      <w:numFmt w:val="bullet"/>
      <w:lvlText w:val="o"/>
      <w:lvlJc w:val="left"/>
      <w:pPr>
        <w:ind w:left="4609" w:hanging="360"/>
      </w:pPr>
      <w:rPr>
        <w:rFonts w:ascii="Courier New" w:hAnsi="Courier New" w:cs="Courier New" w:hint="default"/>
      </w:rPr>
    </w:lvl>
    <w:lvl w:ilvl="5" w:tplc="10090005">
      <w:start w:val="1"/>
      <w:numFmt w:val="bullet"/>
      <w:lvlText w:val=""/>
      <w:lvlJc w:val="left"/>
      <w:pPr>
        <w:ind w:left="5329" w:hanging="360"/>
      </w:pPr>
      <w:rPr>
        <w:rFonts w:ascii="Wingdings" w:hAnsi="Wingdings" w:hint="default"/>
      </w:rPr>
    </w:lvl>
    <w:lvl w:ilvl="6" w:tplc="10090001">
      <w:start w:val="1"/>
      <w:numFmt w:val="bullet"/>
      <w:lvlText w:val=""/>
      <w:lvlJc w:val="left"/>
      <w:pPr>
        <w:ind w:left="6049" w:hanging="360"/>
      </w:pPr>
      <w:rPr>
        <w:rFonts w:ascii="Symbol" w:hAnsi="Symbol" w:hint="default"/>
      </w:rPr>
    </w:lvl>
    <w:lvl w:ilvl="7" w:tplc="10090003">
      <w:start w:val="1"/>
      <w:numFmt w:val="bullet"/>
      <w:lvlText w:val="o"/>
      <w:lvlJc w:val="left"/>
      <w:pPr>
        <w:ind w:left="6769" w:hanging="360"/>
      </w:pPr>
      <w:rPr>
        <w:rFonts w:ascii="Courier New" w:hAnsi="Courier New" w:cs="Courier New" w:hint="default"/>
      </w:rPr>
    </w:lvl>
    <w:lvl w:ilvl="8" w:tplc="10090005">
      <w:start w:val="1"/>
      <w:numFmt w:val="bullet"/>
      <w:lvlText w:val=""/>
      <w:lvlJc w:val="left"/>
      <w:pPr>
        <w:ind w:left="7489" w:hanging="360"/>
      </w:pPr>
      <w:rPr>
        <w:rFonts w:ascii="Wingdings" w:hAnsi="Wingdings" w:hint="default"/>
      </w:rPr>
    </w:lvl>
  </w:abstractNum>
  <w:abstractNum w:abstractNumId="30" w15:restartNumberingAfterBreak="0">
    <w:nsid w:val="68990DB4"/>
    <w:multiLevelType w:val="hybridMultilevel"/>
    <w:tmpl w:val="A6581F0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1" w15:restartNumberingAfterBreak="0">
    <w:nsid w:val="6B6A0E8F"/>
    <w:multiLevelType w:val="hybridMultilevel"/>
    <w:tmpl w:val="70CCB03C"/>
    <w:lvl w:ilvl="0" w:tplc="9A427076">
      <w:start w:val="1"/>
      <w:numFmt w:val="bullet"/>
      <w:lvlText w:val=""/>
      <w:lvlJc w:val="left"/>
      <w:pPr>
        <w:tabs>
          <w:tab w:val="num" w:pos="720"/>
        </w:tabs>
        <w:ind w:left="720" w:hanging="360"/>
      </w:pPr>
      <w:rPr>
        <w:rFonts w:ascii="Symbol" w:hAnsi="Symbol" w:hint="default"/>
        <w:sz w:val="20"/>
      </w:rPr>
    </w:lvl>
    <w:lvl w:ilvl="1" w:tplc="B8D8AF14" w:tentative="1">
      <w:start w:val="1"/>
      <w:numFmt w:val="bullet"/>
      <w:lvlText w:val=""/>
      <w:lvlJc w:val="left"/>
      <w:pPr>
        <w:tabs>
          <w:tab w:val="num" w:pos="1440"/>
        </w:tabs>
        <w:ind w:left="1440" w:hanging="360"/>
      </w:pPr>
      <w:rPr>
        <w:rFonts w:ascii="Symbol" w:hAnsi="Symbol" w:hint="default"/>
        <w:sz w:val="20"/>
      </w:rPr>
    </w:lvl>
    <w:lvl w:ilvl="2" w:tplc="094888B8" w:tentative="1">
      <w:start w:val="1"/>
      <w:numFmt w:val="bullet"/>
      <w:lvlText w:val=""/>
      <w:lvlJc w:val="left"/>
      <w:pPr>
        <w:tabs>
          <w:tab w:val="num" w:pos="2160"/>
        </w:tabs>
        <w:ind w:left="2160" w:hanging="360"/>
      </w:pPr>
      <w:rPr>
        <w:rFonts w:ascii="Symbol" w:hAnsi="Symbol" w:hint="default"/>
        <w:sz w:val="20"/>
      </w:rPr>
    </w:lvl>
    <w:lvl w:ilvl="3" w:tplc="8182C47C" w:tentative="1">
      <w:start w:val="1"/>
      <w:numFmt w:val="bullet"/>
      <w:lvlText w:val=""/>
      <w:lvlJc w:val="left"/>
      <w:pPr>
        <w:tabs>
          <w:tab w:val="num" w:pos="2880"/>
        </w:tabs>
        <w:ind w:left="2880" w:hanging="360"/>
      </w:pPr>
      <w:rPr>
        <w:rFonts w:ascii="Symbol" w:hAnsi="Symbol" w:hint="default"/>
        <w:sz w:val="20"/>
      </w:rPr>
    </w:lvl>
    <w:lvl w:ilvl="4" w:tplc="468E3ADA" w:tentative="1">
      <w:start w:val="1"/>
      <w:numFmt w:val="bullet"/>
      <w:lvlText w:val=""/>
      <w:lvlJc w:val="left"/>
      <w:pPr>
        <w:tabs>
          <w:tab w:val="num" w:pos="3600"/>
        </w:tabs>
        <w:ind w:left="3600" w:hanging="360"/>
      </w:pPr>
      <w:rPr>
        <w:rFonts w:ascii="Symbol" w:hAnsi="Symbol" w:hint="default"/>
        <w:sz w:val="20"/>
      </w:rPr>
    </w:lvl>
    <w:lvl w:ilvl="5" w:tplc="3ED8563E" w:tentative="1">
      <w:start w:val="1"/>
      <w:numFmt w:val="bullet"/>
      <w:lvlText w:val=""/>
      <w:lvlJc w:val="left"/>
      <w:pPr>
        <w:tabs>
          <w:tab w:val="num" w:pos="4320"/>
        </w:tabs>
        <w:ind w:left="4320" w:hanging="360"/>
      </w:pPr>
      <w:rPr>
        <w:rFonts w:ascii="Symbol" w:hAnsi="Symbol" w:hint="default"/>
        <w:sz w:val="20"/>
      </w:rPr>
    </w:lvl>
    <w:lvl w:ilvl="6" w:tplc="DCFC2AE4" w:tentative="1">
      <w:start w:val="1"/>
      <w:numFmt w:val="bullet"/>
      <w:lvlText w:val=""/>
      <w:lvlJc w:val="left"/>
      <w:pPr>
        <w:tabs>
          <w:tab w:val="num" w:pos="5040"/>
        </w:tabs>
        <w:ind w:left="5040" w:hanging="360"/>
      </w:pPr>
      <w:rPr>
        <w:rFonts w:ascii="Symbol" w:hAnsi="Symbol" w:hint="default"/>
        <w:sz w:val="20"/>
      </w:rPr>
    </w:lvl>
    <w:lvl w:ilvl="7" w:tplc="F658199A" w:tentative="1">
      <w:start w:val="1"/>
      <w:numFmt w:val="bullet"/>
      <w:lvlText w:val=""/>
      <w:lvlJc w:val="left"/>
      <w:pPr>
        <w:tabs>
          <w:tab w:val="num" w:pos="5760"/>
        </w:tabs>
        <w:ind w:left="5760" w:hanging="360"/>
      </w:pPr>
      <w:rPr>
        <w:rFonts w:ascii="Symbol" w:hAnsi="Symbol" w:hint="default"/>
        <w:sz w:val="20"/>
      </w:rPr>
    </w:lvl>
    <w:lvl w:ilvl="8" w:tplc="71368B4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7F112C"/>
    <w:multiLevelType w:val="hybridMultilevel"/>
    <w:tmpl w:val="CE5C1ED4"/>
    <w:lvl w:ilvl="0" w:tplc="10090001">
      <w:start w:val="1"/>
      <w:numFmt w:val="bullet"/>
      <w:lvlText w:val=""/>
      <w:lvlJc w:val="left"/>
      <w:pPr>
        <w:ind w:left="1729" w:hanging="360"/>
      </w:pPr>
      <w:rPr>
        <w:rFonts w:ascii="Symbol" w:hAnsi="Symbol" w:hint="default"/>
      </w:rPr>
    </w:lvl>
    <w:lvl w:ilvl="1" w:tplc="10090003" w:tentative="1">
      <w:start w:val="1"/>
      <w:numFmt w:val="bullet"/>
      <w:lvlText w:val="o"/>
      <w:lvlJc w:val="left"/>
      <w:pPr>
        <w:ind w:left="2449" w:hanging="360"/>
      </w:pPr>
      <w:rPr>
        <w:rFonts w:ascii="Courier New" w:hAnsi="Courier New" w:cs="Courier New" w:hint="default"/>
      </w:rPr>
    </w:lvl>
    <w:lvl w:ilvl="2" w:tplc="10090005" w:tentative="1">
      <w:start w:val="1"/>
      <w:numFmt w:val="bullet"/>
      <w:lvlText w:val=""/>
      <w:lvlJc w:val="left"/>
      <w:pPr>
        <w:ind w:left="3169" w:hanging="360"/>
      </w:pPr>
      <w:rPr>
        <w:rFonts w:ascii="Wingdings" w:hAnsi="Wingdings" w:hint="default"/>
      </w:rPr>
    </w:lvl>
    <w:lvl w:ilvl="3" w:tplc="10090001" w:tentative="1">
      <w:start w:val="1"/>
      <w:numFmt w:val="bullet"/>
      <w:lvlText w:val=""/>
      <w:lvlJc w:val="left"/>
      <w:pPr>
        <w:ind w:left="3889" w:hanging="360"/>
      </w:pPr>
      <w:rPr>
        <w:rFonts w:ascii="Symbol" w:hAnsi="Symbol" w:hint="default"/>
      </w:rPr>
    </w:lvl>
    <w:lvl w:ilvl="4" w:tplc="10090003" w:tentative="1">
      <w:start w:val="1"/>
      <w:numFmt w:val="bullet"/>
      <w:lvlText w:val="o"/>
      <w:lvlJc w:val="left"/>
      <w:pPr>
        <w:ind w:left="4609" w:hanging="360"/>
      </w:pPr>
      <w:rPr>
        <w:rFonts w:ascii="Courier New" w:hAnsi="Courier New" w:cs="Courier New" w:hint="default"/>
      </w:rPr>
    </w:lvl>
    <w:lvl w:ilvl="5" w:tplc="10090005" w:tentative="1">
      <w:start w:val="1"/>
      <w:numFmt w:val="bullet"/>
      <w:lvlText w:val=""/>
      <w:lvlJc w:val="left"/>
      <w:pPr>
        <w:ind w:left="5329" w:hanging="360"/>
      </w:pPr>
      <w:rPr>
        <w:rFonts w:ascii="Wingdings" w:hAnsi="Wingdings" w:hint="default"/>
      </w:rPr>
    </w:lvl>
    <w:lvl w:ilvl="6" w:tplc="10090001" w:tentative="1">
      <w:start w:val="1"/>
      <w:numFmt w:val="bullet"/>
      <w:lvlText w:val=""/>
      <w:lvlJc w:val="left"/>
      <w:pPr>
        <w:ind w:left="6049" w:hanging="360"/>
      </w:pPr>
      <w:rPr>
        <w:rFonts w:ascii="Symbol" w:hAnsi="Symbol" w:hint="default"/>
      </w:rPr>
    </w:lvl>
    <w:lvl w:ilvl="7" w:tplc="10090003" w:tentative="1">
      <w:start w:val="1"/>
      <w:numFmt w:val="bullet"/>
      <w:lvlText w:val="o"/>
      <w:lvlJc w:val="left"/>
      <w:pPr>
        <w:ind w:left="6769" w:hanging="360"/>
      </w:pPr>
      <w:rPr>
        <w:rFonts w:ascii="Courier New" w:hAnsi="Courier New" w:cs="Courier New" w:hint="default"/>
      </w:rPr>
    </w:lvl>
    <w:lvl w:ilvl="8" w:tplc="10090005" w:tentative="1">
      <w:start w:val="1"/>
      <w:numFmt w:val="bullet"/>
      <w:lvlText w:val=""/>
      <w:lvlJc w:val="left"/>
      <w:pPr>
        <w:ind w:left="7489" w:hanging="360"/>
      </w:pPr>
      <w:rPr>
        <w:rFonts w:ascii="Wingdings" w:hAnsi="Wingdings" w:hint="default"/>
      </w:rPr>
    </w:lvl>
  </w:abstractNum>
  <w:abstractNum w:abstractNumId="33" w15:restartNumberingAfterBreak="0">
    <w:nsid w:val="6EEE7A97"/>
    <w:multiLevelType w:val="hybridMultilevel"/>
    <w:tmpl w:val="86D2962E"/>
    <w:lvl w:ilvl="0" w:tplc="1009000F">
      <w:start w:val="1"/>
      <w:numFmt w:val="decimal"/>
      <w:lvlText w:val="%1."/>
      <w:lvlJc w:val="left"/>
      <w:pPr>
        <w:ind w:left="1729" w:hanging="360"/>
      </w:pPr>
    </w:lvl>
    <w:lvl w:ilvl="1" w:tplc="10090019" w:tentative="1">
      <w:start w:val="1"/>
      <w:numFmt w:val="lowerLetter"/>
      <w:lvlText w:val="%2."/>
      <w:lvlJc w:val="left"/>
      <w:pPr>
        <w:ind w:left="2449" w:hanging="360"/>
      </w:pPr>
    </w:lvl>
    <w:lvl w:ilvl="2" w:tplc="1009001B" w:tentative="1">
      <w:start w:val="1"/>
      <w:numFmt w:val="lowerRoman"/>
      <w:lvlText w:val="%3."/>
      <w:lvlJc w:val="right"/>
      <w:pPr>
        <w:ind w:left="3169" w:hanging="180"/>
      </w:pPr>
    </w:lvl>
    <w:lvl w:ilvl="3" w:tplc="1009000F" w:tentative="1">
      <w:start w:val="1"/>
      <w:numFmt w:val="decimal"/>
      <w:lvlText w:val="%4."/>
      <w:lvlJc w:val="left"/>
      <w:pPr>
        <w:ind w:left="3889" w:hanging="360"/>
      </w:pPr>
    </w:lvl>
    <w:lvl w:ilvl="4" w:tplc="10090019" w:tentative="1">
      <w:start w:val="1"/>
      <w:numFmt w:val="lowerLetter"/>
      <w:lvlText w:val="%5."/>
      <w:lvlJc w:val="left"/>
      <w:pPr>
        <w:ind w:left="4609" w:hanging="360"/>
      </w:pPr>
    </w:lvl>
    <w:lvl w:ilvl="5" w:tplc="1009001B" w:tentative="1">
      <w:start w:val="1"/>
      <w:numFmt w:val="lowerRoman"/>
      <w:lvlText w:val="%6."/>
      <w:lvlJc w:val="right"/>
      <w:pPr>
        <w:ind w:left="5329" w:hanging="180"/>
      </w:pPr>
    </w:lvl>
    <w:lvl w:ilvl="6" w:tplc="1009000F" w:tentative="1">
      <w:start w:val="1"/>
      <w:numFmt w:val="decimal"/>
      <w:lvlText w:val="%7."/>
      <w:lvlJc w:val="left"/>
      <w:pPr>
        <w:ind w:left="6049" w:hanging="360"/>
      </w:pPr>
    </w:lvl>
    <w:lvl w:ilvl="7" w:tplc="10090019" w:tentative="1">
      <w:start w:val="1"/>
      <w:numFmt w:val="lowerLetter"/>
      <w:lvlText w:val="%8."/>
      <w:lvlJc w:val="left"/>
      <w:pPr>
        <w:ind w:left="6769" w:hanging="360"/>
      </w:pPr>
    </w:lvl>
    <w:lvl w:ilvl="8" w:tplc="1009001B" w:tentative="1">
      <w:start w:val="1"/>
      <w:numFmt w:val="lowerRoman"/>
      <w:lvlText w:val="%9."/>
      <w:lvlJc w:val="right"/>
      <w:pPr>
        <w:ind w:left="7489" w:hanging="180"/>
      </w:pPr>
    </w:lvl>
  </w:abstractNum>
  <w:abstractNum w:abstractNumId="34" w15:restartNumberingAfterBreak="0">
    <w:nsid w:val="6F80419C"/>
    <w:multiLevelType w:val="hybridMultilevel"/>
    <w:tmpl w:val="A4329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7E2A55"/>
    <w:multiLevelType w:val="hybridMultilevel"/>
    <w:tmpl w:val="28BABA8C"/>
    <w:lvl w:ilvl="0" w:tplc="1009000F">
      <w:start w:val="1"/>
      <w:numFmt w:val="decimal"/>
      <w:lvlText w:val="%1."/>
      <w:lvlJc w:val="left"/>
      <w:pPr>
        <w:ind w:left="1729" w:hanging="360"/>
      </w:pPr>
    </w:lvl>
    <w:lvl w:ilvl="1" w:tplc="0FF484B4">
      <w:start w:val="1"/>
      <w:numFmt w:val="lowerRoman"/>
      <w:lvlText w:val="%2)"/>
      <w:lvlJc w:val="left"/>
      <w:pPr>
        <w:ind w:left="2809" w:hanging="720"/>
      </w:pPr>
      <w:rPr>
        <w:rFonts w:hint="default"/>
      </w:rPr>
    </w:lvl>
    <w:lvl w:ilvl="2" w:tplc="1009001B" w:tentative="1">
      <w:start w:val="1"/>
      <w:numFmt w:val="lowerRoman"/>
      <w:lvlText w:val="%3."/>
      <w:lvlJc w:val="right"/>
      <w:pPr>
        <w:ind w:left="3169" w:hanging="180"/>
      </w:pPr>
    </w:lvl>
    <w:lvl w:ilvl="3" w:tplc="1009000F" w:tentative="1">
      <w:start w:val="1"/>
      <w:numFmt w:val="decimal"/>
      <w:lvlText w:val="%4."/>
      <w:lvlJc w:val="left"/>
      <w:pPr>
        <w:ind w:left="3889" w:hanging="360"/>
      </w:pPr>
    </w:lvl>
    <w:lvl w:ilvl="4" w:tplc="10090019" w:tentative="1">
      <w:start w:val="1"/>
      <w:numFmt w:val="lowerLetter"/>
      <w:lvlText w:val="%5."/>
      <w:lvlJc w:val="left"/>
      <w:pPr>
        <w:ind w:left="4609" w:hanging="360"/>
      </w:pPr>
    </w:lvl>
    <w:lvl w:ilvl="5" w:tplc="1009001B" w:tentative="1">
      <w:start w:val="1"/>
      <w:numFmt w:val="lowerRoman"/>
      <w:lvlText w:val="%6."/>
      <w:lvlJc w:val="right"/>
      <w:pPr>
        <w:ind w:left="5329" w:hanging="180"/>
      </w:pPr>
    </w:lvl>
    <w:lvl w:ilvl="6" w:tplc="1009000F" w:tentative="1">
      <w:start w:val="1"/>
      <w:numFmt w:val="decimal"/>
      <w:lvlText w:val="%7."/>
      <w:lvlJc w:val="left"/>
      <w:pPr>
        <w:ind w:left="6049" w:hanging="360"/>
      </w:pPr>
    </w:lvl>
    <w:lvl w:ilvl="7" w:tplc="10090019" w:tentative="1">
      <w:start w:val="1"/>
      <w:numFmt w:val="lowerLetter"/>
      <w:lvlText w:val="%8."/>
      <w:lvlJc w:val="left"/>
      <w:pPr>
        <w:ind w:left="6769" w:hanging="360"/>
      </w:pPr>
    </w:lvl>
    <w:lvl w:ilvl="8" w:tplc="1009001B" w:tentative="1">
      <w:start w:val="1"/>
      <w:numFmt w:val="lowerRoman"/>
      <w:lvlText w:val="%9."/>
      <w:lvlJc w:val="right"/>
      <w:pPr>
        <w:ind w:left="7489" w:hanging="180"/>
      </w:pPr>
    </w:lvl>
  </w:abstractNum>
  <w:abstractNum w:abstractNumId="36" w15:restartNumberingAfterBreak="0">
    <w:nsid w:val="76253FFB"/>
    <w:multiLevelType w:val="hybridMultilevel"/>
    <w:tmpl w:val="8C44AC4A"/>
    <w:lvl w:ilvl="0" w:tplc="10090001">
      <w:start w:val="1"/>
      <w:numFmt w:val="bullet"/>
      <w:lvlText w:val=""/>
      <w:lvlJc w:val="left"/>
      <w:pPr>
        <w:ind w:left="1729" w:hanging="360"/>
      </w:pPr>
      <w:rPr>
        <w:rFonts w:ascii="Symbol" w:hAnsi="Symbol" w:hint="default"/>
      </w:rPr>
    </w:lvl>
    <w:lvl w:ilvl="1" w:tplc="10090003">
      <w:start w:val="1"/>
      <w:numFmt w:val="bullet"/>
      <w:lvlText w:val="o"/>
      <w:lvlJc w:val="left"/>
      <w:pPr>
        <w:ind w:left="2449" w:hanging="360"/>
      </w:pPr>
      <w:rPr>
        <w:rFonts w:ascii="Courier New" w:hAnsi="Courier New" w:cs="Courier New" w:hint="default"/>
      </w:rPr>
    </w:lvl>
    <w:lvl w:ilvl="2" w:tplc="10090005">
      <w:start w:val="1"/>
      <w:numFmt w:val="bullet"/>
      <w:lvlText w:val=""/>
      <w:lvlJc w:val="left"/>
      <w:pPr>
        <w:ind w:left="3169" w:hanging="360"/>
      </w:pPr>
      <w:rPr>
        <w:rFonts w:ascii="Wingdings" w:hAnsi="Wingdings" w:hint="default"/>
      </w:rPr>
    </w:lvl>
    <w:lvl w:ilvl="3" w:tplc="10090001">
      <w:start w:val="1"/>
      <w:numFmt w:val="bullet"/>
      <w:lvlText w:val=""/>
      <w:lvlJc w:val="left"/>
      <w:pPr>
        <w:ind w:left="3889" w:hanging="360"/>
      </w:pPr>
      <w:rPr>
        <w:rFonts w:ascii="Symbol" w:hAnsi="Symbol" w:hint="default"/>
      </w:rPr>
    </w:lvl>
    <w:lvl w:ilvl="4" w:tplc="10090003">
      <w:start w:val="1"/>
      <w:numFmt w:val="bullet"/>
      <w:lvlText w:val="o"/>
      <w:lvlJc w:val="left"/>
      <w:pPr>
        <w:ind w:left="4609" w:hanging="360"/>
      </w:pPr>
      <w:rPr>
        <w:rFonts w:ascii="Courier New" w:hAnsi="Courier New" w:cs="Courier New" w:hint="default"/>
      </w:rPr>
    </w:lvl>
    <w:lvl w:ilvl="5" w:tplc="10090005">
      <w:start w:val="1"/>
      <w:numFmt w:val="bullet"/>
      <w:lvlText w:val=""/>
      <w:lvlJc w:val="left"/>
      <w:pPr>
        <w:ind w:left="5329" w:hanging="360"/>
      </w:pPr>
      <w:rPr>
        <w:rFonts w:ascii="Wingdings" w:hAnsi="Wingdings" w:hint="default"/>
      </w:rPr>
    </w:lvl>
    <w:lvl w:ilvl="6" w:tplc="10090001">
      <w:start w:val="1"/>
      <w:numFmt w:val="bullet"/>
      <w:lvlText w:val=""/>
      <w:lvlJc w:val="left"/>
      <w:pPr>
        <w:ind w:left="6049" w:hanging="360"/>
      </w:pPr>
      <w:rPr>
        <w:rFonts w:ascii="Symbol" w:hAnsi="Symbol" w:hint="default"/>
      </w:rPr>
    </w:lvl>
    <w:lvl w:ilvl="7" w:tplc="10090003">
      <w:start w:val="1"/>
      <w:numFmt w:val="bullet"/>
      <w:lvlText w:val="o"/>
      <w:lvlJc w:val="left"/>
      <w:pPr>
        <w:ind w:left="6769" w:hanging="360"/>
      </w:pPr>
      <w:rPr>
        <w:rFonts w:ascii="Courier New" w:hAnsi="Courier New" w:cs="Courier New" w:hint="default"/>
      </w:rPr>
    </w:lvl>
    <w:lvl w:ilvl="8" w:tplc="10090005">
      <w:start w:val="1"/>
      <w:numFmt w:val="bullet"/>
      <w:lvlText w:val=""/>
      <w:lvlJc w:val="left"/>
      <w:pPr>
        <w:ind w:left="7489" w:hanging="360"/>
      </w:pPr>
      <w:rPr>
        <w:rFonts w:ascii="Wingdings" w:hAnsi="Wingdings" w:hint="default"/>
      </w:rPr>
    </w:lvl>
  </w:abstractNum>
  <w:abstractNum w:abstractNumId="37" w15:restartNumberingAfterBreak="0">
    <w:nsid w:val="76950C14"/>
    <w:multiLevelType w:val="hybridMultilevel"/>
    <w:tmpl w:val="F84C1B20"/>
    <w:lvl w:ilvl="0" w:tplc="01AC82AE">
      <w:start w:val="1"/>
      <w:numFmt w:val="bullet"/>
      <w:lvlText w:val=""/>
      <w:lvlJc w:val="left"/>
      <w:pPr>
        <w:tabs>
          <w:tab w:val="num" w:pos="720"/>
        </w:tabs>
        <w:ind w:left="720" w:hanging="360"/>
      </w:pPr>
      <w:rPr>
        <w:rFonts w:ascii="Symbol" w:hAnsi="Symbol" w:hint="default"/>
        <w:sz w:val="20"/>
      </w:rPr>
    </w:lvl>
    <w:lvl w:ilvl="1" w:tplc="DC3469DE" w:tentative="1">
      <w:start w:val="1"/>
      <w:numFmt w:val="bullet"/>
      <w:lvlText w:val=""/>
      <w:lvlJc w:val="left"/>
      <w:pPr>
        <w:tabs>
          <w:tab w:val="num" w:pos="1440"/>
        </w:tabs>
        <w:ind w:left="1440" w:hanging="360"/>
      </w:pPr>
      <w:rPr>
        <w:rFonts w:ascii="Symbol" w:hAnsi="Symbol" w:hint="default"/>
        <w:sz w:val="20"/>
      </w:rPr>
    </w:lvl>
    <w:lvl w:ilvl="2" w:tplc="E0DCEB26" w:tentative="1">
      <w:start w:val="1"/>
      <w:numFmt w:val="bullet"/>
      <w:lvlText w:val=""/>
      <w:lvlJc w:val="left"/>
      <w:pPr>
        <w:tabs>
          <w:tab w:val="num" w:pos="2160"/>
        </w:tabs>
        <w:ind w:left="2160" w:hanging="360"/>
      </w:pPr>
      <w:rPr>
        <w:rFonts w:ascii="Symbol" w:hAnsi="Symbol" w:hint="default"/>
        <w:sz w:val="20"/>
      </w:rPr>
    </w:lvl>
    <w:lvl w:ilvl="3" w:tplc="BF92D31C" w:tentative="1">
      <w:start w:val="1"/>
      <w:numFmt w:val="bullet"/>
      <w:lvlText w:val=""/>
      <w:lvlJc w:val="left"/>
      <w:pPr>
        <w:tabs>
          <w:tab w:val="num" w:pos="2880"/>
        </w:tabs>
        <w:ind w:left="2880" w:hanging="360"/>
      </w:pPr>
      <w:rPr>
        <w:rFonts w:ascii="Symbol" w:hAnsi="Symbol" w:hint="default"/>
        <w:sz w:val="20"/>
      </w:rPr>
    </w:lvl>
    <w:lvl w:ilvl="4" w:tplc="8B1882F6" w:tentative="1">
      <w:start w:val="1"/>
      <w:numFmt w:val="bullet"/>
      <w:lvlText w:val=""/>
      <w:lvlJc w:val="left"/>
      <w:pPr>
        <w:tabs>
          <w:tab w:val="num" w:pos="3600"/>
        </w:tabs>
        <w:ind w:left="3600" w:hanging="360"/>
      </w:pPr>
      <w:rPr>
        <w:rFonts w:ascii="Symbol" w:hAnsi="Symbol" w:hint="default"/>
        <w:sz w:val="20"/>
      </w:rPr>
    </w:lvl>
    <w:lvl w:ilvl="5" w:tplc="ACCA6A6E" w:tentative="1">
      <w:start w:val="1"/>
      <w:numFmt w:val="bullet"/>
      <w:lvlText w:val=""/>
      <w:lvlJc w:val="left"/>
      <w:pPr>
        <w:tabs>
          <w:tab w:val="num" w:pos="4320"/>
        </w:tabs>
        <w:ind w:left="4320" w:hanging="360"/>
      </w:pPr>
      <w:rPr>
        <w:rFonts w:ascii="Symbol" w:hAnsi="Symbol" w:hint="default"/>
        <w:sz w:val="20"/>
      </w:rPr>
    </w:lvl>
    <w:lvl w:ilvl="6" w:tplc="8352779C" w:tentative="1">
      <w:start w:val="1"/>
      <w:numFmt w:val="bullet"/>
      <w:lvlText w:val=""/>
      <w:lvlJc w:val="left"/>
      <w:pPr>
        <w:tabs>
          <w:tab w:val="num" w:pos="5040"/>
        </w:tabs>
        <w:ind w:left="5040" w:hanging="360"/>
      </w:pPr>
      <w:rPr>
        <w:rFonts w:ascii="Symbol" w:hAnsi="Symbol" w:hint="default"/>
        <w:sz w:val="20"/>
      </w:rPr>
    </w:lvl>
    <w:lvl w:ilvl="7" w:tplc="1230F894" w:tentative="1">
      <w:start w:val="1"/>
      <w:numFmt w:val="bullet"/>
      <w:lvlText w:val=""/>
      <w:lvlJc w:val="left"/>
      <w:pPr>
        <w:tabs>
          <w:tab w:val="num" w:pos="5760"/>
        </w:tabs>
        <w:ind w:left="5760" w:hanging="360"/>
      </w:pPr>
      <w:rPr>
        <w:rFonts w:ascii="Symbol" w:hAnsi="Symbol" w:hint="default"/>
        <w:sz w:val="20"/>
      </w:rPr>
    </w:lvl>
    <w:lvl w:ilvl="8" w:tplc="C86EBB64"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EB49AE"/>
    <w:multiLevelType w:val="hybridMultilevel"/>
    <w:tmpl w:val="C5F26E96"/>
    <w:lvl w:ilvl="0" w:tplc="819CA61A">
      <w:start w:val="1"/>
      <w:numFmt w:val="bullet"/>
      <w:lvlText w:val=""/>
      <w:lvlJc w:val="left"/>
      <w:pPr>
        <w:tabs>
          <w:tab w:val="num" w:pos="720"/>
        </w:tabs>
        <w:ind w:left="720" w:hanging="360"/>
      </w:pPr>
      <w:rPr>
        <w:rFonts w:ascii="Symbol" w:hAnsi="Symbol" w:hint="default"/>
        <w:sz w:val="20"/>
      </w:rPr>
    </w:lvl>
    <w:lvl w:ilvl="1" w:tplc="CD52461C" w:tentative="1">
      <w:start w:val="1"/>
      <w:numFmt w:val="bullet"/>
      <w:lvlText w:val=""/>
      <w:lvlJc w:val="left"/>
      <w:pPr>
        <w:tabs>
          <w:tab w:val="num" w:pos="1440"/>
        </w:tabs>
        <w:ind w:left="1440" w:hanging="360"/>
      </w:pPr>
      <w:rPr>
        <w:rFonts w:ascii="Symbol" w:hAnsi="Symbol" w:hint="default"/>
        <w:sz w:val="20"/>
      </w:rPr>
    </w:lvl>
    <w:lvl w:ilvl="2" w:tplc="EE666E8C" w:tentative="1">
      <w:start w:val="1"/>
      <w:numFmt w:val="bullet"/>
      <w:lvlText w:val=""/>
      <w:lvlJc w:val="left"/>
      <w:pPr>
        <w:tabs>
          <w:tab w:val="num" w:pos="2160"/>
        </w:tabs>
        <w:ind w:left="2160" w:hanging="360"/>
      </w:pPr>
      <w:rPr>
        <w:rFonts w:ascii="Symbol" w:hAnsi="Symbol" w:hint="default"/>
        <w:sz w:val="20"/>
      </w:rPr>
    </w:lvl>
    <w:lvl w:ilvl="3" w:tplc="6ABE5D18" w:tentative="1">
      <w:start w:val="1"/>
      <w:numFmt w:val="bullet"/>
      <w:lvlText w:val=""/>
      <w:lvlJc w:val="left"/>
      <w:pPr>
        <w:tabs>
          <w:tab w:val="num" w:pos="2880"/>
        </w:tabs>
        <w:ind w:left="2880" w:hanging="360"/>
      </w:pPr>
      <w:rPr>
        <w:rFonts w:ascii="Symbol" w:hAnsi="Symbol" w:hint="default"/>
        <w:sz w:val="20"/>
      </w:rPr>
    </w:lvl>
    <w:lvl w:ilvl="4" w:tplc="B59CB138" w:tentative="1">
      <w:start w:val="1"/>
      <w:numFmt w:val="bullet"/>
      <w:lvlText w:val=""/>
      <w:lvlJc w:val="left"/>
      <w:pPr>
        <w:tabs>
          <w:tab w:val="num" w:pos="3600"/>
        </w:tabs>
        <w:ind w:left="3600" w:hanging="360"/>
      </w:pPr>
      <w:rPr>
        <w:rFonts w:ascii="Symbol" w:hAnsi="Symbol" w:hint="default"/>
        <w:sz w:val="20"/>
      </w:rPr>
    </w:lvl>
    <w:lvl w:ilvl="5" w:tplc="64882552" w:tentative="1">
      <w:start w:val="1"/>
      <w:numFmt w:val="bullet"/>
      <w:lvlText w:val=""/>
      <w:lvlJc w:val="left"/>
      <w:pPr>
        <w:tabs>
          <w:tab w:val="num" w:pos="4320"/>
        </w:tabs>
        <w:ind w:left="4320" w:hanging="360"/>
      </w:pPr>
      <w:rPr>
        <w:rFonts w:ascii="Symbol" w:hAnsi="Symbol" w:hint="default"/>
        <w:sz w:val="20"/>
      </w:rPr>
    </w:lvl>
    <w:lvl w:ilvl="6" w:tplc="0FAECA1C" w:tentative="1">
      <w:start w:val="1"/>
      <w:numFmt w:val="bullet"/>
      <w:lvlText w:val=""/>
      <w:lvlJc w:val="left"/>
      <w:pPr>
        <w:tabs>
          <w:tab w:val="num" w:pos="5040"/>
        </w:tabs>
        <w:ind w:left="5040" w:hanging="360"/>
      </w:pPr>
      <w:rPr>
        <w:rFonts w:ascii="Symbol" w:hAnsi="Symbol" w:hint="default"/>
        <w:sz w:val="20"/>
      </w:rPr>
    </w:lvl>
    <w:lvl w:ilvl="7" w:tplc="0FB26E30" w:tentative="1">
      <w:start w:val="1"/>
      <w:numFmt w:val="bullet"/>
      <w:lvlText w:val=""/>
      <w:lvlJc w:val="left"/>
      <w:pPr>
        <w:tabs>
          <w:tab w:val="num" w:pos="5760"/>
        </w:tabs>
        <w:ind w:left="5760" w:hanging="360"/>
      </w:pPr>
      <w:rPr>
        <w:rFonts w:ascii="Symbol" w:hAnsi="Symbol" w:hint="default"/>
        <w:sz w:val="20"/>
      </w:rPr>
    </w:lvl>
    <w:lvl w:ilvl="8" w:tplc="C690FE84"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31"/>
  </w:num>
  <w:num w:numId="3">
    <w:abstractNumId w:val="6"/>
  </w:num>
  <w:num w:numId="4">
    <w:abstractNumId w:val="38"/>
  </w:num>
  <w:num w:numId="5">
    <w:abstractNumId w:val="17"/>
  </w:num>
  <w:num w:numId="6">
    <w:abstractNumId w:val="37"/>
  </w:num>
  <w:num w:numId="7">
    <w:abstractNumId w:val="24"/>
  </w:num>
  <w:num w:numId="8">
    <w:abstractNumId w:val="8"/>
  </w:num>
  <w:num w:numId="9">
    <w:abstractNumId w:val="7"/>
  </w:num>
  <w:num w:numId="10">
    <w:abstractNumId w:val="21"/>
  </w:num>
  <w:num w:numId="11">
    <w:abstractNumId w:val="34"/>
  </w:num>
  <w:num w:numId="12">
    <w:abstractNumId w:val="14"/>
  </w:num>
  <w:num w:numId="13">
    <w:abstractNumId w:val="2"/>
  </w:num>
  <w:num w:numId="14">
    <w:abstractNumId w:val="11"/>
  </w:num>
  <w:num w:numId="15">
    <w:abstractNumId w:val="30"/>
  </w:num>
  <w:num w:numId="16">
    <w:abstractNumId w:val="35"/>
  </w:num>
  <w:num w:numId="17">
    <w:abstractNumId w:val="32"/>
  </w:num>
  <w:num w:numId="18">
    <w:abstractNumId w:val="19"/>
  </w:num>
  <w:num w:numId="19">
    <w:abstractNumId w:val="15"/>
  </w:num>
  <w:num w:numId="20">
    <w:abstractNumId w:val="20"/>
  </w:num>
  <w:num w:numId="21">
    <w:abstractNumId w:val="0"/>
  </w:num>
  <w:num w:numId="22">
    <w:abstractNumId w:val="4"/>
  </w:num>
  <w:num w:numId="23">
    <w:abstractNumId w:val="9"/>
  </w:num>
  <w:num w:numId="24">
    <w:abstractNumId w:val="5"/>
  </w:num>
  <w:num w:numId="25">
    <w:abstractNumId w:val="10"/>
  </w:num>
  <w:num w:numId="26">
    <w:abstractNumId w:val="22"/>
  </w:num>
  <w:num w:numId="27">
    <w:abstractNumId w:val="1"/>
  </w:num>
  <w:num w:numId="28">
    <w:abstractNumId w:val="25"/>
  </w:num>
  <w:num w:numId="29">
    <w:abstractNumId w:val="13"/>
  </w:num>
  <w:num w:numId="30">
    <w:abstractNumId w:val="18"/>
  </w:num>
  <w:num w:numId="31">
    <w:abstractNumId w:val="28"/>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36"/>
  </w:num>
  <w:num w:numId="35">
    <w:abstractNumId w:val="19"/>
  </w:num>
  <w:num w:numId="36">
    <w:abstractNumId w:val="32"/>
  </w:num>
  <w:num w:numId="37">
    <w:abstractNumId w:val="29"/>
  </w:num>
  <w:num w:numId="38">
    <w:abstractNumId w:val="36"/>
  </w:num>
  <w:num w:numId="39">
    <w:abstractNumId w:val="19"/>
  </w:num>
  <w:num w:numId="40">
    <w:abstractNumId w:val="32"/>
  </w:num>
  <w:num w:numId="41">
    <w:abstractNumId w:val="29"/>
  </w:num>
  <w:num w:numId="42">
    <w:abstractNumId w:val="36"/>
  </w:num>
  <w:num w:numId="43">
    <w:abstractNumId w:val="27"/>
  </w:num>
  <w:num w:numId="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num>
  <w:num w:numId="49">
    <w:abstractNumId w:val="3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CA" w:vendorID="64" w:dllVersion="0"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3NDQzNbcwMzOyNDNT0lEKTi0uzszPAykwqgUAS8mPGywAAAA="/>
  </w:docVars>
  <w:rsids>
    <w:rsidRoot w:val="00CC550B"/>
    <w:rsid w:val="0000013D"/>
    <w:rsid w:val="00000633"/>
    <w:rsid w:val="000009EA"/>
    <w:rsid w:val="000014B9"/>
    <w:rsid w:val="0000179E"/>
    <w:rsid w:val="000018F2"/>
    <w:rsid w:val="0000216F"/>
    <w:rsid w:val="00002B19"/>
    <w:rsid w:val="00004792"/>
    <w:rsid w:val="00004B63"/>
    <w:rsid w:val="00004DFB"/>
    <w:rsid w:val="00005756"/>
    <w:rsid w:val="00005780"/>
    <w:rsid w:val="00005B94"/>
    <w:rsid w:val="0000706A"/>
    <w:rsid w:val="00007195"/>
    <w:rsid w:val="000076AB"/>
    <w:rsid w:val="00010749"/>
    <w:rsid w:val="0001079B"/>
    <w:rsid w:val="000109C3"/>
    <w:rsid w:val="00010A2C"/>
    <w:rsid w:val="000112BF"/>
    <w:rsid w:val="00011AC0"/>
    <w:rsid w:val="00011C26"/>
    <w:rsid w:val="0001209D"/>
    <w:rsid w:val="00012581"/>
    <w:rsid w:val="00012721"/>
    <w:rsid w:val="000127FE"/>
    <w:rsid w:val="00012B78"/>
    <w:rsid w:val="00013097"/>
    <w:rsid w:val="00013391"/>
    <w:rsid w:val="00013951"/>
    <w:rsid w:val="000140C9"/>
    <w:rsid w:val="00014621"/>
    <w:rsid w:val="00014A02"/>
    <w:rsid w:val="00014E81"/>
    <w:rsid w:val="0001501F"/>
    <w:rsid w:val="000154FE"/>
    <w:rsid w:val="0001558D"/>
    <w:rsid w:val="00015975"/>
    <w:rsid w:val="000159F2"/>
    <w:rsid w:val="0001618C"/>
    <w:rsid w:val="00016762"/>
    <w:rsid w:val="000178C1"/>
    <w:rsid w:val="00017939"/>
    <w:rsid w:val="00017E63"/>
    <w:rsid w:val="00020958"/>
    <w:rsid w:val="00020D20"/>
    <w:rsid w:val="000220BC"/>
    <w:rsid w:val="00023459"/>
    <w:rsid w:val="00023D5F"/>
    <w:rsid w:val="00023E3B"/>
    <w:rsid w:val="00023E98"/>
    <w:rsid w:val="00023FF7"/>
    <w:rsid w:val="00024150"/>
    <w:rsid w:val="000242B4"/>
    <w:rsid w:val="00024E95"/>
    <w:rsid w:val="00025392"/>
    <w:rsid w:val="0002599B"/>
    <w:rsid w:val="000259E6"/>
    <w:rsid w:val="00025C6D"/>
    <w:rsid w:val="00025FAA"/>
    <w:rsid w:val="000262BF"/>
    <w:rsid w:val="000262C4"/>
    <w:rsid w:val="000266C1"/>
    <w:rsid w:val="0002699B"/>
    <w:rsid w:val="00026E0A"/>
    <w:rsid w:val="00027009"/>
    <w:rsid w:val="00027579"/>
    <w:rsid w:val="00027619"/>
    <w:rsid w:val="00027B02"/>
    <w:rsid w:val="00027CE1"/>
    <w:rsid w:val="00027FD2"/>
    <w:rsid w:val="000300B0"/>
    <w:rsid w:val="0003082B"/>
    <w:rsid w:val="00030DEA"/>
    <w:rsid w:val="00030E38"/>
    <w:rsid w:val="00031253"/>
    <w:rsid w:val="0003160A"/>
    <w:rsid w:val="00031642"/>
    <w:rsid w:val="00032100"/>
    <w:rsid w:val="000321D3"/>
    <w:rsid w:val="00032475"/>
    <w:rsid w:val="000325B8"/>
    <w:rsid w:val="00032A4F"/>
    <w:rsid w:val="00032C0F"/>
    <w:rsid w:val="000330B1"/>
    <w:rsid w:val="0003359B"/>
    <w:rsid w:val="000335A7"/>
    <w:rsid w:val="00033802"/>
    <w:rsid w:val="00033A14"/>
    <w:rsid w:val="0003455E"/>
    <w:rsid w:val="00034B66"/>
    <w:rsid w:val="00036723"/>
    <w:rsid w:val="00036BAD"/>
    <w:rsid w:val="00036C4F"/>
    <w:rsid w:val="000370AD"/>
    <w:rsid w:val="0003711B"/>
    <w:rsid w:val="00037DEA"/>
    <w:rsid w:val="0004022A"/>
    <w:rsid w:val="000402F1"/>
    <w:rsid w:val="000411A2"/>
    <w:rsid w:val="000413F0"/>
    <w:rsid w:val="00041899"/>
    <w:rsid w:val="00041C84"/>
    <w:rsid w:val="000422CE"/>
    <w:rsid w:val="000423CE"/>
    <w:rsid w:val="00043336"/>
    <w:rsid w:val="0004341B"/>
    <w:rsid w:val="0004344E"/>
    <w:rsid w:val="000439E4"/>
    <w:rsid w:val="00044047"/>
    <w:rsid w:val="00044307"/>
    <w:rsid w:val="00044458"/>
    <w:rsid w:val="000448DF"/>
    <w:rsid w:val="000448F0"/>
    <w:rsid w:val="00044AFC"/>
    <w:rsid w:val="00044F1D"/>
    <w:rsid w:val="00045248"/>
    <w:rsid w:val="00045595"/>
    <w:rsid w:val="00045671"/>
    <w:rsid w:val="000458AB"/>
    <w:rsid w:val="00046207"/>
    <w:rsid w:val="00046462"/>
    <w:rsid w:val="00046607"/>
    <w:rsid w:val="00046F0C"/>
    <w:rsid w:val="0004705E"/>
    <w:rsid w:val="00047217"/>
    <w:rsid w:val="00047917"/>
    <w:rsid w:val="000479B6"/>
    <w:rsid w:val="00050320"/>
    <w:rsid w:val="00050421"/>
    <w:rsid w:val="00050D35"/>
    <w:rsid w:val="00051240"/>
    <w:rsid w:val="000513F3"/>
    <w:rsid w:val="0005155B"/>
    <w:rsid w:val="0005176C"/>
    <w:rsid w:val="0005178B"/>
    <w:rsid w:val="00051978"/>
    <w:rsid w:val="0005256A"/>
    <w:rsid w:val="000525EF"/>
    <w:rsid w:val="00052691"/>
    <w:rsid w:val="0005298F"/>
    <w:rsid w:val="00052DF7"/>
    <w:rsid w:val="000530C2"/>
    <w:rsid w:val="000533DD"/>
    <w:rsid w:val="00053706"/>
    <w:rsid w:val="000539E2"/>
    <w:rsid w:val="00053DE0"/>
    <w:rsid w:val="0005472C"/>
    <w:rsid w:val="0005474D"/>
    <w:rsid w:val="00054AA6"/>
    <w:rsid w:val="00054D48"/>
    <w:rsid w:val="00054F23"/>
    <w:rsid w:val="000555C2"/>
    <w:rsid w:val="00055846"/>
    <w:rsid w:val="00055F6E"/>
    <w:rsid w:val="0005619B"/>
    <w:rsid w:val="00056466"/>
    <w:rsid w:val="0005658F"/>
    <w:rsid w:val="0005664F"/>
    <w:rsid w:val="000567A0"/>
    <w:rsid w:val="000567B6"/>
    <w:rsid w:val="000579B4"/>
    <w:rsid w:val="00057B72"/>
    <w:rsid w:val="000602D7"/>
    <w:rsid w:val="000603D9"/>
    <w:rsid w:val="00060636"/>
    <w:rsid w:val="00060BBA"/>
    <w:rsid w:val="00060E14"/>
    <w:rsid w:val="000616FB"/>
    <w:rsid w:val="0006242B"/>
    <w:rsid w:val="00062599"/>
    <w:rsid w:val="000629CD"/>
    <w:rsid w:val="00062D1D"/>
    <w:rsid w:val="00062EC1"/>
    <w:rsid w:val="00062F34"/>
    <w:rsid w:val="0006372F"/>
    <w:rsid w:val="00063BE1"/>
    <w:rsid w:val="00063D32"/>
    <w:rsid w:val="00063D48"/>
    <w:rsid w:val="00063FBA"/>
    <w:rsid w:val="0006429E"/>
    <w:rsid w:val="00064B86"/>
    <w:rsid w:val="00064D1E"/>
    <w:rsid w:val="00064D5D"/>
    <w:rsid w:val="000650C9"/>
    <w:rsid w:val="000654C4"/>
    <w:rsid w:val="0006552C"/>
    <w:rsid w:val="00066102"/>
    <w:rsid w:val="00066817"/>
    <w:rsid w:val="000669F5"/>
    <w:rsid w:val="00066E2F"/>
    <w:rsid w:val="0006733D"/>
    <w:rsid w:val="00067718"/>
    <w:rsid w:val="00067966"/>
    <w:rsid w:val="00067AA0"/>
    <w:rsid w:val="000702A6"/>
    <w:rsid w:val="000702F2"/>
    <w:rsid w:val="000708D1"/>
    <w:rsid w:val="00070DC7"/>
    <w:rsid w:val="000712CF"/>
    <w:rsid w:val="0007138F"/>
    <w:rsid w:val="00071CC1"/>
    <w:rsid w:val="00071FC1"/>
    <w:rsid w:val="0007209E"/>
    <w:rsid w:val="00072466"/>
    <w:rsid w:val="00072D2B"/>
    <w:rsid w:val="00072E19"/>
    <w:rsid w:val="000734CC"/>
    <w:rsid w:val="0007393A"/>
    <w:rsid w:val="00073B0E"/>
    <w:rsid w:val="0007440D"/>
    <w:rsid w:val="000744FF"/>
    <w:rsid w:val="0007473A"/>
    <w:rsid w:val="00074CC3"/>
    <w:rsid w:val="0007526F"/>
    <w:rsid w:val="00075338"/>
    <w:rsid w:val="0007561F"/>
    <w:rsid w:val="000758E8"/>
    <w:rsid w:val="000760C5"/>
    <w:rsid w:val="00076233"/>
    <w:rsid w:val="000763DF"/>
    <w:rsid w:val="000766EB"/>
    <w:rsid w:val="00076834"/>
    <w:rsid w:val="00076970"/>
    <w:rsid w:val="00076A60"/>
    <w:rsid w:val="00076ED7"/>
    <w:rsid w:val="000776D5"/>
    <w:rsid w:val="00077B26"/>
    <w:rsid w:val="00080685"/>
    <w:rsid w:val="00080A33"/>
    <w:rsid w:val="00080A7E"/>
    <w:rsid w:val="000811E4"/>
    <w:rsid w:val="00081319"/>
    <w:rsid w:val="00081A28"/>
    <w:rsid w:val="00081C8D"/>
    <w:rsid w:val="000820CE"/>
    <w:rsid w:val="00082410"/>
    <w:rsid w:val="000826A4"/>
    <w:rsid w:val="00082996"/>
    <w:rsid w:val="00082EEB"/>
    <w:rsid w:val="00083769"/>
    <w:rsid w:val="00083C64"/>
    <w:rsid w:val="000847E1"/>
    <w:rsid w:val="00084970"/>
    <w:rsid w:val="000849DE"/>
    <w:rsid w:val="00084FF2"/>
    <w:rsid w:val="0008558B"/>
    <w:rsid w:val="00085622"/>
    <w:rsid w:val="00085663"/>
    <w:rsid w:val="0008590B"/>
    <w:rsid w:val="00085AA9"/>
    <w:rsid w:val="0008601F"/>
    <w:rsid w:val="00086BBC"/>
    <w:rsid w:val="00086CC2"/>
    <w:rsid w:val="00086E1B"/>
    <w:rsid w:val="00086E28"/>
    <w:rsid w:val="0008761E"/>
    <w:rsid w:val="00087A88"/>
    <w:rsid w:val="00087C4C"/>
    <w:rsid w:val="00090118"/>
    <w:rsid w:val="000904B1"/>
    <w:rsid w:val="0009074C"/>
    <w:rsid w:val="000908C3"/>
    <w:rsid w:val="00090C4F"/>
    <w:rsid w:val="00090C58"/>
    <w:rsid w:val="00091079"/>
    <w:rsid w:val="00091241"/>
    <w:rsid w:val="00091574"/>
    <w:rsid w:val="000917F9"/>
    <w:rsid w:val="00091BA4"/>
    <w:rsid w:val="00091F08"/>
    <w:rsid w:val="000923F3"/>
    <w:rsid w:val="00092855"/>
    <w:rsid w:val="00092A8D"/>
    <w:rsid w:val="00093B17"/>
    <w:rsid w:val="00093C06"/>
    <w:rsid w:val="00093F5F"/>
    <w:rsid w:val="0009431A"/>
    <w:rsid w:val="0009487F"/>
    <w:rsid w:val="000949C8"/>
    <w:rsid w:val="00094ECD"/>
    <w:rsid w:val="00095A0E"/>
    <w:rsid w:val="0009624F"/>
    <w:rsid w:val="00096364"/>
    <w:rsid w:val="0009690F"/>
    <w:rsid w:val="00096D74"/>
    <w:rsid w:val="00097169"/>
    <w:rsid w:val="000971B7"/>
    <w:rsid w:val="00097382"/>
    <w:rsid w:val="00097544"/>
    <w:rsid w:val="00097EF1"/>
    <w:rsid w:val="000A06F5"/>
    <w:rsid w:val="000A1290"/>
    <w:rsid w:val="000A155D"/>
    <w:rsid w:val="000A1997"/>
    <w:rsid w:val="000A1E42"/>
    <w:rsid w:val="000A1F93"/>
    <w:rsid w:val="000A23D2"/>
    <w:rsid w:val="000A274F"/>
    <w:rsid w:val="000A2E79"/>
    <w:rsid w:val="000A2E80"/>
    <w:rsid w:val="000A2FB7"/>
    <w:rsid w:val="000A311C"/>
    <w:rsid w:val="000A32C5"/>
    <w:rsid w:val="000A3329"/>
    <w:rsid w:val="000A35DB"/>
    <w:rsid w:val="000A3713"/>
    <w:rsid w:val="000A3983"/>
    <w:rsid w:val="000A3BBF"/>
    <w:rsid w:val="000A3CBA"/>
    <w:rsid w:val="000A408F"/>
    <w:rsid w:val="000A4105"/>
    <w:rsid w:val="000A41CB"/>
    <w:rsid w:val="000A423B"/>
    <w:rsid w:val="000A496A"/>
    <w:rsid w:val="000A49D1"/>
    <w:rsid w:val="000A4BA3"/>
    <w:rsid w:val="000A5726"/>
    <w:rsid w:val="000A5844"/>
    <w:rsid w:val="000A5C65"/>
    <w:rsid w:val="000A6123"/>
    <w:rsid w:val="000A6278"/>
    <w:rsid w:val="000A65EB"/>
    <w:rsid w:val="000A682C"/>
    <w:rsid w:val="000A725B"/>
    <w:rsid w:val="000A758A"/>
    <w:rsid w:val="000A75D8"/>
    <w:rsid w:val="000A7B8E"/>
    <w:rsid w:val="000A7C2D"/>
    <w:rsid w:val="000A7D29"/>
    <w:rsid w:val="000B018B"/>
    <w:rsid w:val="000B03F0"/>
    <w:rsid w:val="000B090F"/>
    <w:rsid w:val="000B0EA5"/>
    <w:rsid w:val="000B190B"/>
    <w:rsid w:val="000B197E"/>
    <w:rsid w:val="000B1A9B"/>
    <w:rsid w:val="000B200A"/>
    <w:rsid w:val="000B2368"/>
    <w:rsid w:val="000B2504"/>
    <w:rsid w:val="000B3092"/>
    <w:rsid w:val="000B3216"/>
    <w:rsid w:val="000B3C6D"/>
    <w:rsid w:val="000B3FF3"/>
    <w:rsid w:val="000B4304"/>
    <w:rsid w:val="000B5532"/>
    <w:rsid w:val="000B56F7"/>
    <w:rsid w:val="000B5C60"/>
    <w:rsid w:val="000B69EE"/>
    <w:rsid w:val="000B7137"/>
    <w:rsid w:val="000B7193"/>
    <w:rsid w:val="000B7787"/>
    <w:rsid w:val="000C0E71"/>
    <w:rsid w:val="000C0F1D"/>
    <w:rsid w:val="000C18B2"/>
    <w:rsid w:val="000C19FB"/>
    <w:rsid w:val="000C1F39"/>
    <w:rsid w:val="000C2067"/>
    <w:rsid w:val="000C21D3"/>
    <w:rsid w:val="000C2271"/>
    <w:rsid w:val="000C2590"/>
    <w:rsid w:val="000C2645"/>
    <w:rsid w:val="000C2681"/>
    <w:rsid w:val="000C286E"/>
    <w:rsid w:val="000C2E95"/>
    <w:rsid w:val="000C2EE7"/>
    <w:rsid w:val="000C30FD"/>
    <w:rsid w:val="000C38BA"/>
    <w:rsid w:val="000C38E0"/>
    <w:rsid w:val="000C39A7"/>
    <w:rsid w:val="000C3B5E"/>
    <w:rsid w:val="000C3DFE"/>
    <w:rsid w:val="000C44B8"/>
    <w:rsid w:val="000C4531"/>
    <w:rsid w:val="000C494A"/>
    <w:rsid w:val="000C4BF4"/>
    <w:rsid w:val="000C51F7"/>
    <w:rsid w:val="000C5687"/>
    <w:rsid w:val="000C5882"/>
    <w:rsid w:val="000C5B01"/>
    <w:rsid w:val="000C5E8A"/>
    <w:rsid w:val="000C697E"/>
    <w:rsid w:val="000C7163"/>
    <w:rsid w:val="000C72B5"/>
    <w:rsid w:val="000C72EC"/>
    <w:rsid w:val="000C7454"/>
    <w:rsid w:val="000C7AC6"/>
    <w:rsid w:val="000C7C55"/>
    <w:rsid w:val="000D0405"/>
    <w:rsid w:val="000D0488"/>
    <w:rsid w:val="000D089D"/>
    <w:rsid w:val="000D08D3"/>
    <w:rsid w:val="000D10CD"/>
    <w:rsid w:val="000D1950"/>
    <w:rsid w:val="000D1ABA"/>
    <w:rsid w:val="000D21AF"/>
    <w:rsid w:val="000D26E8"/>
    <w:rsid w:val="000D32B3"/>
    <w:rsid w:val="000D32EA"/>
    <w:rsid w:val="000D377C"/>
    <w:rsid w:val="000D4309"/>
    <w:rsid w:val="000D4333"/>
    <w:rsid w:val="000D4B3B"/>
    <w:rsid w:val="000D55C8"/>
    <w:rsid w:val="000D57E8"/>
    <w:rsid w:val="000D599B"/>
    <w:rsid w:val="000D5AEB"/>
    <w:rsid w:val="000D5E4F"/>
    <w:rsid w:val="000D5EE3"/>
    <w:rsid w:val="000D6140"/>
    <w:rsid w:val="000D646B"/>
    <w:rsid w:val="000D676F"/>
    <w:rsid w:val="000D6925"/>
    <w:rsid w:val="000D6943"/>
    <w:rsid w:val="000D7162"/>
    <w:rsid w:val="000D739E"/>
    <w:rsid w:val="000D7909"/>
    <w:rsid w:val="000D7AA5"/>
    <w:rsid w:val="000D7C6A"/>
    <w:rsid w:val="000D7E22"/>
    <w:rsid w:val="000E0209"/>
    <w:rsid w:val="000E05C7"/>
    <w:rsid w:val="000E0D1B"/>
    <w:rsid w:val="000E1659"/>
    <w:rsid w:val="000E1BF2"/>
    <w:rsid w:val="000E1DE6"/>
    <w:rsid w:val="000E20BD"/>
    <w:rsid w:val="000E2DC5"/>
    <w:rsid w:val="000E397F"/>
    <w:rsid w:val="000E43A2"/>
    <w:rsid w:val="000E494B"/>
    <w:rsid w:val="000E4EC0"/>
    <w:rsid w:val="000E5229"/>
    <w:rsid w:val="000E5F47"/>
    <w:rsid w:val="000E611A"/>
    <w:rsid w:val="000E627D"/>
    <w:rsid w:val="000E6B72"/>
    <w:rsid w:val="000E6C98"/>
    <w:rsid w:val="000E7835"/>
    <w:rsid w:val="000E7B7C"/>
    <w:rsid w:val="000F0293"/>
    <w:rsid w:val="000F0565"/>
    <w:rsid w:val="000F0986"/>
    <w:rsid w:val="000F102E"/>
    <w:rsid w:val="000F1613"/>
    <w:rsid w:val="000F1710"/>
    <w:rsid w:val="000F1ABC"/>
    <w:rsid w:val="000F26DE"/>
    <w:rsid w:val="000F2C98"/>
    <w:rsid w:val="000F2DC6"/>
    <w:rsid w:val="000F311B"/>
    <w:rsid w:val="000F3882"/>
    <w:rsid w:val="000F3F5F"/>
    <w:rsid w:val="000F4D66"/>
    <w:rsid w:val="000F5194"/>
    <w:rsid w:val="000F56A1"/>
    <w:rsid w:val="000F5814"/>
    <w:rsid w:val="000F59DC"/>
    <w:rsid w:val="000F5BEE"/>
    <w:rsid w:val="000F6137"/>
    <w:rsid w:val="000F659F"/>
    <w:rsid w:val="000F6896"/>
    <w:rsid w:val="000F7047"/>
    <w:rsid w:val="000F71FF"/>
    <w:rsid w:val="000F747F"/>
    <w:rsid w:val="000F7888"/>
    <w:rsid w:val="00100E90"/>
    <w:rsid w:val="0010104A"/>
    <w:rsid w:val="00101CBD"/>
    <w:rsid w:val="00101F6D"/>
    <w:rsid w:val="001020AD"/>
    <w:rsid w:val="00102161"/>
    <w:rsid w:val="00102834"/>
    <w:rsid w:val="00102908"/>
    <w:rsid w:val="00102D2C"/>
    <w:rsid w:val="00102FB3"/>
    <w:rsid w:val="0010329B"/>
    <w:rsid w:val="00104306"/>
    <w:rsid w:val="00104A3D"/>
    <w:rsid w:val="00104D92"/>
    <w:rsid w:val="0010543F"/>
    <w:rsid w:val="0010599B"/>
    <w:rsid w:val="00105C4A"/>
    <w:rsid w:val="00106600"/>
    <w:rsid w:val="0010CB8F"/>
    <w:rsid w:val="00110558"/>
    <w:rsid w:val="00110672"/>
    <w:rsid w:val="00110F7E"/>
    <w:rsid w:val="001121F9"/>
    <w:rsid w:val="001123C3"/>
    <w:rsid w:val="00112587"/>
    <w:rsid w:val="001125A9"/>
    <w:rsid w:val="001125AF"/>
    <w:rsid w:val="001126AF"/>
    <w:rsid w:val="0011274B"/>
    <w:rsid w:val="00112E88"/>
    <w:rsid w:val="00112F53"/>
    <w:rsid w:val="001139AF"/>
    <w:rsid w:val="001140DC"/>
    <w:rsid w:val="00114635"/>
    <w:rsid w:val="0011479A"/>
    <w:rsid w:val="00114C19"/>
    <w:rsid w:val="00114E90"/>
    <w:rsid w:val="001158C6"/>
    <w:rsid w:val="00115A62"/>
    <w:rsid w:val="00115E23"/>
    <w:rsid w:val="00116541"/>
    <w:rsid w:val="00116A8C"/>
    <w:rsid w:val="00116D3B"/>
    <w:rsid w:val="00117325"/>
    <w:rsid w:val="001173F6"/>
    <w:rsid w:val="00120370"/>
    <w:rsid w:val="00120510"/>
    <w:rsid w:val="00120B7F"/>
    <w:rsid w:val="00120BFA"/>
    <w:rsid w:val="00120D0E"/>
    <w:rsid w:val="0012108A"/>
    <w:rsid w:val="00121090"/>
    <w:rsid w:val="001218C6"/>
    <w:rsid w:val="00121CBF"/>
    <w:rsid w:val="001222A9"/>
    <w:rsid w:val="0012284F"/>
    <w:rsid w:val="00122C3F"/>
    <w:rsid w:val="00122CCB"/>
    <w:rsid w:val="00123788"/>
    <w:rsid w:val="00123BF9"/>
    <w:rsid w:val="00124101"/>
    <w:rsid w:val="0012435D"/>
    <w:rsid w:val="0012479B"/>
    <w:rsid w:val="00124BD2"/>
    <w:rsid w:val="0012537F"/>
    <w:rsid w:val="0012596E"/>
    <w:rsid w:val="00125F75"/>
    <w:rsid w:val="001265FE"/>
    <w:rsid w:val="00126C2D"/>
    <w:rsid w:val="00126CFE"/>
    <w:rsid w:val="00126E5A"/>
    <w:rsid w:val="0012763C"/>
    <w:rsid w:val="00127748"/>
    <w:rsid w:val="0012785F"/>
    <w:rsid w:val="00127D95"/>
    <w:rsid w:val="00127D97"/>
    <w:rsid w:val="00127F95"/>
    <w:rsid w:val="00130BA0"/>
    <w:rsid w:val="00130FF8"/>
    <w:rsid w:val="00131C4F"/>
    <w:rsid w:val="00131D55"/>
    <w:rsid w:val="0013210A"/>
    <w:rsid w:val="00132453"/>
    <w:rsid w:val="00132B59"/>
    <w:rsid w:val="001330BA"/>
    <w:rsid w:val="00133103"/>
    <w:rsid w:val="0013334D"/>
    <w:rsid w:val="0013385B"/>
    <w:rsid w:val="001338D0"/>
    <w:rsid w:val="00133CF8"/>
    <w:rsid w:val="00133DAE"/>
    <w:rsid w:val="001348BB"/>
    <w:rsid w:val="00134F8F"/>
    <w:rsid w:val="00134FED"/>
    <w:rsid w:val="00135056"/>
    <w:rsid w:val="00135D81"/>
    <w:rsid w:val="00136D5E"/>
    <w:rsid w:val="00136F0C"/>
    <w:rsid w:val="0013708E"/>
    <w:rsid w:val="0013734A"/>
    <w:rsid w:val="001374A5"/>
    <w:rsid w:val="001375D8"/>
    <w:rsid w:val="00137B6E"/>
    <w:rsid w:val="00137DA8"/>
    <w:rsid w:val="00137FA5"/>
    <w:rsid w:val="00140546"/>
    <w:rsid w:val="001407E0"/>
    <w:rsid w:val="001407E1"/>
    <w:rsid w:val="00140F50"/>
    <w:rsid w:val="001412D1"/>
    <w:rsid w:val="00141323"/>
    <w:rsid w:val="00141758"/>
    <w:rsid w:val="00142286"/>
    <w:rsid w:val="001423F8"/>
    <w:rsid w:val="0014243F"/>
    <w:rsid w:val="001433CD"/>
    <w:rsid w:val="001438C6"/>
    <w:rsid w:val="001439E6"/>
    <w:rsid w:val="001439EC"/>
    <w:rsid w:val="00143BF7"/>
    <w:rsid w:val="00143EB0"/>
    <w:rsid w:val="001441AB"/>
    <w:rsid w:val="0014464A"/>
    <w:rsid w:val="00144676"/>
    <w:rsid w:val="00144881"/>
    <w:rsid w:val="001449C4"/>
    <w:rsid w:val="00144AD5"/>
    <w:rsid w:val="00144F45"/>
    <w:rsid w:val="00145323"/>
    <w:rsid w:val="00145A55"/>
    <w:rsid w:val="00145BD1"/>
    <w:rsid w:val="00145C96"/>
    <w:rsid w:val="00146798"/>
    <w:rsid w:val="00146A69"/>
    <w:rsid w:val="0014752F"/>
    <w:rsid w:val="00147F9E"/>
    <w:rsid w:val="001501D6"/>
    <w:rsid w:val="001504E6"/>
    <w:rsid w:val="0015053D"/>
    <w:rsid w:val="00150793"/>
    <w:rsid w:val="00150D25"/>
    <w:rsid w:val="00151029"/>
    <w:rsid w:val="00151443"/>
    <w:rsid w:val="00151A9D"/>
    <w:rsid w:val="00151BD1"/>
    <w:rsid w:val="00151E1B"/>
    <w:rsid w:val="00152007"/>
    <w:rsid w:val="0015214F"/>
    <w:rsid w:val="00152503"/>
    <w:rsid w:val="00152746"/>
    <w:rsid w:val="00152D1A"/>
    <w:rsid w:val="00152D75"/>
    <w:rsid w:val="0015333E"/>
    <w:rsid w:val="0015340D"/>
    <w:rsid w:val="00153940"/>
    <w:rsid w:val="00153C24"/>
    <w:rsid w:val="00153CA8"/>
    <w:rsid w:val="00153D2A"/>
    <w:rsid w:val="00155220"/>
    <w:rsid w:val="001555B4"/>
    <w:rsid w:val="00155F3A"/>
    <w:rsid w:val="00156CFF"/>
    <w:rsid w:val="00157191"/>
    <w:rsid w:val="00157251"/>
    <w:rsid w:val="00157455"/>
    <w:rsid w:val="001601BD"/>
    <w:rsid w:val="001602BB"/>
    <w:rsid w:val="001607E6"/>
    <w:rsid w:val="00160BAF"/>
    <w:rsid w:val="00160BB0"/>
    <w:rsid w:val="00161033"/>
    <w:rsid w:val="00161103"/>
    <w:rsid w:val="001612BF"/>
    <w:rsid w:val="00161663"/>
    <w:rsid w:val="00161DCD"/>
    <w:rsid w:val="00161E7C"/>
    <w:rsid w:val="0016236D"/>
    <w:rsid w:val="0016245A"/>
    <w:rsid w:val="0016269A"/>
    <w:rsid w:val="00162E30"/>
    <w:rsid w:val="0016311A"/>
    <w:rsid w:val="00163A9F"/>
    <w:rsid w:val="00163BB9"/>
    <w:rsid w:val="00163EDC"/>
    <w:rsid w:val="00163EF5"/>
    <w:rsid w:val="0016408D"/>
    <w:rsid w:val="00164D20"/>
    <w:rsid w:val="00165044"/>
    <w:rsid w:val="0016541F"/>
    <w:rsid w:val="0016577A"/>
    <w:rsid w:val="00165B69"/>
    <w:rsid w:val="00165C67"/>
    <w:rsid w:val="001663C1"/>
    <w:rsid w:val="00166BE5"/>
    <w:rsid w:val="001671E9"/>
    <w:rsid w:val="00167338"/>
    <w:rsid w:val="00167C11"/>
    <w:rsid w:val="00167E5C"/>
    <w:rsid w:val="00170221"/>
    <w:rsid w:val="00170699"/>
    <w:rsid w:val="00170C0D"/>
    <w:rsid w:val="00170D46"/>
    <w:rsid w:val="00171D6C"/>
    <w:rsid w:val="00171D79"/>
    <w:rsid w:val="00171EBF"/>
    <w:rsid w:val="00172065"/>
    <w:rsid w:val="00172857"/>
    <w:rsid w:val="0017298B"/>
    <w:rsid w:val="001731D1"/>
    <w:rsid w:val="00173D82"/>
    <w:rsid w:val="001740E0"/>
    <w:rsid w:val="00174114"/>
    <w:rsid w:val="0017420E"/>
    <w:rsid w:val="00174584"/>
    <w:rsid w:val="00174774"/>
    <w:rsid w:val="00174B74"/>
    <w:rsid w:val="00174F8D"/>
    <w:rsid w:val="00175277"/>
    <w:rsid w:val="00175383"/>
    <w:rsid w:val="00175470"/>
    <w:rsid w:val="001755A7"/>
    <w:rsid w:val="00175632"/>
    <w:rsid w:val="00175965"/>
    <w:rsid w:val="00175A2D"/>
    <w:rsid w:val="00175B7B"/>
    <w:rsid w:val="00175CA1"/>
    <w:rsid w:val="00176219"/>
    <w:rsid w:val="00176738"/>
    <w:rsid w:val="00177475"/>
    <w:rsid w:val="0017781E"/>
    <w:rsid w:val="0017795F"/>
    <w:rsid w:val="00177AD8"/>
    <w:rsid w:val="00177DB4"/>
    <w:rsid w:val="001802EF"/>
    <w:rsid w:val="001803F3"/>
    <w:rsid w:val="00180726"/>
    <w:rsid w:val="001811DF"/>
    <w:rsid w:val="001814EC"/>
    <w:rsid w:val="00181C45"/>
    <w:rsid w:val="00181C99"/>
    <w:rsid w:val="00181E35"/>
    <w:rsid w:val="00181FDB"/>
    <w:rsid w:val="00182142"/>
    <w:rsid w:val="001825FE"/>
    <w:rsid w:val="00183359"/>
    <w:rsid w:val="00183380"/>
    <w:rsid w:val="0018391E"/>
    <w:rsid w:val="00183972"/>
    <w:rsid w:val="00183B29"/>
    <w:rsid w:val="00183D00"/>
    <w:rsid w:val="001840A4"/>
    <w:rsid w:val="00184937"/>
    <w:rsid w:val="00184ABF"/>
    <w:rsid w:val="00184B79"/>
    <w:rsid w:val="00184E21"/>
    <w:rsid w:val="00185150"/>
    <w:rsid w:val="00185AF3"/>
    <w:rsid w:val="00185C81"/>
    <w:rsid w:val="00185D26"/>
    <w:rsid w:val="00185DB4"/>
    <w:rsid w:val="001862D8"/>
    <w:rsid w:val="00186BB6"/>
    <w:rsid w:val="00187141"/>
    <w:rsid w:val="001878C1"/>
    <w:rsid w:val="001911BC"/>
    <w:rsid w:val="001919A7"/>
    <w:rsid w:val="00191B3A"/>
    <w:rsid w:val="001920C8"/>
    <w:rsid w:val="0019252A"/>
    <w:rsid w:val="00192BD1"/>
    <w:rsid w:val="00192E11"/>
    <w:rsid w:val="00192E3C"/>
    <w:rsid w:val="00193486"/>
    <w:rsid w:val="001937B3"/>
    <w:rsid w:val="00193C44"/>
    <w:rsid w:val="00193D30"/>
    <w:rsid w:val="0019415D"/>
    <w:rsid w:val="001941AE"/>
    <w:rsid w:val="001946C6"/>
    <w:rsid w:val="00194A1A"/>
    <w:rsid w:val="00194E0A"/>
    <w:rsid w:val="00195815"/>
    <w:rsid w:val="00195BC0"/>
    <w:rsid w:val="00195F92"/>
    <w:rsid w:val="001963C4"/>
    <w:rsid w:val="00196B29"/>
    <w:rsid w:val="0019718D"/>
    <w:rsid w:val="001975E7"/>
    <w:rsid w:val="00197BCE"/>
    <w:rsid w:val="00197E0D"/>
    <w:rsid w:val="001A0D1A"/>
    <w:rsid w:val="001A0D29"/>
    <w:rsid w:val="001A121A"/>
    <w:rsid w:val="001A12F4"/>
    <w:rsid w:val="001A1C12"/>
    <w:rsid w:val="001A1F79"/>
    <w:rsid w:val="001A2823"/>
    <w:rsid w:val="001A2FB3"/>
    <w:rsid w:val="001A319E"/>
    <w:rsid w:val="001A323A"/>
    <w:rsid w:val="001A37AE"/>
    <w:rsid w:val="001A3B63"/>
    <w:rsid w:val="001A3C26"/>
    <w:rsid w:val="001A4B8C"/>
    <w:rsid w:val="001A569B"/>
    <w:rsid w:val="001A5873"/>
    <w:rsid w:val="001A5953"/>
    <w:rsid w:val="001A5B9F"/>
    <w:rsid w:val="001A5CAD"/>
    <w:rsid w:val="001A5EC2"/>
    <w:rsid w:val="001A6059"/>
    <w:rsid w:val="001A6359"/>
    <w:rsid w:val="001A6841"/>
    <w:rsid w:val="001A6B53"/>
    <w:rsid w:val="001A6C85"/>
    <w:rsid w:val="001A732D"/>
    <w:rsid w:val="001A7859"/>
    <w:rsid w:val="001A79F8"/>
    <w:rsid w:val="001A7BDC"/>
    <w:rsid w:val="001A7DCF"/>
    <w:rsid w:val="001B0109"/>
    <w:rsid w:val="001B08B5"/>
    <w:rsid w:val="001B0D53"/>
    <w:rsid w:val="001B0E77"/>
    <w:rsid w:val="001B0F97"/>
    <w:rsid w:val="001B1990"/>
    <w:rsid w:val="001B2FC3"/>
    <w:rsid w:val="001B393B"/>
    <w:rsid w:val="001B39C2"/>
    <w:rsid w:val="001B419D"/>
    <w:rsid w:val="001B444F"/>
    <w:rsid w:val="001B4472"/>
    <w:rsid w:val="001B48DA"/>
    <w:rsid w:val="001B4C8E"/>
    <w:rsid w:val="001B4CB8"/>
    <w:rsid w:val="001B4CE9"/>
    <w:rsid w:val="001B4DB5"/>
    <w:rsid w:val="001B4F70"/>
    <w:rsid w:val="001B51CD"/>
    <w:rsid w:val="001B52BB"/>
    <w:rsid w:val="001B559A"/>
    <w:rsid w:val="001B5C17"/>
    <w:rsid w:val="001B650D"/>
    <w:rsid w:val="001B66BC"/>
    <w:rsid w:val="001B67C2"/>
    <w:rsid w:val="001B6823"/>
    <w:rsid w:val="001B6974"/>
    <w:rsid w:val="001B6C71"/>
    <w:rsid w:val="001B7194"/>
    <w:rsid w:val="001B7562"/>
    <w:rsid w:val="001B77D9"/>
    <w:rsid w:val="001B7D68"/>
    <w:rsid w:val="001C00A1"/>
    <w:rsid w:val="001C0CC8"/>
    <w:rsid w:val="001C0EA7"/>
    <w:rsid w:val="001C1079"/>
    <w:rsid w:val="001C15C8"/>
    <w:rsid w:val="001C1872"/>
    <w:rsid w:val="001C1A90"/>
    <w:rsid w:val="001C1B13"/>
    <w:rsid w:val="001C1B8B"/>
    <w:rsid w:val="001C2241"/>
    <w:rsid w:val="001C26A3"/>
    <w:rsid w:val="001C2882"/>
    <w:rsid w:val="001C2F48"/>
    <w:rsid w:val="001C3270"/>
    <w:rsid w:val="001C3271"/>
    <w:rsid w:val="001C3920"/>
    <w:rsid w:val="001C39B4"/>
    <w:rsid w:val="001C43A9"/>
    <w:rsid w:val="001C49B3"/>
    <w:rsid w:val="001C49EA"/>
    <w:rsid w:val="001C4F0D"/>
    <w:rsid w:val="001C536E"/>
    <w:rsid w:val="001C5BC3"/>
    <w:rsid w:val="001C5F80"/>
    <w:rsid w:val="001C6013"/>
    <w:rsid w:val="001D01BD"/>
    <w:rsid w:val="001D1209"/>
    <w:rsid w:val="001D142A"/>
    <w:rsid w:val="001D1537"/>
    <w:rsid w:val="001D1AF8"/>
    <w:rsid w:val="001D1DFE"/>
    <w:rsid w:val="001D2721"/>
    <w:rsid w:val="001D2828"/>
    <w:rsid w:val="001D2930"/>
    <w:rsid w:val="001D2DDF"/>
    <w:rsid w:val="001D36B5"/>
    <w:rsid w:val="001D40E7"/>
    <w:rsid w:val="001D4518"/>
    <w:rsid w:val="001D45BD"/>
    <w:rsid w:val="001D492C"/>
    <w:rsid w:val="001D5490"/>
    <w:rsid w:val="001D5881"/>
    <w:rsid w:val="001D588D"/>
    <w:rsid w:val="001D5C8B"/>
    <w:rsid w:val="001D5E83"/>
    <w:rsid w:val="001D6150"/>
    <w:rsid w:val="001D63E6"/>
    <w:rsid w:val="001D66FB"/>
    <w:rsid w:val="001D6D5D"/>
    <w:rsid w:val="001D7484"/>
    <w:rsid w:val="001D7699"/>
    <w:rsid w:val="001D7A90"/>
    <w:rsid w:val="001E0446"/>
    <w:rsid w:val="001E0624"/>
    <w:rsid w:val="001E0704"/>
    <w:rsid w:val="001E1207"/>
    <w:rsid w:val="001E132B"/>
    <w:rsid w:val="001E1486"/>
    <w:rsid w:val="001E176D"/>
    <w:rsid w:val="001E1943"/>
    <w:rsid w:val="001E19DD"/>
    <w:rsid w:val="001E23A4"/>
    <w:rsid w:val="001E26EF"/>
    <w:rsid w:val="001E2C8A"/>
    <w:rsid w:val="001E2D14"/>
    <w:rsid w:val="001E2F97"/>
    <w:rsid w:val="001E3672"/>
    <w:rsid w:val="001E36E7"/>
    <w:rsid w:val="001E3938"/>
    <w:rsid w:val="001E39E6"/>
    <w:rsid w:val="001E4F16"/>
    <w:rsid w:val="001E5B11"/>
    <w:rsid w:val="001E6608"/>
    <w:rsid w:val="001E6E45"/>
    <w:rsid w:val="001E6F9B"/>
    <w:rsid w:val="001E71DD"/>
    <w:rsid w:val="001E7508"/>
    <w:rsid w:val="001E7C6F"/>
    <w:rsid w:val="001E7CC4"/>
    <w:rsid w:val="001E7E3D"/>
    <w:rsid w:val="001E7FC8"/>
    <w:rsid w:val="001F0028"/>
    <w:rsid w:val="001F0413"/>
    <w:rsid w:val="001F0D0D"/>
    <w:rsid w:val="001F0D89"/>
    <w:rsid w:val="001F0F5E"/>
    <w:rsid w:val="001F1316"/>
    <w:rsid w:val="001F1486"/>
    <w:rsid w:val="001F18FC"/>
    <w:rsid w:val="001F20EE"/>
    <w:rsid w:val="001F294D"/>
    <w:rsid w:val="001F2B3E"/>
    <w:rsid w:val="001F2E14"/>
    <w:rsid w:val="001F2E8F"/>
    <w:rsid w:val="001F3F2F"/>
    <w:rsid w:val="001F495D"/>
    <w:rsid w:val="001F4C16"/>
    <w:rsid w:val="001F54B0"/>
    <w:rsid w:val="001F61BF"/>
    <w:rsid w:val="001F64DC"/>
    <w:rsid w:val="001F6751"/>
    <w:rsid w:val="001F6EB7"/>
    <w:rsid w:val="001F6EC8"/>
    <w:rsid w:val="001F714F"/>
    <w:rsid w:val="001F742B"/>
    <w:rsid w:val="001F7C20"/>
    <w:rsid w:val="001F7D4D"/>
    <w:rsid w:val="002008D0"/>
    <w:rsid w:val="0020091C"/>
    <w:rsid w:val="00200AFF"/>
    <w:rsid w:val="00200D9C"/>
    <w:rsid w:val="0020118A"/>
    <w:rsid w:val="002015C2"/>
    <w:rsid w:val="002026DB"/>
    <w:rsid w:val="00202B42"/>
    <w:rsid w:val="00202CD5"/>
    <w:rsid w:val="00202F0C"/>
    <w:rsid w:val="00203016"/>
    <w:rsid w:val="00203261"/>
    <w:rsid w:val="00203340"/>
    <w:rsid w:val="00204500"/>
    <w:rsid w:val="00204580"/>
    <w:rsid w:val="002045DC"/>
    <w:rsid w:val="002045F0"/>
    <w:rsid w:val="00204B8B"/>
    <w:rsid w:val="00204CE9"/>
    <w:rsid w:val="0020534F"/>
    <w:rsid w:val="00205360"/>
    <w:rsid w:val="002054D6"/>
    <w:rsid w:val="002058D8"/>
    <w:rsid w:val="002065C6"/>
    <w:rsid w:val="00206663"/>
    <w:rsid w:val="0020699A"/>
    <w:rsid w:val="002069B4"/>
    <w:rsid w:val="00206AC5"/>
    <w:rsid w:val="00206B9F"/>
    <w:rsid w:val="00206E49"/>
    <w:rsid w:val="00206ECE"/>
    <w:rsid w:val="00207146"/>
    <w:rsid w:val="0021109F"/>
    <w:rsid w:val="002118D2"/>
    <w:rsid w:val="002119FD"/>
    <w:rsid w:val="00211AE4"/>
    <w:rsid w:val="00211E75"/>
    <w:rsid w:val="002120B3"/>
    <w:rsid w:val="0021268C"/>
    <w:rsid w:val="00212777"/>
    <w:rsid w:val="00213392"/>
    <w:rsid w:val="00213887"/>
    <w:rsid w:val="002147E8"/>
    <w:rsid w:val="0021493E"/>
    <w:rsid w:val="00215499"/>
    <w:rsid w:val="0021567F"/>
    <w:rsid w:val="00215B63"/>
    <w:rsid w:val="00215C9C"/>
    <w:rsid w:val="00215F7B"/>
    <w:rsid w:val="002166A2"/>
    <w:rsid w:val="00216AEB"/>
    <w:rsid w:val="00216B36"/>
    <w:rsid w:val="00217448"/>
    <w:rsid w:val="002176D7"/>
    <w:rsid w:val="002177AF"/>
    <w:rsid w:val="0021787B"/>
    <w:rsid w:val="00217977"/>
    <w:rsid w:val="00217EC1"/>
    <w:rsid w:val="002190F1"/>
    <w:rsid w:val="0022110E"/>
    <w:rsid w:val="00221121"/>
    <w:rsid w:val="0022177E"/>
    <w:rsid w:val="00221DEF"/>
    <w:rsid w:val="00221EA3"/>
    <w:rsid w:val="00221EB6"/>
    <w:rsid w:val="0022204C"/>
    <w:rsid w:val="002227ED"/>
    <w:rsid w:val="00222EF9"/>
    <w:rsid w:val="0022307D"/>
    <w:rsid w:val="002231E9"/>
    <w:rsid w:val="002232C2"/>
    <w:rsid w:val="002236D6"/>
    <w:rsid w:val="00224214"/>
    <w:rsid w:val="002249BA"/>
    <w:rsid w:val="00225221"/>
    <w:rsid w:val="0022574C"/>
    <w:rsid w:val="00225990"/>
    <w:rsid w:val="0022648A"/>
    <w:rsid w:val="0022674F"/>
    <w:rsid w:val="00226B3F"/>
    <w:rsid w:val="00226BB5"/>
    <w:rsid w:val="00226D0E"/>
    <w:rsid w:val="002274E4"/>
    <w:rsid w:val="00227583"/>
    <w:rsid w:val="002279A6"/>
    <w:rsid w:val="00227C57"/>
    <w:rsid w:val="002300D9"/>
    <w:rsid w:val="00230194"/>
    <w:rsid w:val="00230A2E"/>
    <w:rsid w:val="00231132"/>
    <w:rsid w:val="002318AA"/>
    <w:rsid w:val="00231D78"/>
    <w:rsid w:val="002322F7"/>
    <w:rsid w:val="00232BA9"/>
    <w:rsid w:val="00233020"/>
    <w:rsid w:val="00233247"/>
    <w:rsid w:val="00233827"/>
    <w:rsid w:val="00233E46"/>
    <w:rsid w:val="00234112"/>
    <w:rsid w:val="00234D40"/>
    <w:rsid w:val="002350D3"/>
    <w:rsid w:val="00235158"/>
    <w:rsid w:val="0023547C"/>
    <w:rsid w:val="00235C1E"/>
    <w:rsid w:val="00235C7C"/>
    <w:rsid w:val="00235CAF"/>
    <w:rsid w:val="002363C2"/>
    <w:rsid w:val="00236446"/>
    <w:rsid w:val="00236682"/>
    <w:rsid w:val="00237146"/>
    <w:rsid w:val="0023722B"/>
    <w:rsid w:val="00237472"/>
    <w:rsid w:val="0023798E"/>
    <w:rsid w:val="00237B3E"/>
    <w:rsid w:val="00237CC6"/>
    <w:rsid w:val="002407D4"/>
    <w:rsid w:val="00241049"/>
    <w:rsid w:val="002416C4"/>
    <w:rsid w:val="0024182A"/>
    <w:rsid w:val="00241CD1"/>
    <w:rsid w:val="00241EFC"/>
    <w:rsid w:val="002421DD"/>
    <w:rsid w:val="0024224F"/>
    <w:rsid w:val="0024247F"/>
    <w:rsid w:val="00242794"/>
    <w:rsid w:val="00242807"/>
    <w:rsid w:val="0024296A"/>
    <w:rsid w:val="00242A66"/>
    <w:rsid w:val="00242BF5"/>
    <w:rsid w:val="0024311A"/>
    <w:rsid w:val="0024373E"/>
    <w:rsid w:val="002448F1"/>
    <w:rsid w:val="0024493D"/>
    <w:rsid w:val="00244A85"/>
    <w:rsid w:val="00244AE9"/>
    <w:rsid w:val="00244C87"/>
    <w:rsid w:val="002454BF"/>
    <w:rsid w:val="0024577B"/>
    <w:rsid w:val="00245852"/>
    <w:rsid w:val="00245C67"/>
    <w:rsid w:val="002466ED"/>
    <w:rsid w:val="00246DB7"/>
    <w:rsid w:val="002472B7"/>
    <w:rsid w:val="002476D1"/>
    <w:rsid w:val="00250EF4"/>
    <w:rsid w:val="002510C4"/>
    <w:rsid w:val="00251BAC"/>
    <w:rsid w:val="00251BE6"/>
    <w:rsid w:val="00251DC4"/>
    <w:rsid w:val="00251E0A"/>
    <w:rsid w:val="00252033"/>
    <w:rsid w:val="00252210"/>
    <w:rsid w:val="00252696"/>
    <w:rsid w:val="002527F2"/>
    <w:rsid w:val="00253885"/>
    <w:rsid w:val="0025445B"/>
    <w:rsid w:val="0025454D"/>
    <w:rsid w:val="00254A3C"/>
    <w:rsid w:val="00254D5A"/>
    <w:rsid w:val="00254D80"/>
    <w:rsid w:val="00255B01"/>
    <w:rsid w:val="00255BC7"/>
    <w:rsid w:val="00255F7D"/>
    <w:rsid w:val="002561EB"/>
    <w:rsid w:val="00256398"/>
    <w:rsid w:val="00256484"/>
    <w:rsid w:val="00256727"/>
    <w:rsid w:val="00256CFB"/>
    <w:rsid w:val="00256EA4"/>
    <w:rsid w:val="0025740A"/>
    <w:rsid w:val="00257884"/>
    <w:rsid w:val="002578E0"/>
    <w:rsid w:val="00257957"/>
    <w:rsid w:val="00257D9C"/>
    <w:rsid w:val="00257ED9"/>
    <w:rsid w:val="002603FB"/>
    <w:rsid w:val="00260644"/>
    <w:rsid w:val="002608A0"/>
    <w:rsid w:val="00261423"/>
    <w:rsid w:val="00261483"/>
    <w:rsid w:val="002619CE"/>
    <w:rsid w:val="00261B0D"/>
    <w:rsid w:val="00261C92"/>
    <w:rsid w:val="00261EAB"/>
    <w:rsid w:val="002623E9"/>
    <w:rsid w:val="002628A6"/>
    <w:rsid w:val="002628FA"/>
    <w:rsid w:val="00262A30"/>
    <w:rsid w:val="00262A53"/>
    <w:rsid w:val="00262B66"/>
    <w:rsid w:val="00262DC7"/>
    <w:rsid w:val="00262F44"/>
    <w:rsid w:val="00262F8A"/>
    <w:rsid w:val="00263574"/>
    <w:rsid w:val="00263651"/>
    <w:rsid w:val="002636A5"/>
    <w:rsid w:val="002637C4"/>
    <w:rsid w:val="00263A54"/>
    <w:rsid w:val="00263C5B"/>
    <w:rsid w:val="00263ECA"/>
    <w:rsid w:val="002644DB"/>
    <w:rsid w:val="00264ABF"/>
    <w:rsid w:val="00264FFD"/>
    <w:rsid w:val="00265536"/>
    <w:rsid w:val="0026586D"/>
    <w:rsid w:val="00265873"/>
    <w:rsid w:val="00265927"/>
    <w:rsid w:val="00266183"/>
    <w:rsid w:val="0026652B"/>
    <w:rsid w:val="00266842"/>
    <w:rsid w:val="0026684F"/>
    <w:rsid w:val="00266A6B"/>
    <w:rsid w:val="0026704A"/>
    <w:rsid w:val="002670A4"/>
    <w:rsid w:val="0026768D"/>
    <w:rsid w:val="0026787D"/>
    <w:rsid w:val="00267E4C"/>
    <w:rsid w:val="00270619"/>
    <w:rsid w:val="00270E2E"/>
    <w:rsid w:val="00271075"/>
    <w:rsid w:val="00271646"/>
    <w:rsid w:val="002718EB"/>
    <w:rsid w:val="00271B6D"/>
    <w:rsid w:val="00271B71"/>
    <w:rsid w:val="00272227"/>
    <w:rsid w:val="00272BBE"/>
    <w:rsid w:val="00272FF7"/>
    <w:rsid w:val="0027422E"/>
    <w:rsid w:val="002742D5"/>
    <w:rsid w:val="002752BC"/>
    <w:rsid w:val="00275312"/>
    <w:rsid w:val="002758E0"/>
    <w:rsid w:val="00275DEC"/>
    <w:rsid w:val="00275E0F"/>
    <w:rsid w:val="00276131"/>
    <w:rsid w:val="00276753"/>
    <w:rsid w:val="00276787"/>
    <w:rsid w:val="00276A0F"/>
    <w:rsid w:val="00276D18"/>
    <w:rsid w:val="00277B25"/>
    <w:rsid w:val="00277F7D"/>
    <w:rsid w:val="0028044A"/>
    <w:rsid w:val="002807B5"/>
    <w:rsid w:val="002816D8"/>
    <w:rsid w:val="00281F27"/>
    <w:rsid w:val="00282124"/>
    <w:rsid w:val="002825C8"/>
    <w:rsid w:val="002829DF"/>
    <w:rsid w:val="00282AE1"/>
    <w:rsid w:val="00282C36"/>
    <w:rsid w:val="00282C73"/>
    <w:rsid w:val="00282F5E"/>
    <w:rsid w:val="002833D8"/>
    <w:rsid w:val="00283594"/>
    <w:rsid w:val="00283BAC"/>
    <w:rsid w:val="00283DA7"/>
    <w:rsid w:val="00284048"/>
    <w:rsid w:val="00284051"/>
    <w:rsid w:val="00284836"/>
    <w:rsid w:val="00284D4A"/>
    <w:rsid w:val="002851EE"/>
    <w:rsid w:val="00285299"/>
    <w:rsid w:val="00285406"/>
    <w:rsid w:val="0028598B"/>
    <w:rsid w:val="00286137"/>
    <w:rsid w:val="0028656D"/>
    <w:rsid w:val="00286598"/>
    <w:rsid w:val="002867D3"/>
    <w:rsid w:val="002869D4"/>
    <w:rsid w:val="00286C9F"/>
    <w:rsid w:val="00286D41"/>
    <w:rsid w:val="00287456"/>
    <w:rsid w:val="0028788A"/>
    <w:rsid w:val="002878D8"/>
    <w:rsid w:val="00287BE9"/>
    <w:rsid w:val="00290130"/>
    <w:rsid w:val="00290439"/>
    <w:rsid w:val="00290606"/>
    <w:rsid w:val="00290ACA"/>
    <w:rsid w:val="00290BE6"/>
    <w:rsid w:val="00290E13"/>
    <w:rsid w:val="00290FB7"/>
    <w:rsid w:val="00291717"/>
    <w:rsid w:val="0029185A"/>
    <w:rsid w:val="0029194A"/>
    <w:rsid w:val="00291F8B"/>
    <w:rsid w:val="00291FA2"/>
    <w:rsid w:val="002929A8"/>
    <w:rsid w:val="0029331F"/>
    <w:rsid w:val="002935E5"/>
    <w:rsid w:val="00293664"/>
    <w:rsid w:val="002937E1"/>
    <w:rsid w:val="00293AAF"/>
    <w:rsid w:val="00294063"/>
    <w:rsid w:val="00294644"/>
    <w:rsid w:val="00294A38"/>
    <w:rsid w:val="00294C42"/>
    <w:rsid w:val="00295227"/>
    <w:rsid w:val="00295FC9"/>
    <w:rsid w:val="002961CC"/>
    <w:rsid w:val="00296AA3"/>
    <w:rsid w:val="00296E22"/>
    <w:rsid w:val="00297DC6"/>
    <w:rsid w:val="002A02CB"/>
    <w:rsid w:val="002A095D"/>
    <w:rsid w:val="002A0BDA"/>
    <w:rsid w:val="002A0EB0"/>
    <w:rsid w:val="002A0F4D"/>
    <w:rsid w:val="002A1281"/>
    <w:rsid w:val="002A1FFF"/>
    <w:rsid w:val="002A2144"/>
    <w:rsid w:val="002A2264"/>
    <w:rsid w:val="002A26A0"/>
    <w:rsid w:val="002A2F1C"/>
    <w:rsid w:val="002A2F95"/>
    <w:rsid w:val="002A32BA"/>
    <w:rsid w:val="002A32DA"/>
    <w:rsid w:val="002A3528"/>
    <w:rsid w:val="002A37AC"/>
    <w:rsid w:val="002A3B25"/>
    <w:rsid w:val="002A3D5D"/>
    <w:rsid w:val="002A4077"/>
    <w:rsid w:val="002A41AB"/>
    <w:rsid w:val="002A4228"/>
    <w:rsid w:val="002A5719"/>
    <w:rsid w:val="002A5CC9"/>
    <w:rsid w:val="002A5D5D"/>
    <w:rsid w:val="002A6402"/>
    <w:rsid w:val="002A6BBB"/>
    <w:rsid w:val="002A6CAA"/>
    <w:rsid w:val="002A6FD0"/>
    <w:rsid w:val="002A7C73"/>
    <w:rsid w:val="002B026A"/>
    <w:rsid w:val="002B0464"/>
    <w:rsid w:val="002B0EE4"/>
    <w:rsid w:val="002B132D"/>
    <w:rsid w:val="002B1515"/>
    <w:rsid w:val="002B1634"/>
    <w:rsid w:val="002B16B7"/>
    <w:rsid w:val="002B1BD3"/>
    <w:rsid w:val="002B1C4E"/>
    <w:rsid w:val="002B1C6D"/>
    <w:rsid w:val="002B1F66"/>
    <w:rsid w:val="002B27F5"/>
    <w:rsid w:val="002B3484"/>
    <w:rsid w:val="002B3B9C"/>
    <w:rsid w:val="002B3BD1"/>
    <w:rsid w:val="002B3C1F"/>
    <w:rsid w:val="002B3CB9"/>
    <w:rsid w:val="002B3E45"/>
    <w:rsid w:val="002B4543"/>
    <w:rsid w:val="002B46D4"/>
    <w:rsid w:val="002B486A"/>
    <w:rsid w:val="002B4886"/>
    <w:rsid w:val="002B4C6A"/>
    <w:rsid w:val="002B5114"/>
    <w:rsid w:val="002B561A"/>
    <w:rsid w:val="002B5C0F"/>
    <w:rsid w:val="002B5DCD"/>
    <w:rsid w:val="002B5FF6"/>
    <w:rsid w:val="002B6B20"/>
    <w:rsid w:val="002B6CD3"/>
    <w:rsid w:val="002B70C3"/>
    <w:rsid w:val="002B70DC"/>
    <w:rsid w:val="002B721E"/>
    <w:rsid w:val="002B785E"/>
    <w:rsid w:val="002C07B5"/>
    <w:rsid w:val="002C0DBE"/>
    <w:rsid w:val="002C1206"/>
    <w:rsid w:val="002C2267"/>
    <w:rsid w:val="002C3135"/>
    <w:rsid w:val="002C4005"/>
    <w:rsid w:val="002C436B"/>
    <w:rsid w:val="002C475F"/>
    <w:rsid w:val="002C4F10"/>
    <w:rsid w:val="002C5DD3"/>
    <w:rsid w:val="002C5DFE"/>
    <w:rsid w:val="002C616E"/>
    <w:rsid w:val="002C651F"/>
    <w:rsid w:val="002C6CFF"/>
    <w:rsid w:val="002C73CB"/>
    <w:rsid w:val="002C7505"/>
    <w:rsid w:val="002C7973"/>
    <w:rsid w:val="002C7D8F"/>
    <w:rsid w:val="002C7DCA"/>
    <w:rsid w:val="002C7E5F"/>
    <w:rsid w:val="002D1101"/>
    <w:rsid w:val="002D1632"/>
    <w:rsid w:val="002D1906"/>
    <w:rsid w:val="002D190A"/>
    <w:rsid w:val="002D19ED"/>
    <w:rsid w:val="002D2215"/>
    <w:rsid w:val="002D22BD"/>
    <w:rsid w:val="002D2625"/>
    <w:rsid w:val="002D2690"/>
    <w:rsid w:val="002D2B41"/>
    <w:rsid w:val="002D2D42"/>
    <w:rsid w:val="002D3092"/>
    <w:rsid w:val="002D35BE"/>
    <w:rsid w:val="002D363D"/>
    <w:rsid w:val="002D36EB"/>
    <w:rsid w:val="002D3875"/>
    <w:rsid w:val="002D410A"/>
    <w:rsid w:val="002D4345"/>
    <w:rsid w:val="002D456A"/>
    <w:rsid w:val="002D4EEF"/>
    <w:rsid w:val="002D510C"/>
    <w:rsid w:val="002D557F"/>
    <w:rsid w:val="002D57F4"/>
    <w:rsid w:val="002D5E09"/>
    <w:rsid w:val="002D5F33"/>
    <w:rsid w:val="002D6218"/>
    <w:rsid w:val="002D62AB"/>
    <w:rsid w:val="002D698C"/>
    <w:rsid w:val="002D6A18"/>
    <w:rsid w:val="002D6BE3"/>
    <w:rsid w:val="002D6D1A"/>
    <w:rsid w:val="002D6EF0"/>
    <w:rsid w:val="002D7088"/>
    <w:rsid w:val="002D73E0"/>
    <w:rsid w:val="002D7708"/>
    <w:rsid w:val="002D79F5"/>
    <w:rsid w:val="002D7D25"/>
    <w:rsid w:val="002E157F"/>
    <w:rsid w:val="002E1BE8"/>
    <w:rsid w:val="002E1E26"/>
    <w:rsid w:val="002E2075"/>
    <w:rsid w:val="002E24B5"/>
    <w:rsid w:val="002E295D"/>
    <w:rsid w:val="002E2C3A"/>
    <w:rsid w:val="002E2F8A"/>
    <w:rsid w:val="002E3028"/>
    <w:rsid w:val="002E31BA"/>
    <w:rsid w:val="002E31C9"/>
    <w:rsid w:val="002E3448"/>
    <w:rsid w:val="002E39F5"/>
    <w:rsid w:val="002E3A81"/>
    <w:rsid w:val="002E3BD5"/>
    <w:rsid w:val="002E3CA6"/>
    <w:rsid w:val="002E41E4"/>
    <w:rsid w:val="002E504B"/>
    <w:rsid w:val="002E530A"/>
    <w:rsid w:val="002E55D4"/>
    <w:rsid w:val="002E5B37"/>
    <w:rsid w:val="002E5CFC"/>
    <w:rsid w:val="002E652F"/>
    <w:rsid w:val="002E6C08"/>
    <w:rsid w:val="002E6F6D"/>
    <w:rsid w:val="002E7A6F"/>
    <w:rsid w:val="002E7C12"/>
    <w:rsid w:val="002F0582"/>
    <w:rsid w:val="002F0778"/>
    <w:rsid w:val="002F0A94"/>
    <w:rsid w:val="002F0C68"/>
    <w:rsid w:val="002F1194"/>
    <w:rsid w:val="002F149B"/>
    <w:rsid w:val="002F20A3"/>
    <w:rsid w:val="002F221E"/>
    <w:rsid w:val="002F2955"/>
    <w:rsid w:val="002F29DB"/>
    <w:rsid w:val="002F2E3F"/>
    <w:rsid w:val="002F3348"/>
    <w:rsid w:val="002F370C"/>
    <w:rsid w:val="002F3DB7"/>
    <w:rsid w:val="002F3F36"/>
    <w:rsid w:val="002F3FCC"/>
    <w:rsid w:val="002F485F"/>
    <w:rsid w:val="002F56AD"/>
    <w:rsid w:val="002F59D0"/>
    <w:rsid w:val="002F59E0"/>
    <w:rsid w:val="002F5C70"/>
    <w:rsid w:val="002F6028"/>
    <w:rsid w:val="002F60C1"/>
    <w:rsid w:val="002F60FC"/>
    <w:rsid w:val="002F674B"/>
    <w:rsid w:val="002F6DAE"/>
    <w:rsid w:val="002F6F89"/>
    <w:rsid w:val="002F739B"/>
    <w:rsid w:val="002F73AA"/>
    <w:rsid w:val="002F78E1"/>
    <w:rsid w:val="002F79B5"/>
    <w:rsid w:val="002F7D82"/>
    <w:rsid w:val="00300305"/>
    <w:rsid w:val="003009DA"/>
    <w:rsid w:val="00300AAC"/>
    <w:rsid w:val="00300BD9"/>
    <w:rsid w:val="00300D5C"/>
    <w:rsid w:val="00300DAB"/>
    <w:rsid w:val="003019BA"/>
    <w:rsid w:val="003021AE"/>
    <w:rsid w:val="003022E6"/>
    <w:rsid w:val="00302360"/>
    <w:rsid w:val="00302927"/>
    <w:rsid w:val="003029E5"/>
    <w:rsid w:val="00302ED9"/>
    <w:rsid w:val="00303028"/>
    <w:rsid w:val="003030C4"/>
    <w:rsid w:val="00303404"/>
    <w:rsid w:val="003039EF"/>
    <w:rsid w:val="00303B78"/>
    <w:rsid w:val="00304013"/>
    <w:rsid w:val="003040FE"/>
    <w:rsid w:val="003041E2"/>
    <w:rsid w:val="00304DEF"/>
    <w:rsid w:val="00305B1F"/>
    <w:rsid w:val="00305B2D"/>
    <w:rsid w:val="00306307"/>
    <w:rsid w:val="00306425"/>
    <w:rsid w:val="00306769"/>
    <w:rsid w:val="00306D28"/>
    <w:rsid w:val="00307066"/>
    <w:rsid w:val="00307279"/>
    <w:rsid w:val="00307714"/>
    <w:rsid w:val="00307749"/>
    <w:rsid w:val="00307A2E"/>
    <w:rsid w:val="00307B7F"/>
    <w:rsid w:val="003100AD"/>
    <w:rsid w:val="00310235"/>
    <w:rsid w:val="00310455"/>
    <w:rsid w:val="00310784"/>
    <w:rsid w:val="003107B4"/>
    <w:rsid w:val="003109F8"/>
    <w:rsid w:val="00310BD7"/>
    <w:rsid w:val="003119B5"/>
    <w:rsid w:val="00311B21"/>
    <w:rsid w:val="00311D1B"/>
    <w:rsid w:val="00313007"/>
    <w:rsid w:val="00313384"/>
    <w:rsid w:val="00313779"/>
    <w:rsid w:val="00313F0A"/>
    <w:rsid w:val="00314391"/>
    <w:rsid w:val="00314518"/>
    <w:rsid w:val="00314903"/>
    <w:rsid w:val="00314A3F"/>
    <w:rsid w:val="00314BE6"/>
    <w:rsid w:val="00314BFE"/>
    <w:rsid w:val="00314D7D"/>
    <w:rsid w:val="00315408"/>
    <w:rsid w:val="00315540"/>
    <w:rsid w:val="00315690"/>
    <w:rsid w:val="00316168"/>
    <w:rsid w:val="00316499"/>
    <w:rsid w:val="003167D1"/>
    <w:rsid w:val="00316A6E"/>
    <w:rsid w:val="00316F0C"/>
    <w:rsid w:val="00316F8F"/>
    <w:rsid w:val="0031720F"/>
    <w:rsid w:val="0032081A"/>
    <w:rsid w:val="00320832"/>
    <w:rsid w:val="00320B5C"/>
    <w:rsid w:val="00321229"/>
    <w:rsid w:val="00321806"/>
    <w:rsid w:val="00321C23"/>
    <w:rsid w:val="00321EAA"/>
    <w:rsid w:val="00321F00"/>
    <w:rsid w:val="00322349"/>
    <w:rsid w:val="003225C9"/>
    <w:rsid w:val="0032277E"/>
    <w:rsid w:val="0032283A"/>
    <w:rsid w:val="00322840"/>
    <w:rsid w:val="00322DDC"/>
    <w:rsid w:val="003232D3"/>
    <w:rsid w:val="0032392B"/>
    <w:rsid w:val="003239F6"/>
    <w:rsid w:val="0032430C"/>
    <w:rsid w:val="003243CC"/>
    <w:rsid w:val="003243DD"/>
    <w:rsid w:val="00324CBD"/>
    <w:rsid w:val="00324D32"/>
    <w:rsid w:val="00324EE4"/>
    <w:rsid w:val="00324F77"/>
    <w:rsid w:val="003252A6"/>
    <w:rsid w:val="003252CF"/>
    <w:rsid w:val="00325B9E"/>
    <w:rsid w:val="003260A0"/>
    <w:rsid w:val="00326546"/>
    <w:rsid w:val="00326951"/>
    <w:rsid w:val="00326F5D"/>
    <w:rsid w:val="0032725D"/>
    <w:rsid w:val="00327601"/>
    <w:rsid w:val="003277A8"/>
    <w:rsid w:val="00327C34"/>
    <w:rsid w:val="00327D07"/>
    <w:rsid w:val="00327ED2"/>
    <w:rsid w:val="00330642"/>
    <w:rsid w:val="00330672"/>
    <w:rsid w:val="003308D5"/>
    <w:rsid w:val="00330D11"/>
    <w:rsid w:val="00330FC6"/>
    <w:rsid w:val="00331136"/>
    <w:rsid w:val="0033124B"/>
    <w:rsid w:val="0033398F"/>
    <w:rsid w:val="00333B6E"/>
    <w:rsid w:val="00333FC2"/>
    <w:rsid w:val="00334060"/>
    <w:rsid w:val="00334713"/>
    <w:rsid w:val="00334E0E"/>
    <w:rsid w:val="00334EC7"/>
    <w:rsid w:val="00334F40"/>
    <w:rsid w:val="003350B8"/>
    <w:rsid w:val="00335B95"/>
    <w:rsid w:val="00335D96"/>
    <w:rsid w:val="00336435"/>
    <w:rsid w:val="0033655C"/>
    <w:rsid w:val="0033658C"/>
    <w:rsid w:val="00336635"/>
    <w:rsid w:val="00336747"/>
    <w:rsid w:val="00337366"/>
    <w:rsid w:val="00337734"/>
    <w:rsid w:val="00340038"/>
    <w:rsid w:val="0034081B"/>
    <w:rsid w:val="00340B7F"/>
    <w:rsid w:val="00340D67"/>
    <w:rsid w:val="00341998"/>
    <w:rsid w:val="00341CCB"/>
    <w:rsid w:val="00341CF8"/>
    <w:rsid w:val="003422D6"/>
    <w:rsid w:val="00342400"/>
    <w:rsid w:val="003429E2"/>
    <w:rsid w:val="00342D71"/>
    <w:rsid w:val="00342EE6"/>
    <w:rsid w:val="00343745"/>
    <w:rsid w:val="00343FBB"/>
    <w:rsid w:val="00344BBA"/>
    <w:rsid w:val="00344BE5"/>
    <w:rsid w:val="003450C0"/>
    <w:rsid w:val="003453DA"/>
    <w:rsid w:val="003456EF"/>
    <w:rsid w:val="00345A33"/>
    <w:rsid w:val="00345A4D"/>
    <w:rsid w:val="00345B5A"/>
    <w:rsid w:val="00345B98"/>
    <w:rsid w:val="00345EAF"/>
    <w:rsid w:val="00345F2A"/>
    <w:rsid w:val="0034674E"/>
    <w:rsid w:val="003468C4"/>
    <w:rsid w:val="0034696E"/>
    <w:rsid w:val="00346996"/>
    <w:rsid w:val="0034709A"/>
    <w:rsid w:val="003470A8"/>
    <w:rsid w:val="003476D6"/>
    <w:rsid w:val="00347715"/>
    <w:rsid w:val="00347B62"/>
    <w:rsid w:val="00347D56"/>
    <w:rsid w:val="00347FAC"/>
    <w:rsid w:val="0034C1A8"/>
    <w:rsid w:val="003514B9"/>
    <w:rsid w:val="0035150C"/>
    <w:rsid w:val="00352AF1"/>
    <w:rsid w:val="00353376"/>
    <w:rsid w:val="0035352F"/>
    <w:rsid w:val="003536A0"/>
    <w:rsid w:val="003538A4"/>
    <w:rsid w:val="0035398E"/>
    <w:rsid w:val="003539B0"/>
    <w:rsid w:val="00353BDE"/>
    <w:rsid w:val="00353EFA"/>
    <w:rsid w:val="0035402E"/>
    <w:rsid w:val="00354103"/>
    <w:rsid w:val="003541FB"/>
    <w:rsid w:val="00354B05"/>
    <w:rsid w:val="00354CD2"/>
    <w:rsid w:val="00355005"/>
    <w:rsid w:val="00355184"/>
    <w:rsid w:val="003551C2"/>
    <w:rsid w:val="00355600"/>
    <w:rsid w:val="003556FA"/>
    <w:rsid w:val="0035604C"/>
    <w:rsid w:val="00356384"/>
    <w:rsid w:val="003566BA"/>
    <w:rsid w:val="003568CD"/>
    <w:rsid w:val="003568FC"/>
    <w:rsid w:val="00356BFD"/>
    <w:rsid w:val="003570CD"/>
    <w:rsid w:val="003572DC"/>
    <w:rsid w:val="00357321"/>
    <w:rsid w:val="00357831"/>
    <w:rsid w:val="00357856"/>
    <w:rsid w:val="00357930"/>
    <w:rsid w:val="0036021C"/>
    <w:rsid w:val="00360445"/>
    <w:rsid w:val="0036119C"/>
    <w:rsid w:val="003614EB"/>
    <w:rsid w:val="0036244C"/>
    <w:rsid w:val="0036261D"/>
    <w:rsid w:val="00362A8A"/>
    <w:rsid w:val="00362AC5"/>
    <w:rsid w:val="003632C0"/>
    <w:rsid w:val="003636D0"/>
    <w:rsid w:val="00363BEA"/>
    <w:rsid w:val="003644E5"/>
    <w:rsid w:val="00364804"/>
    <w:rsid w:val="003649EF"/>
    <w:rsid w:val="00364A78"/>
    <w:rsid w:val="00364CF0"/>
    <w:rsid w:val="00365201"/>
    <w:rsid w:val="00365639"/>
    <w:rsid w:val="00366025"/>
    <w:rsid w:val="00366508"/>
    <w:rsid w:val="0036676B"/>
    <w:rsid w:val="003676DE"/>
    <w:rsid w:val="00367733"/>
    <w:rsid w:val="0036781B"/>
    <w:rsid w:val="00367B48"/>
    <w:rsid w:val="00367F5F"/>
    <w:rsid w:val="00367FE3"/>
    <w:rsid w:val="00370822"/>
    <w:rsid w:val="00371476"/>
    <w:rsid w:val="003714B8"/>
    <w:rsid w:val="003714FA"/>
    <w:rsid w:val="00371EDA"/>
    <w:rsid w:val="00371FF2"/>
    <w:rsid w:val="003721C2"/>
    <w:rsid w:val="0037235E"/>
    <w:rsid w:val="00372375"/>
    <w:rsid w:val="00372496"/>
    <w:rsid w:val="003729E6"/>
    <w:rsid w:val="003731D0"/>
    <w:rsid w:val="00373395"/>
    <w:rsid w:val="00373818"/>
    <w:rsid w:val="00373978"/>
    <w:rsid w:val="00373E4E"/>
    <w:rsid w:val="00374DC0"/>
    <w:rsid w:val="003750D9"/>
    <w:rsid w:val="00375155"/>
    <w:rsid w:val="00375476"/>
    <w:rsid w:val="00375675"/>
    <w:rsid w:val="003762BE"/>
    <w:rsid w:val="00376818"/>
    <w:rsid w:val="00376838"/>
    <w:rsid w:val="00377214"/>
    <w:rsid w:val="003772C7"/>
    <w:rsid w:val="00377AD6"/>
    <w:rsid w:val="00377EF2"/>
    <w:rsid w:val="0038038B"/>
    <w:rsid w:val="0038093B"/>
    <w:rsid w:val="0038162E"/>
    <w:rsid w:val="00381A1B"/>
    <w:rsid w:val="00381AA9"/>
    <w:rsid w:val="00381B72"/>
    <w:rsid w:val="00381D33"/>
    <w:rsid w:val="00381D6D"/>
    <w:rsid w:val="00382711"/>
    <w:rsid w:val="00383686"/>
    <w:rsid w:val="003836D4"/>
    <w:rsid w:val="00383E90"/>
    <w:rsid w:val="003848B2"/>
    <w:rsid w:val="00384F00"/>
    <w:rsid w:val="00385C3E"/>
    <w:rsid w:val="0038719F"/>
    <w:rsid w:val="003875E5"/>
    <w:rsid w:val="003878B2"/>
    <w:rsid w:val="00387BB7"/>
    <w:rsid w:val="00387C20"/>
    <w:rsid w:val="00390249"/>
    <w:rsid w:val="0039090C"/>
    <w:rsid w:val="00390AE1"/>
    <w:rsid w:val="00390DE4"/>
    <w:rsid w:val="00390E5A"/>
    <w:rsid w:val="003910CB"/>
    <w:rsid w:val="0039127D"/>
    <w:rsid w:val="00391661"/>
    <w:rsid w:val="003918A5"/>
    <w:rsid w:val="0039280B"/>
    <w:rsid w:val="00392CEC"/>
    <w:rsid w:val="00393446"/>
    <w:rsid w:val="0039344F"/>
    <w:rsid w:val="00393690"/>
    <w:rsid w:val="00393C5A"/>
    <w:rsid w:val="0039408E"/>
    <w:rsid w:val="0039446A"/>
    <w:rsid w:val="0039513B"/>
    <w:rsid w:val="0039515D"/>
    <w:rsid w:val="003954B2"/>
    <w:rsid w:val="00395678"/>
    <w:rsid w:val="00395946"/>
    <w:rsid w:val="00395AA4"/>
    <w:rsid w:val="003960B2"/>
    <w:rsid w:val="003961E4"/>
    <w:rsid w:val="00396249"/>
    <w:rsid w:val="00396323"/>
    <w:rsid w:val="00396619"/>
    <w:rsid w:val="00396A5A"/>
    <w:rsid w:val="00396D87"/>
    <w:rsid w:val="0039719A"/>
    <w:rsid w:val="00397CF4"/>
    <w:rsid w:val="003A0183"/>
    <w:rsid w:val="003A0BAD"/>
    <w:rsid w:val="003A0C10"/>
    <w:rsid w:val="003A0CB4"/>
    <w:rsid w:val="003A19C8"/>
    <w:rsid w:val="003A1D77"/>
    <w:rsid w:val="003A1E18"/>
    <w:rsid w:val="003A2040"/>
    <w:rsid w:val="003A212D"/>
    <w:rsid w:val="003A21F9"/>
    <w:rsid w:val="003A2429"/>
    <w:rsid w:val="003A2B78"/>
    <w:rsid w:val="003A2DF8"/>
    <w:rsid w:val="003A35EF"/>
    <w:rsid w:val="003A3740"/>
    <w:rsid w:val="003A3CFB"/>
    <w:rsid w:val="003A42BC"/>
    <w:rsid w:val="003A42E7"/>
    <w:rsid w:val="003A4B1C"/>
    <w:rsid w:val="003A4BDD"/>
    <w:rsid w:val="003A4D8D"/>
    <w:rsid w:val="003A51B3"/>
    <w:rsid w:val="003A5657"/>
    <w:rsid w:val="003A57E1"/>
    <w:rsid w:val="003A583C"/>
    <w:rsid w:val="003A5AFB"/>
    <w:rsid w:val="003A5BF9"/>
    <w:rsid w:val="003A6133"/>
    <w:rsid w:val="003A6B07"/>
    <w:rsid w:val="003A6CDB"/>
    <w:rsid w:val="003A6E07"/>
    <w:rsid w:val="003A7573"/>
    <w:rsid w:val="003A77CC"/>
    <w:rsid w:val="003A7C48"/>
    <w:rsid w:val="003A7E83"/>
    <w:rsid w:val="003B0BF4"/>
    <w:rsid w:val="003B0CFA"/>
    <w:rsid w:val="003B0D23"/>
    <w:rsid w:val="003B0E6A"/>
    <w:rsid w:val="003B1097"/>
    <w:rsid w:val="003B1510"/>
    <w:rsid w:val="003B1D4B"/>
    <w:rsid w:val="003B1FE8"/>
    <w:rsid w:val="003B27C1"/>
    <w:rsid w:val="003B30CB"/>
    <w:rsid w:val="003B30D9"/>
    <w:rsid w:val="003B3195"/>
    <w:rsid w:val="003B32E2"/>
    <w:rsid w:val="003B3428"/>
    <w:rsid w:val="003B39DE"/>
    <w:rsid w:val="003B3CAF"/>
    <w:rsid w:val="003B431F"/>
    <w:rsid w:val="003B45EE"/>
    <w:rsid w:val="003B463B"/>
    <w:rsid w:val="003B4702"/>
    <w:rsid w:val="003B4DE7"/>
    <w:rsid w:val="003B513A"/>
    <w:rsid w:val="003B542E"/>
    <w:rsid w:val="003B6191"/>
    <w:rsid w:val="003B62A1"/>
    <w:rsid w:val="003B6AAF"/>
    <w:rsid w:val="003B6B3B"/>
    <w:rsid w:val="003B7C8A"/>
    <w:rsid w:val="003C0464"/>
    <w:rsid w:val="003C0499"/>
    <w:rsid w:val="003C083A"/>
    <w:rsid w:val="003C0AF2"/>
    <w:rsid w:val="003C120C"/>
    <w:rsid w:val="003C1310"/>
    <w:rsid w:val="003C1AF3"/>
    <w:rsid w:val="003C1B4F"/>
    <w:rsid w:val="003C1DD6"/>
    <w:rsid w:val="003C2FAB"/>
    <w:rsid w:val="003C41D1"/>
    <w:rsid w:val="003C4275"/>
    <w:rsid w:val="003C5D3B"/>
    <w:rsid w:val="003C5EE8"/>
    <w:rsid w:val="003C631C"/>
    <w:rsid w:val="003C6825"/>
    <w:rsid w:val="003C6A94"/>
    <w:rsid w:val="003C6DED"/>
    <w:rsid w:val="003C6FD2"/>
    <w:rsid w:val="003C7ED1"/>
    <w:rsid w:val="003D04D4"/>
    <w:rsid w:val="003D0A77"/>
    <w:rsid w:val="003D0BAF"/>
    <w:rsid w:val="003D1D52"/>
    <w:rsid w:val="003D1EF7"/>
    <w:rsid w:val="003D22BC"/>
    <w:rsid w:val="003D269D"/>
    <w:rsid w:val="003D295D"/>
    <w:rsid w:val="003D32D6"/>
    <w:rsid w:val="003D3DE3"/>
    <w:rsid w:val="003D3FB5"/>
    <w:rsid w:val="003D45F8"/>
    <w:rsid w:val="003D5645"/>
    <w:rsid w:val="003D5CDA"/>
    <w:rsid w:val="003D606D"/>
    <w:rsid w:val="003D773C"/>
    <w:rsid w:val="003D7A68"/>
    <w:rsid w:val="003D7F96"/>
    <w:rsid w:val="003D7FD2"/>
    <w:rsid w:val="003E17CD"/>
    <w:rsid w:val="003E263B"/>
    <w:rsid w:val="003E2723"/>
    <w:rsid w:val="003E2C56"/>
    <w:rsid w:val="003E2D12"/>
    <w:rsid w:val="003E3068"/>
    <w:rsid w:val="003E3095"/>
    <w:rsid w:val="003E366D"/>
    <w:rsid w:val="003E367E"/>
    <w:rsid w:val="003E3B3B"/>
    <w:rsid w:val="003E4075"/>
    <w:rsid w:val="003E41C7"/>
    <w:rsid w:val="003E4BDF"/>
    <w:rsid w:val="003E5233"/>
    <w:rsid w:val="003E5CE0"/>
    <w:rsid w:val="003E5FD2"/>
    <w:rsid w:val="003E62DA"/>
    <w:rsid w:val="003E638B"/>
    <w:rsid w:val="003E64E9"/>
    <w:rsid w:val="003E65C8"/>
    <w:rsid w:val="003E68E2"/>
    <w:rsid w:val="003E7309"/>
    <w:rsid w:val="003E758E"/>
    <w:rsid w:val="003E77F5"/>
    <w:rsid w:val="003E795D"/>
    <w:rsid w:val="003F0086"/>
    <w:rsid w:val="003F058A"/>
    <w:rsid w:val="003F07C4"/>
    <w:rsid w:val="003F0808"/>
    <w:rsid w:val="003F086F"/>
    <w:rsid w:val="003F0B84"/>
    <w:rsid w:val="003F0C7A"/>
    <w:rsid w:val="003F0D1C"/>
    <w:rsid w:val="003F0D41"/>
    <w:rsid w:val="003F0EC2"/>
    <w:rsid w:val="003F0F9F"/>
    <w:rsid w:val="003F1397"/>
    <w:rsid w:val="003F27F4"/>
    <w:rsid w:val="003F32F7"/>
    <w:rsid w:val="003F3AFB"/>
    <w:rsid w:val="003F4205"/>
    <w:rsid w:val="003F45D5"/>
    <w:rsid w:val="003F4CB0"/>
    <w:rsid w:val="003F5414"/>
    <w:rsid w:val="003F5A67"/>
    <w:rsid w:val="003F5A8D"/>
    <w:rsid w:val="003F5CE1"/>
    <w:rsid w:val="003F5ECC"/>
    <w:rsid w:val="003F612D"/>
    <w:rsid w:val="003F7252"/>
    <w:rsid w:val="003F72EE"/>
    <w:rsid w:val="003F766A"/>
    <w:rsid w:val="003F76E9"/>
    <w:rsid w:val="003F7991"/>
    <w:rsid w:val="003F7C9E"/>
    <w:rsid w:val="003F7E59"/>
    <w:rsid w:val="004003E1"/>
    <w:rsid w:val="00400541"/>
    <w:rsid w:val="004007FC"/>
    <w:rsid w:val="004008F0"/>
    <w:rsid w:val="00400CC0"/>
    <w:rsid w:val="004012F0"/>
    <w:rsid w:val="0040137E"/>
    <w:rsid w:val="0040159A"/>
    <w:rsid w:val="004016A5"/>
    <w:rsid w:val="00401A84"/>
    <w:rsid w:val="00401BC3"/>
    <w:rsid w:val="00401CB3"/>
    <w:rsid w:val="00401E57"/>
    <w:rsid w:val="00401F28"/>
    <w:rsid w:val="004026D1"/>
    <w:rsid w:val="00402896"/>
    <w:rsid w:val="00402ABF"/>
    <w:rsid w:val="00402DAB"/>
    <w:rsid w:val="00403B0E"/>
    <w:rsid w:val="004042A4"/>
    <w:rsid w:val="00404465"/>
    <w:rsid w:val="0040476B"/>
    <w:rsid w:val="00404CF2"/>
    <w:rsid w:val="00405E55"/>
    <w:rsid w:val="00406559"/>
    <w:rsid w:val="004069AC"/>
    <w:rsid w:val="00406FE5"/>
    <w:rsid w:val="0040724C"/>
    <w:rsid w:val="00407E2B"/>
    <w:rsid w:val="00407E4B"/>
    <w:rsid w:val="0040A9FD"/>
    <w:rsid w:val="00410144"/>
    <w:rsid w:val="004104A5"/>
    <w:rsid w:val="00410BAE"/>
    <w:rsid w:val="00410BF7"/>
    <w:rsid w:val="00410FFC"/>
    <w:rsid w:val="00411062"/>
    <w:rsid w:val="00411819"/>
    <w:rsid w:val="00411A8B"/>
    <w:rsid w:val="00411AE9"/>
    <w:rsid w:val="00411C7A"/>
    <w:rsid w:val="00411C8A"/>
    <w:rsid w:val="004121E2"/>
    <w:rsid w:val="004122D9"/>
    <w:rsid w:val="004124A7"/>
    <w:rsid w:val="004131B2"/>
    <w:rsid w:val="00413883"/>
    <w:rsid w:val="00413FDF"/>
    <w:rsid w:val="0041429A"/>
    <w:rsid w:val="004142AF"/>
    <w:rsid w:val="00414D39"/>
    <w:rsid w:val="004158ED"/>
    <w:rsid w:val="004159B6"/>
    <w:rsid w:val="00415C37"/>
    <w:rsid w:val="0041608E"/>
    <w:rsid w:val="00416726"/>
    <w:rsid w:val="00416860"/>
    <w:rsid w:val="0041696E"/>
    <w:rsid w:val="00416A39"/>
    <w:rsid w:val="004177FE"/>
    <w:rsid w:val="00417AC9"/>
    <w:rsid w:val="00417B58"/>
    <w:rsid w:val="00417D11"/>
    <w:rsid w:val="00417F40"/>
    <w:rsid w:val="004202A0"/>
    <w:rsid w:val="004202B1"/>
    <w:rsid w:val="00420694"/>
    <w:rsid w:val="0042086C"/>
    <w:rsid w:val="00420C48"/>
    <w:rsid w:val="00420C6D"/>
    <w:rsid w:val="004213BD"/>
    <w:rsid w:val="0042192F"/>
    <w:rsid w:val="00421A7E"/>
    <w:rsid w:val="0042206F"/>
    <w:rsid w:val="0042261F"/>
    <w:rsid w:val="00422A78"/>
    <w:rsid w:val="00422AF3"/>
    <w:rsid w:val="00422C39"/>
    <w:rsid w:val="00423124"/>
    <w:rsid w:val="004234C9"/>
    <w:rsid w:val="0042389D"/>
    <w:rsid w:val="00423FBC"/>
    <w:rsid w:val="0042418C"/>
    <w:rsid w:val="004241A5"/>
    <w:rsid w:val="004245F0"/>
    <w:rsid w:val="00424AAB"/>
    <w:rsid w:val="00424F77"/>
    <w:rsid w:val="0042550E"/>
    <w:rsid w:val="0042557A"/>
    <w:rsid w:val="00425A42"/>
    <w:rsid w:val="00425C31"/>
    <w:rsid w:val="00425DB1"/>
    <w:rsid w:val="004263DF"/>
    <w:rsid w:val="004268E8"/>
    <w:rsid w:val="00426ABC"/>
    <w:rsid w:val="00426D4B"/>
    <w:rsid w:val="00427846"/>
    <w:rsid w:val="004279F0"/>
    <w:rsid w:val="00427D89"/>
    <w:rsid w:val="00427F94"/>
    <w:rsid w:val="00430444"/>
    <w:rsid w:val="0043087B"/>
    <w:rsid w:val="00430913"/>
    <w:rsid w:val="00430CAF"/>
    <w:rsid w:val="004316AD"/>
    <w:rsid w:val="00431F78"/>
    <w:rsid w:val="004323A0"/>
    <w:rsid w:val="0043283A"/>
    <w:rsid w:val="00433101"/>
    <w:rsid w:val="00433499"/>
    <w:rsid w:val="0043362A"/>
    <w:rsid w:val="00433E8D"/>
    <w:rsid w:val="00434546"/>
    <w:rsid w:val="00434AFC"/>
    <w:rsid w:val="00435419"/>
    <w:rsid w:val="0043568D"/>
    <w:rsid w:val="0043583B"/>
    <w:rsid w:val="00435A24"/>
    <w:rsid w:val="00435C16"/>
    <w:rsid w:val="0043653B"/>
    <w:rsid w:val="004365A9"/>
    <w:rsid w:val="004366E9"/>
    <w:rsid w:val="0043680B"/>
    <w:rsid w:val="004368C2"/>
    <w:rsid w:val="00437222"/>
    <w:rsid w:val="004375F0"/>
    <w:rsid w:val="0043777E"/>
    <w:rsid w:val="004377DB"/>
    <w:rsid w:val="00437C32"/>
    <w:rsid w:val="00437DF0"/>
    <w:rsid w:val="00437EB5"/>
    <w:rsid w:val="004402C9"/>
    <w:rsid w:val="00440338"/>
    <w:rsid w:val="0044039A"/>
    <w:rsid w:val="004409F6"/>
    <w:rsid w:val="00440A27"/>
    <w:rsid w:val="00440E04"/>
    <w:rsid w:val="00441066"/>
    <w:rsid w:val="004414A7"/>
    <w:rsid w:val="00441709"/>
    <w:rsid w:val="004417CE"/>
    <w:rsid w:val="00441B82"/>
    <w:rsid w:val="00441F1B"/>
    <w:rsid w:val="004426BA"/>
    <w:rsid w:val="0044294D"/>
    <w:rsid w:val="00442A22"/>
    <w:rsid w:val="00442A25"/>
    <w:rsid w:val="00442BD8"/>
    <w:rsid w:val="00442F74"/>
    <w:rsid w:val="0044308B"/>
    <w:rsid w:val="004432BF"/>
    <w:rsid w:val="004433D7"/>
    <w:rsid w:val="00443775"/>
    <w:rsid w:val="00443B06"/>
    <w:rsid w:val="00443D6A"/>
    <w:rsid w:val="00444308"/>
    <w:rsid w:val="00444580"/>
    <w:rsid w:val="00444799"/>
    <w:rsid w:val="0044487C"/>
    <w:rsid w:val="0044531A"/>
    <w:rsid w:val="00445321"/>
    <w:rsid w:val="004456D8"/>
    <w:rsid w:val="004460D2"/>
    <w:rsid w:val="00446643"/>
    <w:rsid w:val="0044679D"/>
    <w:rsid w:val="0044700B"/>
    <w:rsid w:val="00447D4C"/>
    <w:rsid w:val="00447E72"/>
    <w:rsid w:val="004500B6"/>
    <w:rsid w:val="004500C8"/>
    <w:rsid w:val="004504EF"/>
    <w:rsid w:val="00450B20"/>
    <w:rsid w:val="00450CA1"/>
    <w:rsid w:val="0045115F"/>
    <w:rsid w:val="00451509"/>
    <w:rsid w:val="004519F7"/>
    <w:rsid w:val="00452758"/>
    <w:rsid w:val="004530B9"/>
    <w:rsid w:val="00453F8C"/>
    <w:rsid w:val="004541A3"/>
    <w:rsid w:val="00454C57"/>
    <w:rsid w:val="00454F5C"/>
    <w:rsid w:val="0045523E"/>
    <w:rsid w:val="0045589B"/>
    <w:rsid w:val="004562FC"/>
    <w:rsid w:val="004563B6"/>
    <w:rsid w:val="004566F5"/>
    <w:rsid w:val="00456C4D"/>
    <w:rsid w:val="00457172"/>
    <w:rsid w:val="00457446"/>
    <w:rsid w:val="00457A5E"/>
    <w:rsid w:val="004606C4"/>
    <w:rsid w:val="00460E57"/>
    <w:rsid w:val="00461092"/>
    <w:rsid w:val="004622EE"/>
    <w:rsid w:val="00462558"/>
    <w:rsid w:val="00463515"/>
    <w:rsid w:val="00463B15"/>
    <w:rsid w:val="00463C1C"/>
    <w:rsid w:val="00464547"/>
    <w:rsid w:val="0046486E"/>
    <w:rsid w:val="004648EA"/>
    <w:rsid w:val="00465082"/>
    <w:rsid w:val="004654A8"/>
    <w:rsid w:val="00465649"/>
    <w:rsid w:val="004656B9"/>
    <w:rsid w:val="004656C0"/>
    <w:rsid w:val="00465714"/>
    <w:rsid w:val="004658DB"/>
    <w:rsid w:val="00466203"/>
    <w:rsid w:val="004668D9"/>
    <w:rsid w:val="00466905"/>
    <w:rsid w:val="00466AFD"/>
    <w:rsid w:val="00466ED6"/>
    <w:rsid w:val="00466FAC"/>
    <w:rsid w:val="00467A58"/>
    <w:rsid w:val="00467E36"/>
    <w:rsid w:val="0047011B"/>
    <w:rsid w:val="00470378"/>
    <w:rsid w:val="0047045E"/>
    <w:rsid w:val="0047078C"/>
    <w:rsid w:val="00470D28"/>
    <w:rsid w:val="0047118E"/>
    <w:rsid w:val="004712D5"/>
    <w:rsid w:val="0047167E"/>
    <w:rsid w:val="004717CD"/>
    <w:rsid w:val="00471937"/>
    <w:rsid w:val="00471BE8"/>
    <w:rsid w:val="00472281"/>
    <w:rsid w:val="004724FF"/>
    <w:rsid w:val="00472A42"/>
    <w:rsid w:val="00472C16"/>
    <w:rsid w:val="00472D47"/>
    <w:rsid w:val="004730DF"/>
    <w:rsid w:val="0047320E"/>
    <w:rsid w:val="00473D31"/>
    <w:rsid w:val="00473D97"/>
    <w:rsid w:val="00473EB4"/>
    <w:rsid w:val="004740FA"/>
    <w:rsid w:val="004745A2"/>
    <w:rsid w:val="00474AD3"/>
    <w:rsid w:val="00474E6F"/>
    <w:rsid w:val="00475100"/>
    <w:rsid w:val="00475727"/>
    <w:rsid w:val="00475E04"/>
    <w:rsid w:val="00476ACD"/>
    <w:rsid w:val="00476CD8"/>
    <w:rsid w:val="004775AD"/>
    <w:rsid w:val="00480BEF"/>
    <w:rsid w:val="00480EBD"/>
    <w:rsid w:val="00481123"/>
    <w:rsid w:val="00481A47"/>
    <w:rsid w:val="00481A63"/>
    <w:rsid w:val="00482374"/>
    <w:rsid w:val="004828D6"/>
    <w:rsid w:val="00482D53"/>
    <w:rsid w:val="00483450"/>
    <w:rsid w:val="00483540"/>
    <w:rsid w:val="0048354C"/>
    <w:rsid w:val="004836E5"/>
    <w:rsid w:val="00483B63"/>
    <w:rsid w:val="00483F88"/>
    <w:rsid w:val="0048497B"/>
    <w:rsid w:val="00484E6D"/>
    <w:rsid w:val="00484FAC"/>
    <w:rsid w:val="004852A4"/>
    <w:rsid w:val="00485857"/>
    <w:rsid w:val="00485D49"/>
    <w:rsid w:val="00485FB7"/>
    <w:rsid w:val="00486E83"/>
    <w:rsid w:val="004870F7"/>
    <w:rsid w:val="0049091E"/>
    <w:rsid w:val="0049095D"/>
    <w:rsid w:val="004909E6"/>
    <w:rsid w:val="00490AF4"/>
    <w:rsid w:val="00490C6F"/>
    <w:rsid w:val="00491C78"/>
    <w:rsid w:val="00491EC5"/>
    <w:rsid w:val="00492422"/>
    <w:rsid w:val="004925E0"/>
    <w:rsid w:val="0049296C"/>
    <w:rsid w:val="004933C6"/>
    <w:rsid w:val="004933E1"/>
    <w:rsid w:val="00493616"/>
    <w:rsid w:val="00493EA1"/>
    <w:rsid w:val="00494D70"/>
    <w:rsid w:val="00495BAD"/>
    <w:rsid w:val="00495DD8"/>
    <w:rsid w:val="00495EF4"/>
    <w:rsid w:val="00495F4B"/>
    <w:rsid w:val="00496AB7"/>
    <w:rsid w:val="00496CB5"/>
    <w:rsid w:val="00496DFE"/>
    <w:rsid w:val="00497C1F"/>
    <w:rsid w:val="004A0034"/>
    <w:rsid w:val="004A0061"/>
    <w:rsid w:val="004A047F"/>
    <w:rsid w:val="004A0596"/>
    <w:rsid w:val="004A08CB"/>
    <w:rsid w:val="004A09DF"/>
    <w:rsid w:val="004A09E1"/>
    <w:rsid w:val="004A0D85"/>
    <w:rsid w:val="004A0E29"/>
    <w:rsid w:val="004A1347"/>
    <w:rsid w:val="004A13D6"/>
    <w:rsid w:val="004A161F"/>
    <w:rsid w:val="004A180E"/>
    <w:rsid w:val="004A21E1"/>
    <w:rsid w:val="004A24F9"/>
    <w:rsid w:val="004A2E72"/>
    <w:rsid w:val="004A3065"/>
    <w:rsid w:val="004A3084"/>
    <w:rsid w:val="004A3495"/>
    <w:rsid w:val="004A3AFF"/>
    <w:rsid w:val="004A3BB5"/>
    <w:rsid w:val="004A40A8"/>
    <w:rsid w:val="004A40C4"/>
    <w:rsid w:val="004A416E"/>
    <w:rsid w:val="004A4482"/>
    <w:rsid w:val="004A4811"/>
    <w:rsid w:val="004A4987"/>
    <w:rsid w:val="004A5071"/>
    <w:rsid w:val="004A5757"/>
    <w:rsid w:val="004A59BE"/>
    <w:rsid w:val="004A5C7C"/>
    <w:rsid w:val="004A5EBA"/>
    <w:rsid w:val="004A6050"/>
    <w:rsid w:val="004A60D8"/>
    <w:rsid w:val="004A62CE"/>
    <w:rsid w:val="004A6360"/>
    <w:rsid w:val="004A6415"/>
    <w:rsid w:val="004A69EC"/>
    <w:rsid w:val="004A6D20"/>
    <w:rsid w:val="004A6D40"/>
    <w:rsid w:val="004A731B"/>
    <w:rsid w:val="004A744C"/>
    <w:rsid w:val="004A7617"/>
    <w:rsid w:val="004A775E"/>
    <w:rsid w:val="004A7890"/>
    <w:rsid w:val="004A7AA0"/>
    <w:rsid w:val="004B02AB"/>
    <w:rsid w:val="004B037C"/>
    <w:rsid w:val="004B1900"/>
    <w:rsid w:val="004B1C24"/>
    <w:rsid w:val="004B2B23"/>
    <w:rsid w:val="004B2E84"/>
    <w:rsid w:val="004B3AAF"/>
    <w:rsid w:val="004B4732"/>
    <w:rsid w:val="004B47F5"/>
    <w:rsid w:val="004B4A03"/>
    <w:rsid w:val="004B61D6"/>
    <w:rsid w:val="004B6324"/>
    <w:rsid w:val="004B6484"/>
    <w:rsid w:val="004B6532"/>
    <w:rsid w:val="004B6877"/>
    <w:rsid w:val="004B7342"/>
    <w:rsid w:val="004B7C5C"/>
    <w:rsid w:val="004B7F9A"/>
    <w:rsid w:val="004C00BC"/>
    <w:rsid w:val="004C0336"/>
    <w:rsid w:val="004C05A6"/>
    <w:rsid w:val="004C05B2"/>
    <w:rsid w:val="004C078A"/>
    <w:rsid w:val="004C0E66"/>
    <w:rsid w:val="004C0F3E"/>
    <w:rsid w:val="004C17BF"/>
    <w:rsid w:val="004C1889"/>
    <w:rsid w:val="004C1C35"/>
    <w:rsid w:val="004C1D0B"/>
    <w:rsid w:val="004C1F85"/>
    <w:rsid w:val="004C2471"/>
    <w:rsid w:val="004C2BA9"/>
    <w:rsid w:val="004C2E0C"/>
    <w:rsid w:val="004C3029"/>
    <w:rsid w:val="004C309C"/>
    <w:rsid w:val="004C31FE"/>
    <w:rsid w:val="004C3BFD"/>
    <w:rsid w:val="004C3CC9"/>
    <w:rsid w:val="004C4163"/>
    <w:rsid w:val="004C425E"/>
    <w:rsid w:val="004C45EA"/>
    <w:rsid w:val="004C47CD"/>
    <w:rsid w:val="004C5015"/>
    <w:rsid w:val="004C5A45"/>
    <w:rsid w:val="004C5F80"/>
    <w:rsid w:val="004C601B"/>
    <w:rsid w:val="004C60E9"/>
    <w:rsid w:val="004C6111"/>
    <w:rsid w:val="004C63AA"/>
    <w:rsid w:val="004C669B"/>
    <w:rsid w:val="004C6773"/>
    <w:rsid w:val="004C6BBD"/>
    <w:rsid w:val="004C728D"/>
    <w:rsid w:val="004C72F8"/>
    <w:rsid w:val="004C77F3"/>
    <w:rsid w:val="004C7931"/>
    <w:rsid w:val="004C7ED3"/>
    <w:rsid w:val="004C7F71"/>
    <w:rsid w:val="004D0028"/>
    <w:rsid w:val="004D00AD"/>
    <w:rsid w:val="004D034F"/>
    <w:rsid w:val="004D0C38"/>
    <w:rsid w:val="004D0CCA"/>
    <w:rsid w:val="004D1260"/>
    <w:rsid w:val="004D14C2"/>
    <w:rsid w:val="004D1A10"/>
    <w:rsid w:val="004D1BEC"/>
    <w:rsid w:val="004D2088"/>
    <w:rsid w:val="004D2244"/>
    <w:rsid w:val="004D2730"/>
    <w:rsid w:val="004D2ADA"/>
    <w:rsid w:val="004D2EE3"/>
    <w:rsid w:val="004D2FF6"/>
    <w:rsid w:val="004D3355"/>
    <w:rsid w:val="004D33A9"/>
    <w:rsid w:val="004D34E5"/>
    <w:rsid w:val="004D363E"/>
    <w:rsid w:val="004D38E5"/>
    <w:rsid w:val="004D3984"/>
    <w:rsid w:val="004D3EE9"/>
    <w:rsid w:val="004D4272"/>
    <w:rsid w:val="004D485D"/>
    <w:rsid w:val="004D4A01"/>
    <w:rsid w:val="004D4B6D"/>
    <w:rsid w:val="004D4CD5"/>
    <w:rsid w:val="004D4FDB"/>
    <w:rsid w:val="004D53DE"/>
    <w:rsid w:val="004D57E8"/>
    <w:rsid w:val="004D5E69"/>
    <w:rsid w:val="004D673A"/>
    <w:rsid w:val="004D6992"/>
    <w:rsid w:val="004D6A88"/>
    <w:rsid w:val="004D7774"/>
    <w:rsid w:val="004D77A2"/>
    <w:rsid w:val="004E043F"/>
    <w:rsid w:val="004E05D4"/>
    <w:rsid w:val="004E11D1"/>
    <w:rsid w:val="004E1300"/>
    <w:rsid w:val="004E1341"/>
    <w:rsid w:val="004E1989"/>
    <w:rsid w:val="004E1CFE"/>
    <w:rsid w:val="004E223F"/>
    <w:rsid w:val="004E281E"/>
    <w:rsid w:val="004E333F"/>
    <w:rsid w:val="004E346C"/>
    <w:rsid w:val="004E3542"/>
    <w:rsid w:val="004E4964"/>
    <w:rsid w:val="004E4A05"/>
    <w:rsid w:val="004E4DD5"/>
    <w:rsid w:val="004E4FA4"/>
    <w:rsid w:val="004E53A2"/>
    <w:rsid w:val="004E5748"/>
    <w:rsid w:val="004E5860"/>
    <w:rsid w:val="004E5B54"/>
    <w:rsid w:val="004E5B8F"/>
    <w:rsid w:val="004E62E1"/>
    <w:rsid w:val="004E6597"/>
    <w:rsid w:val="004E6EFE"/>
    <w:rsid w:val="004E73CA"/>
    <w:rsid w:val="004E77F5"/>
    <w:rsid w:val="004E7A32"/>
    <w:rsid w:val="004E7AF7"/>
    <w:rsid w:val="004E7EC7"/>
    <w:rsid w:val="004F051C"/>
    <w:rsid w:val="004F062B"/>
    <w:rsid w:val="004F099A"/>
    <w:rsid w:val="004F1079"/>
    <w:rsid w:val="004F119A"/>
    <w:rsid w:val="004F142C"/>
    <w:rsid w:val="004F145D"/>
    <w:rsid w:val="004F1975"/>
    <w:rsid w:val="004F26ED"/>
    <w:rsid w:val="004F3139"/>
    <w:rsid w:val="004F346C"/>
    <w:rsid w:val="004F48F3"/>
    <w:rsid w:val="004F4A2F"/>
    <w:rsid w:val="004F4AA8"/>
    <w:rsid w:val="004F51D7"/>
    <w:rsid w:val="004F5276"/>
    <w:rsid w:val="004F558B"/>
    <w:rsid w:val="004F5AF6"/>
    <w:rsid w:val="004F6450"/>
    <w:rsid w:val="004F6A67"/>
    <w:rsid w:val="004F6A83"/>
    <w:rsid w:val="004F6E02"/>
    <w:rsid w:val="004F6F1F"/>
    <w:rsid w:val="004F70D0"/>
    <w:rsid w:val="004F7775"/>
    <w:rsid w:val="004F79A1"/>
    <w:rsid w:val="004F7EC3"/>
    <w:rsid w:val="00500054"/>
    <w:rsid w:val="005002AE"/>
    <w:rsid w:val="0050078C"/>
    <w:rsid w:val="00500A17"/>
    <w:rsid w:val="00500AD0"/>
    <w:rsid w:val="00501C14"/>
    <w:rsid w:val="00501EBB"/>
    <w:rsid w:val="005022D8"/>
    <w:rsid w:val="0050272E"/>
    <w:rsid w:val="00502919"/>
    <w:rsid w:val="00502A62"/>
    <w:rsid w:val="00502B1D"/>
    <w:rsid w:val="0050302E"/>
    <w:rsid w:val="00503CB4"/>
    <w:rsid w:val="00504059"/>
    <w:rsid w:val="005041BD"/>
    <w:rsid w:val="005049C9"/>
    <w:rsid w:val="00504DDF"/>
    <w:rsid w:val="00504F84"/>
    <w:rsid w:val="0050541F"/>
    <w:rsid w:val="005054E0"/>
    <w:rsid w:val="00505C41"/>
    <w:rsid w:val="00505EBA"/>
    <w:rsid w:val="00505F86"/>
    <w:rsid w:val="005062CA"/>
    <w:rsid w:val="0050694E"/>
    <w:rsid w:val="00507291"/>
    <w:rsid w:val="00507DBA"/>
    <w:rsid w:val="00507E03"/>
    <w:rsid w:val="00507E4A"/>
    <w:rsid w:val="00507F52"/>
    <w:rsid w:val="005101FD"/>
    <w:rsid w:val="00510452"/>
    <w:rsid w:val="005106DA"/>
    <w:rsid w:val="00510907"/>
    <w:rsid w:val="00510946"/>
    <w:rsid w:val="00510A2B"/>
    <w:rsid w:val="00510DCE"/>
    <w:rsid w:val="00510DF8"/>
    <w:rsid w:val="00510ED2"/>
    <w:rsid w:val="0051114A"/>
    <w:rsid w:val="00511193"/>
    <w:rsid w:val="0051165E"/>
    <w:rsid w:val="00511B73"/>
    <w:rsid w:val="0051213F"/>
    <w:rsid w:val="005121AB"/>
    <w:rsid w:val="0051330F"/>
    <w:rsid w:val="0051362C"/>
    <w:rsid w:val="005138E0"/>
    <w:rsid w:val="00513D42"/>
    <w:rsid w:val="00514420"/>
    <w:rsid w:val="00514772"/>
    <w:rsid w:val="00514BAC"/>
    <w:rsid w:val="00515092"/>
    <w:rsid w:val="00515280"/>
    <w:rsid w:val="00515885"/>
    <w:rsid w:val="00515C85"/>
    <w:rsid w:val="0051618F"/>
    <w:rsid w:val="00516594"/>
    <w:rsid w:val="005165F2"/>
    <w:rsid w:val="005168B9"/>
    <w:rsid w:val="00516CDA"/>
    <w:rsid w:val="00517460"/>
    <w:rsid w:val="0051759F"/>
    <w:rsid w:val="00517992"/>
    <w:rsid w:val="00517AE6"/>
    <w:rsid w:val="00517C11"/>
    <w:rsid w:val="00517F7F"/>
    <w:rsid w:val="0052022D"/>
    <w:rsid w:val="00520492"/>
    <w:rsid w:val="00520672"/>
    <w:rsid w:val="0052096B"/>
    <w:rsid w:val="00520C59"/>
    <w:rsid w:val="00521CFC"/>
    <w:rsid w:val="0052214F"/>
    <w:rsid w:val="005223A0"/>
    <w:rsid w:val="005226D1"/>
    <w:rsid w:val="00522B0B"/>
    <w:rsid w:val="00523D9E"/>
    <w:rsid w:val="00523E26"/>
    <w:rsid w:val="00524457"/>
    <w:rsid w:val="00524939"/>
    <w:rsid w:val="005249B5"/>
    <w:rsid w:val="00524C41"/>
    <w:rsid w:val="00524D1D"/>
    <w:rsid w:val="005254D8"/>
    <w:rsid w:val="00525E27"/>
    <w:rsid w:val="00525E3D"/>
    <w:rsid w:val="00525ECE"/>
    <w:rsid w:val="00526181"/>
    <w:rsid w:val="00526706"/>
    <w:rsid w:val="00526A3E"/>
    <w:rsid w:val="00526ABB"/>
    <w:rsid w:val="00526D62"/>
    <w:rsid w:val="0052724F"/>
    <w:rsid w:val="00527281"/>
    <w:rsid w:val="0052729D"/>
    <w:rsid w:val="00527F52"/>
    <w:rsid w:val="005300F1"/>
    <w:rsid w:val="005304D5"/>
    <w:rsid w:val="00530744"/>
    <w:rsid w:val="005309ED"/>
    <w:rsid w:val="005309F7"/>
    <w:rsid w:val="00530A99"/>
    <w:rsid w:val="00530D11"/>
    <w:rsid w:val="00530D7F"/>
    <w:rsid w:val="0053178F"/>
    <w:rsid w:val="0053221A"/>
    <w:rsid w:val="00532340"/>
    <w:rsid w:val="0053235E"/>
    <w:rsid w:val="00533266"/>
    <w:rsid w:val="00533D2D"/>
    <w:rsid w:val="00533E2F"/>
    <w:rsid w:val="00533FA2"/>
    <w:rsid w:val="005340C3"/>
    <w:rsid w:val="005342AF"/>
    <w:rsid w:val="0053435E"/>
    <w:rsid w:val="00534EF6"/>
    <w:rsid w:val="00535DD1"/>
    <w:rsid w:val="00536957"/>
    <w:rsid w:val="00536E74"/>
    <w:rsid w:val="00536F6E"/>
    <w:rsid w:val="00537BFA"/>
    <w:rsid w:val="00540047"/>
    <w:rsid w:val="005401D6"/>
    <w:rsid w:val="005403BB"/>
    <w:rsid w:val="00540A4C"/>
    <w:rsid w:val="0054101D"/>
    <w:rsid w:val="0054151E"/>
    <w:rsid w:val="00541867"/>
    <w:rsid w:val="00541921"/>
    <w:rsid w:val="00541C58"/>
    <w:rsid w:val="00541FBA"/>
    <w:rsid w:val="00541FD0"/>
    <w:rsid w:val="0054254F"/>
    <w:rsid w:val="00542779"/>
    <w:rsid w:val="005428E1"/>
    <w:rsid w:val="00542992"/>
    <w:rsid w:val="005429BB"/>
    <w:rsid w:val="00543248"/>
    <w:rsid w:val="00544255"/>
    <w:rsid w:val="00544345"/>
    <w:rsid w:val="005445BA"/>
    <w:rsid w:val="005445C8"/>
    <w:rsid w:val="0054476F"/>
    <w:rsid w:val="00544A40"/>
    <w:rsid w:val="005454D0"/>
    <w:rsid w:val="00546422"/>
    <w:rsid w:val="00546DB4"/>
    <w:rsid w:val="00546F32"/>
    <w:rsid w:val="00547AA8"/>
    <w:rsid w:val="00547B6D"/>
    <w:rsid w:val="00550204"/>
    <w:rsid w:val="00550606"/>
    <w:rsid w:val="00550686"/>
    <w:rsid w:val="00550D8E"/>
    <w:rsid w:val="00550DDA"/>
    <w:rsid w:val="00551CCD"/>
    <w:rsid w:val="00551D93"/>
    <w:rsid w:val="00552BDA"/>
    <w:rsid w:val="00552C7A"/>
    <w:rsid w:val="00552E57"/>
    <w:rsid w:val="0055350C"/>
    <w:rsid w:val="005536C9"/>
    <w:rsid w:val="00553E32"/>
    <w:rsid w:val="00553FE9"/>
    <w:rsid w:val="005542B6"/>
    <w:rsid w:val="00554B78"/>
    <w:rsid w:val="00554EFD"/>
    <w:rsid w:val="00555052"/>
    <w:rsid w:val="0055565C"/>
    <w:rsid w:val="00555905"/>
    <w:rsid w:val="00555A17"/>
    <w:rsid w:val="00555AF2"/>
    <w:rsid w:val="00556048"/>
    <w:rsid w:val="005566AE"/>
    <w:rsid w:val="005567AC"/>
    <w:rsid w:val="00556D7E"/>
    <w:rsid w:val="00557850"/>
    <w:rsid w:val="00557BB0"/>
    <w:rsid w:val="00557FC8"/>
    <w:rsid w:val="00560178"/>
    <w:rsid w:val="00560407"/>
    <w:rsid w:val="005604BB"/>
    <w:rsid w:val="005605D9"/>
    <w:rsid w:val="00560625"/>
    <w:rsid w:val="005609C7"/>
    <w:rsid w:val="00560FD7"/>
    <w:rsid w:val="0056100C"/>
    <w:rsid w:val="005610B9"/>
    <w:rsid w:val="005617B1"/>
    <w:rsid w:val="00561F02"/>
    <w:rsid w:val="005621B7"/>
    <w:rsid w:val="00562799"/>
    <w:rsid w:val="00562A17"/>
    <w:rsid w:val="00562B83"/>
    <w:rsid w:val="005635E0"/>
    <w:rsid w:val="00563679"/>
    <w:rsid w:val="00563E00"/>
    <w:rsid w:val="0056403F"/>
    <w:rsid w:val="0056463B"/>
    <w:rsid w:val="005651B3"/>
    <w:rsid w:val="005651B5"/>
    <w:rsid w:val="00565278"/>
    <w:rsid w:val="00565917"/>
    <w:rsid w:val="0056600F"/>
    <w:rsid w:val="005661EE"/>
    <w:rsid w:val="0056633F"/>
    <w:rsid w:val="00566473"/>
    <w:rsid w:val="0056675B"/>
    <w:rsid w:val="00566D70"/>
    <w:rsid w:val="00566D8B"/>
    <w:rsid w:val="00567382"/>
    <w:rsid w:val="005673C7"/>
    <w:rsid w:val="00567538"/>
    <w:rsid w:val="00570590"/>
    <w:rsid w:val="005705F7"/>
    <w:rsid w:val="005709C5"/>
    <w:rsid w:val="00570C70"/>
    <w:rsid w:val="00571B03"/>
    <w:rsid w:val="00571B18"/>
    <w:rsid w:val="00572005"/>
    <w:rsid w:val="00572198"/>
    <w:rsid w:val="0057219F"/>
    <w:rsid w:val="005723B1"/>
    <w:rsid w:val="00572C53"/>
    <w:rsid w:val="00572E37"/>
    <w:rsid w:val="005739C3"/>
    <w:rsid w:val="00573E0B"/>
    <w:rsid w:val="00574EA5"/>
    <w:rsid w:val="00574F57"/>
    <w:rsid w:val="0057504A"/>
    <w:rsid w:val="00575326"/>
    <w:rsid w:val="005753D2"/>
    <w:rsid w:val="005753FA"/>
    <w:rsid w:val="005754E4"/>
    <w:rsid w:val="00575559"/>
    <w:rsid w:val="00575A2A"/>
    <w:rsid w:val="005762DF"/>
    <w:rsid w:val="005767BF"/>
    <w:rsid w:val="00576A6B"/>
    <w:rsid w:val="00576BFA"/>
    <w:rsid w:val="005776CA"/>
    <w:rsid w:val="00577B39"/>
    <w:rsid w:val="00577EEC"/>
    <w:rsid w:val="0058010A"/>
    <w:rsid w:val="00580586"/>
    <w:rsid w:val="00580617"/>
    <w:rsid w:val="005809CA"/>
    <w:rsid w:val="00580B0A"/>
    <w:rsid w:val="00580E29"/>
    <w:rsid w:val="00580E90"/>
    <w:rsid w:val="00580EC9"/>
    <w:rsid w:val="00581B77"/>
    <w:rsid w:val="00581CF3"/>
    <w:rsid w:val="00581E8B"/>
    <w:rsid w:val="005820B0"/>
    <w:rsid w:val="00582587"/>
    <w:rsid w:val="005826DC"/>
    <w:rsid w:val="0058272F"/>
    <w:rsid w:val="00582970"/>
    <w:rsid w:val="005843E0"/>
    <w:rsid w:val="0058457A"/>
    <w:rsid w:val="00584705"/>
    <w:rsid w:val="00584CB1"/>
    <w:rsid w:val="00584E40"/>
    <w:rsid w:val="0058583A"/>
    <w:rsid w:val="00585B0C"/>
    <w:rsid w:val="005871C2"/>
    <w:rsid w:val="005872CD"/>
    <w:rsid w:val="005873D9"/>
    <w:rsid w:val="0058788B"/>
    <w:rsid w:val="00587DAC"/>
    <w:rsid w:val="00590187"/>
    <w:rsid w:val="005906AF"/>
    <w:rsid w:val="00590AA5"/>
    <w:rsid w:val="00590B27"/>
    <w:rsid w:val="00590FEC"/>
    <w:rsid w:val="00591053"/>
    <w:rsid w:val="005910A1"/>
    <w:rsid w:val="00591159"/>
    <w:rsid w:val="0059146A"/>
    <w:rsid w:val="005918A5"/>
    <w:rsid w:val="00591923"/>
    <w:rsid w:val="005922FC"/>
    <w:rsid w:val="005926E3"/>
    <w:rsid w:val="00592745"/>
    <w:rsid w:val="00592A30"/>
    <w:rsid w:val="00592A62"/>
    <w:rsid w:val="0059302E"/>
    <w:rsid w:val="00593AC8"/>
    <w:rsid w:val="00593B58"/>
    <w:rsid w:val="00593C31"/>
    <w:rsid w:val="00593F1D"/>
    <w:rsid w:val="005941F4"/>
    <w:rsid w:val="005944CC"/>
    <w:rsid w:val="00594689"/>
    <w:rsid w:val="00594783"/>
    <w:rsid w:val="00594C29"/>
    <w:rsid w:val="0059560E"/>
    <w:rsid w:val="005956AB"/>
    <w:rsid w:val="0059579B"/>
    <w:rsid w:val="00595E07"/>
    <w:rsid w:val="00596088"/>
    <w:rsid w:val="00596193"/>
    <w:rsid w:val="00596325"/>
    <w:rsid w:val="00596C06"/>
    <w:rsid w:val="00596E01"/>
    <w:rsid w:val="005979C2"/>
    <w:rsid w:val="00597C84"/>
    <w:rsid w:val="005A03F7"/>
    <w:rsid w:val="005A0C6E"/>
    <w:rsid w:val="005A12C9"/>
    <w:rsid w:val="005A208B"/>
    <w:rsid w:val="005A2317"/>
    <w:rsid w:val="005A2323"/>
    <w:rsid w:val="005A2493"/>
    <w:rsid w:val="005A2889"/>
    <w:rsid w:val="005A28F6"/>
    <w:rsid w:val="005A2B8D"/>
    <w:rsid w:val="005A2B99"/>
    <w:rsid w:val="005A3188"/>
    <w:rsid w:val="005A3308"/>
    <w:rsid w:val="005A3874"/>
    <w:rsid w:val="005A407F"/>
    <w:rsid w:val="005A4279"/>
    <w:rsid w:val="005A4E8E"/>
    <w:rsid w:val="005A5277"/>
    <w:rsid w:val="005A5742"/>
    <w:rsid w:val="005A5911"/>
    <w:rsid w:val="005A5BFB"/>
    <w:rsid w:val="005A6366"/>
    <w:rsid w:val="005A65AE"/>
    <w:rsid w:val="005A6A9B"/>
    <w:rsid w:val="005A722F"/>
    <w:rsid w:val="005A786C"/>
    <w:rsid w:val="005A7AF3"/>
    <w:rsid w:val="005A7BC9"/>
    <w:rsid w:val="005A7BD3"/>
    <w:rsid w:val="005A7C10"/>
    <w:rsid w:val="005B0523"/>
    <w:rsid w:val="005B0817"/>
    <w:rsid w:val="005B08E1"/>
    <w:rsid w:val="005B09E7"/>
    <w:rsid w:val="005B0E61"/>
    <w:rsid w:val="005B0F7A"/>
    <w:rsid w:val="005B1305"/>
    <w:rsid w:val="005B1EBC"/>
    <w:rsid w:val="005B2109"/>
    <w:rsid w:val="005B21C3"/>
    <w:rsid w:val="005B247F"/>
    <w:rsid w:val="005B26E1"/>
    <w:rsid w:val="005B27C2"/>
    <w:rsid w:val="005B2909"/>
    <w:rsid w:val="005B2A09"/>
    <w:rsid w:val="005B2F64"/>
    <w:rsid w:val="005B3484"/>
    <w:rsid w:val="005B3877"/>
    <w:rsid w:val="005B456A"/>
    <w:rsid w:val="005B4B64"/>
    <w:rsid w:val="005B4C10"/>
    <w:rsid w:val="005B4CC6"/>
    <w:rsid w:val="005B4E5A"/>
    <w:rsid w:val="005B5231"/>
    <w:rsid w:val="005B58B9"/>
    <w:rsid w:val="005B5C8C"/>
    <w:rsid w:val="005B600D"/>
    <w:rsid w:val="005B619B"/>
    <w:rsid w:val="005B695A"/>
    <w:rsid w:val="005B6AC7"/>
    <w:rsid w:val="005B6D11"/>
    <w:rsid w:val="005B6E6C"/>
    <w:rsid w:val="005B7117"/>
    <w:rsid w:val="005B75CC"/>
    <w:rsid w:val="005B7A4C"/>
    <w:rsid w:val="005C0835"/>
    <w:rsid w:val="005C0921"/>
    <w:rsid w:val="005C09BB"/>
    <w:rsid w:val="005C0C14"/>
    <w:rsid w:val="005C1BB4"/>
    <w:rsid w:val="005C1CA7"/>
    <w:rsid w:val="005C1D28"/>
    <w:rsid w:val="005C2703"/>
    <w:rsid w:val="005C2BD4"/>
    <w:rsid w:val="005C2CEE"/>
    <w:rsid w:val="005C2DDF"/>
    <w:rsid w:val="005C340E"/>
    <w:rsid w:val="005C40DF"/>
    <w:rsid w:val="005C4E0B"/>
    <w:rsid w:val="005C4ECB"/>
    <w:rsid w:val="005C5412"/>
    <w:rsid w:val="005C54A2"/>
    <w:rsid w:val="005C57AD"/>
    <w:rsid w:val="005C5E41"/>
    <w:rsid w:val="005C7480"/>
    <w:rsid w:val="005C757C"/>
    <w:rsid w:val="005D04CF"/>
    <w:rsid w:val="005D0823"/>
    <w:rsid w:val="005D1379"/>
    <w:rsid w:val="005D1402"/>
    <w:rsid w:val="005D1615"/>
    <w:rsid w:val="005D209D"/>
    <w:rsid w:val="005D21EA"/>
    <w:rsid w:val="005D264F"/>
    <w:rsid w:val="005D2829"/>
    <w:rsid w:val="005D3184"/>
    <w:rsid w:val="005D380A"/>
    <w:rsid w:val="005D4455"/>
    <w:rsid w:val="005D44A2"/>
    <w:rsid w:val="005D45B9"/>
    <w:rsid w:val="005D4949"/>
    <w:rsid w:val="005D5390"/>
    <w:rsid w:val="005D54CF"/>
    <w:rsid w:val="005D5651"/>
    <w:rsid w:val="005D601F"/>
    <w:rsid w:val="005D64AC"/>
    <w:rsid w:val="005D6990"/>
    <w:rsid w:val="005D6D8B"/>
    <w:rsid w:val="005D73BE"/>
    <w:rsid w:val="005D7722"/>
    <w:rsid w:val="005D7726"/>
    <w:rsid w:val="005D774B"/>
    <w:rsid w:val="005D7A50"/>
    <w:rsid w:val="005D7B46"/>
    <w:rsid w:val="005D7DDA"/>
    <w:rsid w:val="005E007C"/>
    <w:rsid w:val="005E07E1"/>
    <w:rsid w:val="005E07E5"/>
    <w:rsid w:val="005E0C24"/>
    <w:rsid w:val="005E2789"/>
    <w:rsid w:val="005E2FBD"/>
    <w:rsid w:val="005E305D"/>
    <w:rsid w:val="005E30B5"/>
    <w:rsid w:val="005E30F8"/>
    <w:rsid w:val="005E34BE"/>
    <w:rsid w:val="005E3635"/>
    <w:rsid w:val="005E38B6"/>
    <w:rsid w:val="005E3AE1"/>
    <w:rsid w:val="005E3B6C"/>
    <w:rsid w:val="005E42D5"/>
    <w:rsid w:val="005E4427"/>
    <w:rsid w:val="005E4C8E"/>
    <w:rsid w:val="005E4FE4"/>
    <w:rsid w:val="005E51DC"/>
    <w:rsid w:val="005E52E9"/>
    <w:rsid w:val="005E566D"/>
    <w:rsid w:val="005E573D"/>
    <w:rsid w:val="005E586C"/>
    <w:rsid w:val="005E67BE"/>
    <w:rsid w:val="005E6A68"/>
    <w:rsid w:val="005E6EF9"/>
    <w:rsid w:val="005E70A1"/>
    <w:rsid w:val="005E730B"/>
    <w:rsid w:val="005E7649"/>
    <w:rsid w:val="005E76E3"/>
    <w:rsid w:val="005E79E1"/>
    <w:rsid w:val="005E79FE"/>
    <w:rsid w:val="005E7F6D"/>
    <w:rsid w:val="005F00C7"/>
    <w:rsid w:val="005F15B3"/>
    <w:rsid w:val="005F17E0"/>
    <w:rsid w:val="005F190E"/>
    <w:rsid w:val="005F1B2A"/>
    <w:rsid w:val="005F1C1A"/>
    <w:rsid w:val="005F1C97"/>
    <w:rsid w:val="005F2015"/>
    <w:rsid w:val="005F2951"/>
    <w:rsid w:val="005F2BA7"/>
    <w:rsid w:val="005F308E"/>
    <w:rsid w:val="005F3285"/>
    <w:rsid w:val="005F33F7"/>
    <w:rsid w:val="005F3432"/>
    <w:rsid w:val="005F3E6B"/>
    <w:rsid w:val="005F3EF3"/>
    <w:rsid w:val="005F5199"/>
    <w:rsid w:val="005F5A8B"/>
    <w:rsid w:val="005F5DBD"/>
    <w:rsid w:val="005F5EB3"/>
    <w:rsid w:val="005F6230"/>
    <w:rsid w:val="005F64BC"/>
    <w:rsid w:val="005F6B8B"/>
    <w:rsid w:val="005F6CB4"/>
    <w:rsid w:val="005F6F76"/>
    <w:rsid w:val="005F71DA"/>
    <w:rsid w:val="005F787D"/>
    <w:rsid w:val="005F79EF"/>
    <w:rsid w:val="005F7C2D"/>
    <w:rsid w:val="006001E8"/>
    <w:rsid w:val="00600942"/>
    <w:rsid w:val="00601F90"/>
    <w:rsid w:val="006025E8"/>
    <w:rsid w:val="006027A5"/>
    <w:rsid w:val="00602B5C"/>
    <w:rsid w:val="0060332F"/>
    <w:rsid w:val="006034ED"/>
    <w:rsid w:val="0060369C"/>
    <w:rsid w:val="00603847"/>
    <w:rsid w:val="00603D1F"/>
    <w:rsid w:val="00603D7D"/>
    <w:rsid w:val="00603DB1"/>
    <w:rsid w:val="006040CB"/>
    <w:rsid w:val="006047A1"/>
    <w:rsid w:val="00604C15"/>
    <w:rsid w:val="00604F76"/>
    <w:rsid w:val="006050C8"/>
    <w:rsid w:val="0060578B"/>
    <w:rsid w:val="00605978"/>
    <w:rsid w:val="00606734"/>
    <w:rsid w:val="006069E0"/>
    <w:rsid w:val="00606E36"/>
    <w:rsid w:val="00607094"/>
    <w:rsid w:val="00607228"/>
    <w:rsid w:val="00607484"/>
    <w:rsid w:val="006075A6"/>
    <w:rsid w:val="00607949"/>
    <w:rsid w:val="00607E54"/>
    <w:rsid w:val="0061032A"/>
    <w:rsid w:val="0061032E"/>
    <w:rsid w:val="006108BF"/>
    <w:rsid w:val="00610BA8"/>
    <w:rsid w:val="00610FDC"/>
    <w:rsid w:val="006113F9"/>
    <w:rsid w:val="00611605"/>
    <w:rsid w:val="006119DC"/>
    <w:rsid w:val="00611A38"/>
    <w:rsid w:val="00611C39"/>
    <w:rsid w:val="00611C6F"/>
    <w:rsid w:val="006122F1"/>
    <w:rsid w:val="0061239E"/>
    <w:rsid w:val="00612835"/>
    <w:rsid w:val="0061295B"/>
    <w:rsid w:val="00612B5B"/>
    <w:rsid w:val="00612D77"/>
    <w:rsid w:val="0061329B"/>
    <w:rsid w:val="00613868"/>
    <w:rsid w:val="006141D4"/>
    <w:rsid w:val="00614BE3"/>
    <w:rsid w:val="00614C2B"/>
    <w:rsid w:val="00615AE1"/>
    <w:rsid w:val="00615BA3"/>
    <w:rsid w:val="00615E42"/>
    <w:rsid w:val="00616087"/>
    <w:rsid w:val="00616268"/>
    <w:rsid w:val="0061645C"/>
    <w:rsid w:val="006166C7"/>
    <w:rsid w:val="00616F6A"/>
    <w:rsid w:val="006202A4"/>
    <w:rsid w:val="00620421"/>
    <w:rsid w:val="00620433"/>
    <w:rsid w:val="0062131A"/>
    <w:rsid w:val="0062177E"/>
    <w:rsid w:val="00621EE7"/>
    <w:rsid w:val="00622C43"/>
    <w:rsid w:val="00622CBB"/>
    <w:rsid w:val="00622EF1"/>
    <w:rsid w:val="006232D8"/>
    <w:rsid w:val="00623C35"/>
    <w:rsid w:val="00624046"/>
    <w:rsid w:val="00624115"/>
    <w:rsid w:val="00624538"/>
    <w:rsid w:val="0062461F"/>
    <w:rsid w:val="006248FE"/>
    <w:rsid w:val="006249D2"/>
    <w:rsid w:val="00624CF7"/>
    <w:rsid w:val="0062503C"/>
    <w:rsid w:val="006253B1"/>
    <w:rsid w:val="00625C37"/>
    <w:rsid w:val="0062630C"/>
    <w:rsid w:val="00626A58"/>
    <w:rsid w:val="00626E32"/>
    <w:rsid w:val="006271F2"/>
    <w:rsid w:val="0062741D"/>
    <w:rsid w:val="0062771A"/>
    <w:rsid w:val="00627D6D"/>
    <w:rsid w:val="006300A9"/>
    <w:rsid w:val="0063029A"/>
    <w:rsid w:val="006302F8"/>
    <w:rsid w:val="0063032D"/>
    <w:rsid w:val="00630486"/>
    <w:rsid w:val="00630969"/>
    <w:rsid w:val="00631619"/>
    <w:rsid w:val="0063161D"/>
    <w:rsid w:val="006316B8"/>
    <w:rsid w:val="006319EA"/>
    <w:rsid w:val="00631DE2"/>
    <w:rsid w:val="00631FB6"/>
    <w:rsid w:val="00632027"/>
    <w:rsid w:val="006321D3"/>
    <w:rsid w:val="00632747"/>
    <w:rsid w:val="0063382D"/>
    <w:rsid w:val="006338A8"/>
    <w:rsid w:val="006339DF"/>
    <w:rsid w:val="00633C86"/>
    <w:rsid w:val="006341CB"/>
    <w:rsid w:val="006343B2"/>
    <w:rsid w:val="00634871"/>
    <w:rsid w:val="00635301"/>
    <w:rsid w:val="006357F2"/>
    <w:rsid w:val="00635B35"/>
    <w:rsid w:val="00635B70"/>
    <w:rsid w:val="00635BC8"/>
    <w:rsid w:val="006363B2"/>
    <w:rsid w:val="00636594"/>
    <w:rsid w:val="00636FEB"/>
    <w:rsid w:val="006373C3"/>
    <w:rsid w:val="006373EE"/>
    <w:rsid w:val="00637A14"/>
    <w:rsid w:val="006400D2"/>
    <w:rsid w:val="006403E6"/>
    <w:rsid w:val="006405C1"/>
    <w:rsid w:val="0064067C"/>
    <w:rsid w:val="006407D2"/>
    <w:rsid w:val="00640CE3"/>
    <w:rsid w:val="00640E92"/>
    <w:rsid w:val="00641073"/>
    <w:rsid w:val="0064119E"/>
    <w:rsid w:val="00641763"/>
    <w:rsid w:val="0064183B"/>
    <w:rsid w:val="006419D1"/>
    <w:rsid w:val="00641A15"/>
    <w:rsid w:val="006422C8"/>
    <w:rsid w:val="00642BDF"/>
    <w:rsid w:val="00643C61"/>
    <w:rsid w:val="006442F1"/>
    <w:rsid w:val="00644730"/>
    <w:rsid w:val="00644C90"/>
    <w:rsid w:val="00645272"/>
    <w:rsid w:val="006452B4"/>
    <w:rsid w:val="00645C09"/>
    <w:rsid w:val="00645C22"/>
    <w:rsid w:val="00645E07"/>
    <w:rsid w:val="00645E56"/>
    <w:rsid w:val="00645FD9"/>
    <w:rsid w:val="006461F1"/>
    <w:rsid w:val="00646936"/>
    <w:rsid w:val="0064699B"/>
    <w:rsid w:val="00646AAE"/>
    <w:rsid w:val="00646BD2"/>
    <w:rsid w:val="00646D47"/>
    <w:rsid w:val="006473DA"/>
    <w:rsid w:val="0065009C"/>
    <w:rsid w:val="0065054B"/>
    <w:rsid w:val="00650A64"/>
    <w:rsid w:val="00651096"/>
    <w:rsid w:val="006512F6"/>
    <w:rsid w:val="0065152F"/>
    <w:rsid w:val="00651ACD"/>
    <w:rsid w:val="00651E6D"/>
    <w:rsid w:val="00652B18"/>
    <w:rsid w:val="00652FED"/>
    <w:rsid w:val="00653946"/>
    <w:rsid w:val="006539D2"/>
    <w:rsid w:val="00653B03"/>
    <w:rsid w:val="00653D4F"/>
    <w:rsid w:val="00654097"/>
    <w:rsid w:val="006544E9"/>
    <w:rsid w:val="0065483D"/>
    <w:rsid w:val="00654A26"/>
    <w:rsid w:val="00654C27"/>
    <w:rsid w:val="00654DCF"/>
    <w:rsid w:val="006555A2"/>
    <w:rsid w:val="00655F10"/>
    <w:rsid w:val="00656259"/>
    <w:rsid w:val="006567C1"/>
    <w:rsid w:val="00656AAA"/>
    <w:rsid w:val="00656D56"/>
    <w:rsid w:val="00656D95"/>
    <w:rsid w:val="00657744"/>
    <w:rsid w:val="00660100"/>
    <w:rsid w:val="00660246"/>
    <w:rsid w:val="00660277"/>
    <w:rsid w:val="00660C5E"/>
    <w:rsid w:val="00660DA0"/>
    <w:rsid w:val="0066100C"/>
    <w:rsid w:val="0066162F"/>
    <w:rsid w:val="0066240B"/>
    <w:rsid w:val="00662678"/>
    <w:rsid w:val="006626A6"/>
    <w:rsid w:val="00662711"/>
    <w:rsid w:val="006629A0"/>
    <w:rsid w:val="00662DA0"/>
    <w:rsid w:val="0066307E"/>
    <w:rsid w:val="006630AD"/>
    <w:rsid w:val="00663BD1"/>
    <w:rsid w:val="006641D1"/>
    <w:rsid w:val="0066497B"/>
    <w:rsid w:val="00664C46"/>
    <w:rsid w:val="00664C84"/>
    <w:rsid w:val="0066545B"/>
    <w:rsid w:val="006654D3"/>
    <w:rsid w:val="00666529"/>
    <w:rsid w:val="006668B3"/>
    <w:rsid w:val="00666FB6"/>
    <w:rsid w:val="0066705D"/>
    <w:rsid w:val="00667145"/>
    <w:rsid w:val="00667A98"/>
    <w:rsid w:val="00667BCD"/>
    <w:rsid w:val="00667DAE"/>
    <w:rsid w:val="00670265"/>
    <w:rsid w:val="006702C5"/>
    <w:rsid w:val="006711CF"/>
    <w:rsid w:val="006712E6"/>
    <w:rsid w:val="00671572"/>
    <w:rsid w:val="006717FF"/>
    <w:rsid w:val="006721CE"/>
    <w:rsid w:val="006729D3"/>
    <w:rsid w:val="00672BC4"/>
    <w:rsid w:val="00672C48"/>
    <w:rsid w:val="00673783"/>
    <w:rsid w:val="00673B5E"/>
    <w:rsid w:val="00673E4B"/>
    <w:rsid w:val="00674652"/>
    <w:rsid w:val="006750C2"/>
    <w:rsid w:val="006751FA"/>
    <w:rsid w:val="006756DB"/>
    <w:rsid w:val="00675972"/>
    <w:rsid w:val="006759CB"/>
    <w:rsid w:val="00677074"/>
    <w:rsid w:val="0067721D"/>
    <w:rsid w:val="00677D5D"/>
    <w:rsid w:val="00677D7D"/>
    <w:rsid w:val="006809CF"/>
    <w:rsid w:val="00680A10"/>
    <w:rsid w:val="00680EA6"/>
    <w:rsid w:val="00680EC2"/>
    <w:rsid w:val="00680FBB"/>
    <w:rsid w:val="006811D3"/>
    <w:rsid w:val="0068164A"/>
    <w:rsid w:val="0068168D"/>
    <w:rsid w:val="00681804"/>
    <w:rsid w:val="00681BDC"/>
    <w:rsid w:val="00681FAC"/>
    <w:rsid w:val="00682295"/>
    <w:rsid w:val="0068283F"/>
    <w:rsid w:val="00682F5A"/>
    <w:rsid w:val="00683760"/>
    <w:rsid w:val="00683952"/>
    <w:rsid w:val="00683C38"/>
    <w:rsid w:val="00683F4A"/>
    <w:rsid w:val="0068417C"/>
    <w:rsid w:val="00684584"/>
    <w:rsid w:val="006849A4"/>
    <w:rsid w:val="006849FE"/>
    <w:rsid w:val="00684A19"/>
    <w:rsid w:val="006852B9"/>
    <w:rsid w:val="0068587F"/>
    <w:rsid w:val="00685908"/>
    <w:rsid w:val="00685B7A"/>
    <w:rsid w:val="00686342"/>
    <w:rsid w:val="00686945"/>
    <w:rsid w:val="00686F19"/>
    <w:rsid w:val="00690289"/>
    <w:rsid w:val="00691171"/>
    <w:rsid w:val="00691285"/>
    <w:rsid w:val="00691440"/>
    <w:rsid w:val="00691559"/>
    <w:rsid w:val="006919BD"/>
    <w:rsid w:val="00691A35"/>
    <w:rsid w:val="00691DD5"/>
    <w:rsid w:val="00691DF8"/>
    <w:rsid w:val="00691E30"/>
    <w:rsid w:val="006920DB"/>
    <w:rsid w:val="006922B6"/>
    <w:rsid w:val="006922D8"/>
    <w:rsid w:val="00692319"/>
    <w:rsid w:val="00692754"/>
    <w:rsid w:val="00692971"/>
    <w:rsid w:val="006933DC"/>
    <w:rsid w:val="006934B9"/>
    <w:rsid w:val="00693658"/>
    <w:rsid w:val="00693711"/>
    <w:rsid w:val="00693987"/>
    <w:rsid w:val="00693E19"/>
    <w:rsid w:val="00693F7B"/>
    <w:rsid w:val="006944F9"/>
    <w:rsid w:val="00694809"/>
    <w:rsid w:val="0069480C"/>
    <w:rsid w:val="00694C87"/>
    <w:rsid w:val="00694E0D"/>
    <w:rsid w:val="00695340"/>
    <w:rsid w:val="006956AF"/>
    <w:rsid w:val="006956DF"/>
    <w:rsid w:val="00695A27"/>
    <w:rsid w:val="00695E88"/>
    <w:rsid w:val="00695ED1"/>
    <w:rsid w:val="00696303"/>
    <w:rsid w:val="00696543"/>
    <w:rsid w:val="006967F8"/>
    <w:rsid w:val="00697311"/>
    <w:rsid w:val="0069749B"/>
    <w:rsid w:val="006976E8"/>
    <w:rsid w:val="006A01FA"/>
    <w:rsid w:val="006A086D"/>
    <w:rsid w:val="006A158B"/>
    <w:rsid w:val="006A1725"/>
    <w:rsid w:val="006A17E8"/>
    <w:rsid w:val="006A1A34"/>
    <w:rsid w:val="006A22F8"/>
    <w:rsid w:val="006A273D"/>
    <w:rsid w:val="006A29CC"/>
    <w:rsid w:val="006A2A44"/>
    <w:rsid w:val="006A3623"/>
    <w:rsid w:val="006A38E5"/>
    <w:rsid w:val="006A3CD0"/>
    <w:rsid w:val="006A4D87"/>
    <w:rsid w:val="006A52F1"/>
    <w:rsid w:val="006A56BF"/>
    <w:rsid w:val="006A57D3"/>
    <w:rsid w:val="006A613D"/>
    <w:rsid w:val="006A7858"/>
    <w:rsid w:val="006A7D25"/>
    <w:rsid w:val="006B0367"/>
    <w:rsid w:val="006B0462"/>
    <w:rsid w:val="006B07D3"/>
    <w:rsid w:val="006B0F4C"/>
    <w:rsid w:val="006B1078"/>
    <w:rsid w:val="006B1BA5"/>
    <w:rsid w:val="006B1D40"/>
    <w:rsid w:val="006B1DF3"/>
    <w:rsid w:val="006B2212"/>
    <w:rsid w:val="006B3013"/>
    <w:rsid w:val="006B34A7"/>
    <w:rsid w:val="006B3594"/>
    <w:rsid w:val="006B3828"/>
    <w:rsid w:val="006B3A03"/>
    <w:rsid w:val="006B3CD7"/>
    <w:rsid w:val="006B40C6"/>
    <w:rsid w:val="006B43CA"/>
    <w:rsid w:val="006B4804"/>
    <w:rsid w:val="006B485F"/>
    <w:rsid w:val="006B4BA9"/>
    <w:rsid w:val="006B4D01"/>
    <w:rsid w:val="006B560B"/>
    <w:rsid w:val="006B5D0D"/>
    <w:rsid w:val="006B6918"/>
    <w:rsid w:val="006B6959"/>
    <w:rsid w:val="006B72FC"/>
    <w:rsid w:val="006B7928"/>
    <w:rsid w:val="006B7AD0"/>
    <w:rsid w:val="006B7D70"/>
    <w:rsid w:val="006C0300"/>
    <w:rsid w:val="006C04A6"/>
    <w:rsid w:val="006C0DE5"/>
    <w:rsid w:val="006C1F58"/>
    <w:rsid w:val="006C26D0"/>
    <w:rsid w:val="006C2A94"/>
    <w:rsid w:val="006C3016"/>
    <w:rsid w:val="006C371F"/>
    <w:rsid w:val="006C37A5"/>
    <w:rsid w:val="006C400C"/>
    <w:rsid w:val="006C417A"/>
    <w:rsid w:val="006C45C0"/>
    <w:rsid w:val="006C480B"/>
    <w:rsid w:val="006C4B0E"/>
    <w:rsid w:val="006C4CB1"/>
    <w:rsid w:val="006C4F4E"/>
    <w:rsid w:val="006C5025"/>
    <w:rsid w:val="006C5077"/>
    <w:rsid w:val="006C53BB"/>
    <w:rsid w:val="006C5532"/>
    <w:rsid w:val="006C5776"/>
    <w:rsid w:val="006C5CA5"/>
    <w:rsid w:val="006C5F05"/>
    <w:rsid w:val="006C613F"/>
    <w:rsid w:val="006C63D6"/>
    <w:rsid w:val="006C6776"/>
    <w:rsid w:val="006C680A"/>
    <w:rsid w:val="006C7390"/>
    <w:rsid w:val="006C7644"/>
    <w:rsid w:val="006C7AC5"/>
    <w:rsid w:val="006D02CE"/>
    <w:rsid w:val="006D0348"/>
    <w:rsid w:val="006D03BE"/>
    <w:rsid w:val="006D04AE"/>
    <w:rsid w:val="006D0C98"/>
    <w:rsid w:val="006D0D4E"/>
    <w:rsid w:val="006D1285"/>
    <w:rsid w:val="006D14E2"/>
    <w:rsid w:val="006D162B"/>
    <w:rsid w:val="006D17A6"/>
    <w:rsid w:val="006D1D2C"/>
    <w:rsid w:val="006D21AC"/>
    <w:rsid w:val="006D275C"/>
    <w:rsid w:val="006D3566"/>
    <w:rsid w:val="006D3650"/>
    <w:rsid w:val="006D4093"/>
    <w:rsid w:val="006D4255"/>
    <w:rsid w:val="006D42BD"/>
    <w:rsid w:val="006D49B2"/>
    <w:rsid w:val="006D4B04"/>
    <w:rsid w:val="006D5359"/>
    <w:rsid w:val="006D556F"/>
    <w:rsid w:val="006D5EFB"/>
    <w:rsid w:val="006D60A1"/>
    <w:rsid w:val="006D651F"/>
    <w:rsid w:val="006D6641"/>
    <w:rsid w:val="006D6819"/>
    <w:rsid w:val="006D76DC"/>
    <w:rsid w:val="006D77AC"/>
    <w:rsid w:val="006D78C5"/>
    <w:rsid w:val="006E03E4"/>
    <w:rsid w:val="006E146D"/>
    <w:rsid w:val="006E1668"/>
    <w:rsid w:val="006E1949"/>
    <w:rsid w:val="006E29F8"/>
    <w:rsid w:val="006E323D"/>
    <w:rsid w:val="006E33C9"/>
    <w:rsid w:val="006E37C1"/>
    <w:rsid w:val="006E3906"/>
    <w:rsid w:val="006E3A8B"/>
    <w:rsid w:val="006E3B58"/>
    <w:rsid w:val="006E3BED"/>
    <w:rsid w:val="006E497E"/>
    <w:rsid w:val="006E5503"/>
    <w:rsid w:val="006E63E0"/>
    <w:rsid w:val="006E6759"/>
    <w:rsid w:val="006E75E5"/>
    <w:rsid w:val="006E7BC9"/>
    <w:rsid w:val="006F0172"/>
    <w:rsid w:val="006F028A"/>
    <w:rsid w:val="006F02C5"/>
    <w:rsid w:val="006F0A01"/>
    <w:rsid w:val="006F0D0B"/>
    <w:rsid w:val="006F169F"/>
    <w:rsid w:val="006F2C62"/>
    <w:rsid w:val="006F2E52"/>
    <w:rsid w:val="006F32A0"/>
    <w:rsid w:val="006F347D"/>
    <w:rsid w:val="006F3570"/>
    <w:rsid w:val="006F3CC3"/>
    <w:rsid w:val="006F4128"/>
    <w:rsid w:val="006F4459"/>
    <w:rsid w:val="006F4519"/>
    <w:rsid w:val="006F5D35"/>
    <w:rsid w:val="006F699C"/>
    <w:rsid w:val="006F6BB8"/>
    <w:rsid w:val="006F7015"/>
    <w:rsid w:val="006F706D"/>
    <w:rsid w:val="006F73CA"/>
    <w:rsid w:val="006F7838"/>
    <w:rsid w:val="00700E31"/>
    <w:rsid w:val="007013A7"/>
    <w:rsid w:val="00701F28"/>
    <w:rsid w:val="00702260"/>
    <w:rsid w:val="00702E05"/>
    <w:rsid w:val="00703109"/>
    <w:rsid w:val="007032F8"/>
    <w:rsid w:val="007034BA"/>
    <w:rsid w:val="00703996"/>
    <w:rsid w:val="00703B08"/>
    <w:rsid w:val="00703F21"/>
    <w:rsid w:val="00703FDD"/>
    <w:rsid w:val="007042F0"/>
    <w:rsid w:val="00704323"/>
    <w:rsid w:val="00704C12"/>
    <w:rsid w:val="0070529D"/>
    <w:rsid w:val="00705B00"/>
    <w:rsid w:val="007060B6"/>
    <w:rsid w:val="0070629E"/>
    <w:rsid w:val="007076FF"/>
    <w:rsid w:val="00707930"/>
    <w:rsid w:val="00707AF5"/>
    <w:rsid w:val="00710299"/>
    <w:rsid w:val="00710808"/>
    <w:rsid w:val="00710B37"/>
    <w:rsid w:val="00710D1F"/>
    <w:rsid w:val="007110C0"/>
    <w:rsid w:val="0071168B"/>
    <w:rsid w:val="00711AE8"/>
    <w:rsid w:val="00712519"/>
    <w:rsid w:val="007128AE"/>
    <w:rsid w:val="007130A1"/>
    <w:rsid w:val="00713D55"/>
    <w:rsid w:val="00714A7B"/>
    <w:rsid w:val="007155A9"/>
    <w:rsid w:val="00715804"/>
    <w:rsid w:val="00715974"/>
    <w:rsid w:val="007159A6"/>
    <w:rsid w:val="00715AA5"/>
    <w:rsid w:val="00715D25"/>
    <w:rsid w:val="00715F94"/>
    <w:rsid w:val="007160A9"/>
    <w:rsid w:val="0071618C"/>
    <w:rsid w:val="007164A5"/>
    <w:rsid w:val="00716618"/>
    <w:rsid w:val="00716751"/>
    <w:rsid w:val="0071701A"/>
    <w:rsid w:val="007170F5"/>
    <w:rsid w:val="00717310"/>
    <w:rsid w:val="007173E6"/>
    <w:rsid w:val="00717831"/>
    <w:rsid w:val="00717BEF"/>
    <w:rsid w:val="00720693"/>
    <w:rsid w:val="007207F2"/>
    <w:rsid w:val="00720E5D"/>
    <w:rsid w:val="00721087"/>
    <w:rsid w:val="007210CC"/>
    <w:rsid w:val="00721A15"/>
    <w:rsid w:val="00721AB7"/>
    <w:rsid w:val="00721D45"/>
    <w:rsid w:val="0072202C"/>
    <w:rsid w:val="00722283"/>
    <w:rsid w:val="00722677"/>
    <w:rsid w:val="00722D59"/>
    <w:rsid w:val="0072300F"/>
    <w:rsid w:val="00723280"/>
    <w:rsid w:val="007233F1"/>
    <w:rsid w:val="0072379A"/>
    <w:rsid w:val="00724155"/>
    <w:rsid w:val="0072446C"/>
    <w:rsid w:val="00724563"/>
    <w:rsid w:val="007251BB"/>
    <w:rsid w:val="00725546"/>
    <w:rsid w:val="007256CF"/>
    <w:rsid w:val="00725F5F"/>
    <w:rsid w:val="0072600E"/>
    <w:rsid w:val="007261DC"/>
    <w:rsid w:val="007273BB"/>
    <w:rsid w:val="00727423"/>
    <w:rsid w:val="0072742B"/>
    <w:rsid w:val="007275D3"/>
    <w:rsid w:val="0072773E"/>
    <w:rsid w:val="007277BE"/>
    <w:rsid w:val="00727900"/>
    <w:rsid w:val="007279EA"/>
    <w:rsid w:val="00727A2B"/>
    <w:rsid w:val="00727A8D"/>
    <w:rsid w:val="00731250"/>
    <w:rsid w:val="007327DD"/>
    <w:rsid w:val="0073283F"/>
    <w:rsid w:val="007328BA"/>
    <w:rsid w:val="00732B2A"/>
    <w:rsid w:val="00732C80"/>
    <w:rsid w:val="00732DEA"/>
    <w:rsid w:val="007335BA"/>
    <w:rsid w:val="00733CD2"/>
    <w:rsid w:val="007343C7"/>
    <w:rsid w:val="007349EF"/>
    <w:rsid w:val="00734FA6"/>
    <w:rsid w:val="00735C8B"/>
    <w:rsid w:val="00736872"/>
    <w:rsid w:val="00736E88"/>
    <w:rsid w:val="007373EB"/>
    <w:rsid w:val="0073780C"/>
    <w:rsid w:val="00737CD2"/>
    <w:rsid w:val="0074070A"/>
    <w:rsid w:val="0074147F"/>
    <w:rsid w:val="007416DC"/>
    <w:rsid w:val="00741911"/>
    <w:rsid w:val="0074232F"/>
    <w:rsid w:val="00742399"/>
    <w:rsid w:val="00742591"/>
    <w:rsid w:val="00742718"/>
    <w:rsid w:val="007427B0"/>
    <w:rsid w:val="00743E76"/>
    <w:rsid w:val="00743FB2"/>
    <w:rsid w:val="0074434D"/>
    <w:rsid w:val="007446B1"/>
    <w:rsid w:val="00744E79"/>
    <w:rsid w:val="00744F95"/>
    <w:rsid w:val="00744FBF"/>
    <w:rsid w:val="007455F8"/>
    <w:rsid w:val="00745AAB"/>
    <w:rsid w:val="00745C58"/>
    <w:rsid w:val="00745E06"/>
    <w:rsid w:val="00746611"/>
    <w:rsid w:val="00746BA6"/>
    <w:rsid w:val="00747142"/>
    <w:rsid w:val="00747319"/>
    <w:rsid w:val="007474CB"/>
    <w:rsid w:val="00747A61"/>
    <w:rsid w:val="00747BC7"/>
    <w:rsid w:val="00747C15"/>
    <w:rsid w:val="00747E7D"/>
    <w:rsid w:val="00750009"/>
    <w:rsid w:val="007506BC"/>
    <w:rsid w:val="0075082F"/>
    <w:rsid w:val="007510C7"/>
    <w:rsid w:val="007512BB"/>
    <w:rsid w:val="00751D2A"/>
    <w:rsid w:val="00752767"/>
    <w:rsid w:val="00752F10"/>
    <w:rsid w:val="007531E1"/>
    <w:rsid w:val="00753258"/>
    <w:rsid w:val="00753477"/>
    <w:rsid w:val="007535B2"/>
    <w:rsid w:val="00753868"/>
    <w:rsid w:val="00753A6D"/>
    <w:rsid w:val="00753A93"/>
    <w:rsid w:val="0075417F"/>
    <w:rsid w:val="0075429E"/>
    <w:rsid w:val="00754409"/>
    <w:rsid w:val="00754432"/>
    <w:rsid w:val="00754911"/>
    <w:rsid w:val="00754B37"/>
    <w:rsid w:val="00754EAB"/>
    <w:rsid w:val="00755B9E"/>
    <w:rsid w:val="00755D61"/>
    <w:rsid w:val="00755FB8"/>
    <w:rsid w:val="0075619C"/>
    <w:rsid w:val="00756227"/>
    <w:rsid w:val="007562A6"/>
    <w:rsid w:val="007563C9"/>
    <w:rsid w:val="00756848"/>
    <w:rsid w:val="00756898"/>
    <w:rsid w:val="00756A04"/>
    <w:rsid w:val="00756B27"/>
    <w:rsid w:val="00756B71"/>
    <w:rsid w:val="007571EA"/>
    <w:rsid w:val="00757558"/>
    <w:rsid w:val="007576A6"/>
    <w:rsid w:val="00757882"/>
    <w:rsid w:val="00757C43"/>
    <w:rsid w:val="00757EC1"/>
    <w:rsid w:val="00760173"/>
    <w:rsid w:val="007601CF"/>
    <w:rsid w:val="007605A5"/>
    <w:rsid w:val="00760738"/>
    <w:rsid w:val="00760CFA"/>
    <w:rsid w:val="00760FF5"/>
    <w:rsid w:val="007610F0"/>
    <w:rsid w:val="00761362"/>
    <w:rsid w:val="0076188F"/>
    <w:rsid w:val="00761AAC"/>
    <w:rsid w:val="00761C4C"/>
    <w:rsid w:val="0076224E"/>
    <w:rsid w:val="0076295A"/>
    <w:rsid w:val="00763100"/>
    <w:rsid w:val="007632EC"/>
    <w:rsid w:val="0076357D"/>
    <w:rsid w:val="007637F0"/>
    <w:rsid w:val="00763C15"/>
    <w:rsid w:val="00763E5A"/>
    <w:rsid w:val="0076403B"/>
    <w:rsid w:val="0076407B"/>
    <w:rsid w:val="00764B7F"/>
    <w:rsid w:val="00764D58"/>
    <w:rsid w:val="00765840"/>
    <w:rsid w:val="007660CE"/>
    <w:rsid w:val="007664EA"/>
    <w:rsid w:val="007666E6"/>
    <w:rsid w:val="00766772"/>
    <w:rsid w:val="007669A6"/>
    <w:rsid w:val="00766D89"/>
    <w:rsid w:val="00766E4A"/>
    <w:rsid w:val="0076729B"/>
    <w:rsid w:val="00767474"/>
    <w:rsid w:val="0076762A"/>
    <w:rsid w:val="00767D9F"/>
    <w:rsid w:val="00767FD9"/>
    <w:rsid w:val="007704BF"/>
    <w:rsid w:val="00770841"/>
    <w:rsid w:val="00770F39"/>
    <w:rsid w:val="00771174"/>
    <w:rsid w:val="0077153B"/>
    <w:rsid w:val="00771583"/>
    <w:rsid w:val="0077167C"/>
    <w:rsid w:val="007723B8"/>
    <w:rsid w:val="0077253A"/>
    <w:rsid w:val="007737BD"/>
    <w:rsid w:val="007737FD"/>
    <w:rsid w:val="00773918"/>
    <w:rsid w:val="00773A93"/>
    <w:rsid w:val="00773C53"/>
    <w:rsid w:val="00773D67"/>
    <w:rsid w:val="00773DAB"/>
    <w:rsid w:val="007743CA"/>
    <w:rsid w:val="00774A98"/>
    <w:rsid w:val="00774BD3"/>
    <w:rsid w:val="0077500B"/>
    <w:rsid w:val="0077541E"/>
    <w:rsid w:val="0077569D"/>
    <w:rsid w:val="0077583F"/>
    <w:rsid w:val="00775B02"/>
    <w:rsid w:val="00776222"/>
    <w:rsid w:val="007765A4"/>
    <w:rsid w:val="00776BF4"/>
    <w:rsid w:val="00776C6D"/>
    <w:rsid w:val="00776D5B"/>
    <w:rsid w:val="007771B2"/>
    <w:rsid w:val="007772C6"/>
    <w:rsid w:val="007772D9"/>
    <w:rsid w:val="00777E85"/>
    <w:rsid w:val="007803DA"/>
    <w:rsid w:val="00780814"/>
    <w:rsid w:val="007812A5"/>
    <w:rsid w:val="00781D88"/>
    <w:rsid w:val="0078239F"/>
    <w:rsid w:val="0078293D"/>
    <w:rsid w:val="00783B9C"/>
    <w:rsid w:val="00783C9E"/>
    <w:rsid w:val="00783DAB"/>
    <w:rsid w:val="00783FC1"/>
    <w:rsid w:val="0078473C"/>
    <w:rsid w:val="00784DD9"/>
    <w:rsid w:val="00784F26"/>
    <w:rsid w:val="00785918"/>
    <w:rsid w:val="00785993"/>
    <w:rsid w:val="00785EDE"/>
    <w:rsid w:val="0078675D"/>
    <w:rsid w:val="00786CB5"/>
    <w:rsid w:val="00786D09"/>
    <w:rsid w:val="00786E0D"/>
    <w:rsid w:val="0078711E"/>
    <w:rsid w:val="00787198"/>
    <w:rsid w:val="0078732C"/>
    <w:rsid w:val="00787361"/>
    <w:rsid w:val="00787450"/>
    <w:rsid w:val="0078745F"/>
    <w:rsid w:val="00787836"/>
    <w:rsid w:val="007878A9"/>
    <w:rsid w:val="007878FC"/>
    <w:rsid w:val="007906D8"/>
    <w:rsid w:val="00790A5C"/>
    <w:rsid w:val="00790DD6"/>
    <w:rsid w:val="007912D6"/>
    <w:rsid w:val="00791671"/>
    <w:rsid w:val="00791730"/>
    <w:rsid w:val="007918AC"/>
    <w:rsid w:val="00791A5F"/>
    <w:rsid w:val="00791F62"/>
    <w:rsid w:val="00791FBA"/>
    <w:rsid w:val="007929C8"/>
    <w:rsid w:val="00792F1D"/>
    <w:rsid w:val="00792FD5"/>
    <w:rsid w:val="00793F10"/>
    <w:rsid w:val="00794187"/>
    <w:rsid w:val="0079432B"/>
    <w:rsid w:val="00795412"/>
    <w:rsid w:val="0079541F"/>
    <w:rsid w:val="00795DE6"/>
    <w:rsid w:val="00795F17"/>
    <w:rsid w:val="0079604D"/>
    <w:rsid w:val="0079644E"/>
    <w:rsid w:val="00796AB6"/>
    <w:rsid w:val="00796C38"/>
    <w:rsid w:val="00797DD7"/>
    <w:rsid w:val="007A00A4"/>
    <w:rsid w:val="007A08E1"/>
    <w:rsid w:val="007A0A34"/>
    <w:rsid w:val="007A1BFD"/>
    <w:rsid w:val="007A1FAC"/>
    <w:rsid w:val="007A234A"/>
    <w:rsid w:val="007A24FC"/>
    <w:rsid w:val="007A2708"/>
    <w:rsid w:val="007A3004"/>
    <w:rsid w:val="007A3AA2"/>
    <w:rsid w:val="007A3B47"/>
    <w:rsid w:val="007A3ECD"/>
    <w:rsid w:val="007A4A12"/>
    <w:rsid w:val="007A4FB3"/>
    <w:rsid w:val="007A5256"/>
    <w:rsid w:val="007A5452"/>
    <w:rsid w:val="007A63AC"/>
    <w:rsid w:val="007A65E5"/>
    <w:rsid w:val="007A6879"/>
    <w:rsid w:val="007A6B3C"/>
    <w:rsid w:val="007A7AB9"/>
    <w:rsid w:val="007B06C7"/>
    <w:rsid w:val="007B1651"/>
    <w:rsid w:val="007B16C3"/>
    <w:rsid w:val="007B1A31"/>
    <w:rsid w:val="007B1C81"/>
    <w:rsid w:val="007B1D6D"/>
    <w:rsid w:val="007B1DFF"/>
    <w:rsid w:val="007B2620"/>
    <w:rsid w:val="007B2A44"/>
    <w:rsid w:val="007B2E38"/>
    <w:rsid w:val="007B30AC"/>
    <w:rsid w:val="007B30C1"/>
    <w:rsid w:val="007B42BB"/>
    <w:rsid w:val="007B47CF"/>
    <w:rsid w:val="007B4966"/>
    <w:rsid w:val="007B5301"/>
    <w:rsid w:val="007B547D"/>
    <w:rsid w:val="007B57F0"/>
    <w:rsid w:val="007B59CF"/>
    <w:rsid w:val="007B5DD9"/>
    <w:rsid w:val="007B6243"/>
    <w:rsid w:val="007B6548"/>
    <w:rsid w:val="007B69B7"/>
    <w:rsid w:val="007B71E6"/>
    <w:rsid w:val="007B7576"/>
    <w:rsid w:val="007B7788"/>
    <w:rsid w:val="007B7DF5"/>
    <w:rsid w:val="007B7E37"/>
    <w:rsid w:val="007C04D7"/>
    <w:rsid w:val="007C0976"/>
    <w:rsid w:val="007C0B75"/>
    <w:rsid w:val="007C14E0"/>
    <w:rsid w:val="007C18D0"/>
    <w:rsid w:val="007C2918"/>
    <w:rsid w:val="007C32E5"/>
    <w:rsid w:val="007C3329"/>
    <w:rsid w:val="007C3478"/>
    <w:rsid w:val="007C348B"/>
    <w:rsid w:val="007C3ABA"/>
    <w:rsid w:val="007C40C5"/>
    <w:rsid w:val="007C41E9"/>
    <w:rsid w:val="007C47BF"/>
    <w:rsid w:val="007C4952"/>
    <w:rsid w:val="007C4A72"/>
    <w:rsid w:val="007C4E88"/>
    <w:rsid w:val="007C5058"/>
    <w:rsid w:val="007C53CB"/>
    <w:rsid w:val="007C5E77"/>
    <w:rsid w:val="007C66C1"/>
    <w:rsid w:val="007C6B8D"/>
    <w:rsid w:val="007C701C"/>
    <w:rsid w:val="007C7E6D"/>
    <w:rsid w:val="007D00DD"/>
    <w:rsid w:val="007D07A3"/>
    <w:rsid w:val="007D093C"/>
    <w:rsid w:val="007D1ABA"/>
    <w:rsid w:val="007D1C31"/>
    <w:rsid w:val="007D2331"/>
    <w:rsid w:val="007D2981"/>
    <w:rsid w:val="007D2C02"/>
    <w:rsid w:val="007D2D91"/>
    <w:rsid w:val="007D3015"/>
    <w:rsid w:val="007D35BA"/>
    <w:rsid w:val="007D4140"/>
    <w:rsid w:val="007D433A"/>
    <w:rsid w:val="007D4C3A"/>
    <w:rsid w:val="007D50A6"/>
    <w:rsid w:val="007D537B"/>
    <w:rsid w:val="007D575C"/>
    <w:rsid w:val="007D5B14"/>
    <w:rsid w:val="007D5CB3"/>
    <w:rsid w:val="007D605D"/>
    <w:rsid w:val="007D68B5"/>
    <w:rsid w:val="007D69FA"/>
    <w:rsid w:val="007D6E56"/>
    <w:rsid w:val="007D73D4"/>
    <w:rsid w:val="007D7EF6"/>
    <w:rsid w:val="007E064B"/>
    <w:rsid w:val="007E0651"/>
    <w:rsid w:val="007E0677"/>
    <w:rsid w:val="007E087D"/>
    <w:rsid w:val="007E0944"/>
    <w:rsid w:val="007E0B4E"/>
    <w:rsid w:val="007E0E42"/>
    <w:rsid w:val="007E0F01"/>
    <w:rsid w:val="007E112C"/>
    <w:rsid w:val="007E229F"/>
    <w:rsid w:val="007E2DBD"/>
    <w:rsid w:val="007E3090"/>
    <w:rsid w:val="007E380C"/>
    <w:rsid w:val="007E3FD8"/>
    <w:rsid w:val="007E6101"/>
    <w:rsid w:val="007E6460"/>
    <w:rsid w:val="007E75FC"/>
    <w:rsid w:val="007E7AD5"/>
    <w:rsid w:val="007E7BA1"/>
    <w:rsid w:val="007E7F99"/>
    <w:rsid w:val="007F047E"/>
    <w:rsid w:val="007F05A2"/>
    <w:rsid w:val="007F15E3"/>
    <w:rsid w:val="007F1906"/>
    <w:rsid w:val="007F1ACE"/>
    <w:rsid w:val="007F1B9A"/>
    <w:rsid w:val="007F1FEF"/>
    <w:rsid w:val="007F1FF3"/>
    <w:rsid w:val="007F2251"/>
    <w:rsid w:val="007F25A0"/>
    <w:rsid w:val="007F2D42"/>
    <w:rsid w:val="007F2DFD"/>
    <w:rsid w:val="007F3375"/>
    <w:rsid w:val="007F3862"/>
    <w:rsid w:val="007F3B42"/>
    <w:rsid w:val="007F3D09"/>
    <w:rsid w:val="007F3F12"/>
    <w:rsid w:val="007F4522"/>
    <w:rsid w:val="007F4658"/>
    <w:rsid w:val="007F4721"/>
    <w:rsid w:val="007F476A"/>
    <w:rsid w:val="007F4B7D"/>
    <w:rsid w:val="007F4FB0"/>
    <w:rsid w:val="007F598A"/>
    <w:rsid w:val="007F5B9F"/>
    <w:rsid w:val="007F6148"/>
    <w:rsid w:val="007F6446"/>
    <w:rsid w:val="007F656D"/>
    <w:rsid w:val="007F6EB2"/>
    <w:rsid w:val="007F6EE2"/>
    <w:rsid w:val="007F7985"/>
    <w:rsid w:val="007F7CD2"/>
    <w:rsid w:val="0080006F"/>
    <w:rsid w:val="00800158"/>
    <w:rsid w:val="008002B8"/>
    <w:rsid w:val="0080077C"/>
    <w:rsid w:val="00801138"/>
    <w:rsid w:val="008012BC"/>
    <w:rsid w:val="008013F1"/>
    <w:rsid w:val="00801BF6"/>
    <w:rsid w:val="00801DD1"/>
    <w:rsid w:val="0080207C"/>
    <w:rsid w:val="008022E2"/>
    <w:rsid w:val="00802528"/>
    <w:rsid w:val="00802AC1"/>
    <w:rsid w:val="00802E27"/>
    <w:rsid w:val="00803EEC"/>
    <w:rsid w:val="0080449F"/>
    <w:rsid w:val="00804923"/>
    <w:rsid w:val="00804E21"/>
    <w:rsid w:val="008052CE"/>
    <w:rsid w:val="008055B6"/>
    <w:rsid w:val="0080575C"/>
    <w:rsid w:val="0080576A"/>
    <w:rsid w:val="00805849"/>
    <w:rsid w:val="00805C6B"/>
    <w:rsid w:val="00806523"/>
    <w:rsid w:val="0080661C"/>
    <w:rsid w:val="008068DD"/>
    <w:rsid w:val="00806CF6"/>
    <w:rsid w:val="008071B0"/>
    <w:rsid w:val="00807400"/>
    <w:rsid w:val="00807690"/>
    <w:rsid w:val="00807DA8"/>
    <w:rsid w:val="00807F56"/>
    <w:rsid w:val="0081032B"/>
    <w:rsid w:val="00810391"/>
    <w:rsid w:val="00810537"/>
    <w:rsid w:val="0081084B"/>
    <w:rsid w:val="008127B4"/>
    <w:rsid w:val="008132E1"/>
    <w:rsid w:val="0081407A"/>
    <w:rsid w:val="0081451B"/>
    <w:rsid w:val="008151D0"/>
    <w:rsid w:val="008157DA"/>
    <w:rsid w:val="00815AE0"/>
    <w:rsid w:val="00815E56"/>
    <w:rsid w:val="00815F95"/>
    <w:rsid w:val="0081658C"/>
    <w:rsid w:val="008168AD"/>
    <w:rsid w:val="00816998"/>
    <w:rsid w:val="00816D25"/>
    <w:rsid w:val="008175EC"/>
    <w:rsid w:val="008179AD"/>
    <w:rsid w:val="00820722"/>
    <w:rsid w:val="00821574"/>
    <w:rsid w:val="00821650"/>
    <w:rsid w:val="00821962"/>
    <w:rsid w:val="00821B06"/>
    <w:rsid w:val="00821E75"/>
    <w:rsid w:val="00821F55"/>
    <w:rsid w:val="008231FF"/>
    <w:rsid w:val="00824B04"/>
    <w:rsid w:val="00824E9E"/>
    <w:rsid w:val="00825029"/>
    <w:rsid w:val="00825D93"/>
    <w:rsid w:val="0082670F"/>
    <w:rsid w:val="00826783"/>
    <w:rsid w:val="00826B49"/>
    <w:rsid w:val="0082717F"/>
    <w:rsid w:val="008271CC"/>
    <w:rsid w:val="00827251"/>
    <w:rsid w:val="008273EA"/>
    <w:rsid w:val="008275FD"/>
    <w:rsid w:val="00827633"/>
    <w:rsid w:val="00827F1E"/>
    <w:rsid w:val="0083005E"/>
    <w:rsid w:val="0083007D"/>
    <w:rsid w:val="00831005"/>
    <w:rsid w:val="0083118C"/>
    <w:rsid w:val="00831386"/>
    <w:rsid w:val="008313E5"/>
    <w:rsid w:val="00831458"/>
    <w:rsid w:val="008319A0"/>
    <w:rsid w:val="00831A51"/>
    <w:rsid w:val="00831DD1"/>
    <w:rsid w:val="00831EEF"/>
    <w:rsid w:val="008323A3"/>
    <w:rsid w:val="00832805"/>
    <w:rsid w:val="00832E62"/>
    <w:rsid w:val="008342F1"/>
    <w:rsid w:val="00834346"/>
    <w:rsid w:val="00834866"/>
    <w:rsid w:val="0083499E"/>
    <w:rsid w:val="0083566B"/>
    <w:rsid w:val="00835C49"/>
    <w:rsid w:val="00835CF9"/>
    <w:rsid w:val="00835DF1"/>
    <w:rsid w:val="0083692F"/>
    <w:rsid w:val="00836E95"/>
    <w:rsid w:val="00837BD1"/>
    <w:rsid w:val="00837D2C"/>
    <w:rsid w:val="00837D96"/>
    <w:rsid w:val="00837EF0"/>
    <w:rsid w:val="00840198"/>
    <w:rsid w:val="00840627"/>
    <w:rsid w:val="00840AC5"/>
    <w:rsid w:val="0084196F"/>
    <w:rsid w:val="00841F99"/>
    <w:rsid w:val="008420EE"/>
    <w:rsid w:val="008424B1"/>
    <w:rsid w:val="00842C1F"/>
    <w:rsid w:val="00843148"/>
    <w:rsid w:val="008433FA"/>
    <w:rsid w:val="00843925"/>
    <w:rsid w:val="00843AF9"/>
    <w:rsid w:val="00844117"/>
    <w:rsid w:val="0084413B"/>
    <w:rsid w:val="0084422D"/>
    <w:rsid w:val="00844750"/>
    <w:rsid w:val="00844FF5"/>
    <w:rsid w:val="008452AE"/>
    <w:rsid w:val="00845CB6"/>
    <w:rsid w:val="008460D4"/>
    <w:rsid w:val="00846199"/>
    <w:rsid w:val="0084629E"/>
    <w:rsid w:val="0084659F"/>
    <w:rsid w:val="0084667C"/>
    <w:rsid w:val="008467E8"/>
    <w:rsid w:val="00847448"/>
    <w:rsid w:val="008479F0"/>
    <w:rsid w:val="00847C90"/>
    <w:rsid w:val="00847FDA"/>
    <w:rsid w:val="00850B1A"/>
    <w:rsid w:val="00850C97"/>
    <w:rsid w:val="00851199"/>
    <w:rsid w:val="00851B8A"/>
    <w:rsid w:val="00852898"/>
    <w:rsid w:val="008534F0"/>
    <w:rsid w:val="0085383C"/>
    <w:rsid w:val="008538AF"/>
    <w:rsid w:val="00853922"/>
    <w:rsid w:val="00853BC5"/>
    <w:rsid w:val="00853C81"/>
    <w:rsid w:val="00854260"/>
    <w:rsid w:val="008547E2"/>
    <w:rsid w:val="008550A9"/>
    <w:rsid w:val="008550CA"/>
    <w:rsid w:val="00855866"/>
    <w:rsid w:val="00856308"/>
    <w:rsid w:val="00856514"/>
    <w:rsid w:val="0085679C"/>
    <w:rsid w:val="008571DB"/>
    <w:rsid w:val="008575CD"/>
    <w:rsid w:val="008575EA"/>
    <w:rsid w:val="0085766C"/>
    <w:rsid w:val="00860E37"/>
    <w:rsid w:val="008615F0"/>
    <w:rsid w:val="00861630"/>
    <w:rsid w:val="008617A7"/>
    <w:rsid w:val="00861BAC"/>
    <w:rsid w:val="00861E6E"/>
    <w:rsid w:val="00861ECD"/>
    <w:rsid w:val="00862007"/>
    <w:rsid w:val="00862214"/>
    <w:rsid w:val="008626CC"/>
    <w:rsid w:val="00862838"/>
    <w:rsid w:val="00862DB7"/>
    <w:rsid w:val="00862EC5"/>
    <w:rsid w:val="00863227"/>
    <w:rsid w:val="008634B7"/>
    <w:rsid w:val="0086381A"/>
    <w:rsid w:val="008638AB"/>
    <w:rsid w:val="00863E20"/>
    <w:rsid w:val="00864315"/>
    <w:rsid w:val="00864843"/>
    <w:rsid w:val="00864944"/>
    <w:rsid w:val="00864AA6"/>
    <w:rsid w:val="00864C7A"/>
    <w:rsid w:val="00865AD1"/>
    <w:rsid w:val="00865BD4"/>
    <w:rsid w:val="00865EB3"/>
    <w:rsid w:val="00865F99"/>
    <w:rsid w:val="00866FAD"/>
    <w:rsid w:val="00867162"/>
    <w:rsid w:val="00867340"/>
    <w:rsid w:val="008676B7"/>
    <w:rsid w:val="00867C9A"/>
    <w:rsid w:val="00870773"/>
    <w:rsid w:val="00870861"/>
    <w:rsid w:val="00870C1B"/>
    <w:rsid w:val="00870DA6"/>
    <w:rsid w:val="00871707"/>
    <w:rsid w:val="00871861"/>
    <w:rsid w:val="008718CA"/>
    <w:rsid w:val="00872CC2"/>
    <w:rsid w:val="00872D0A"/>
    <w:rsid w:val="0087312D"/>
    <w:rsid w:val="00873386"/>
    <w:rsid w:val="0087343C"/>
    <w:rsid w:val="0087349D"/>
    <w:rsid w:val="00873BD1"/>
    <w:rsid w:val="00874396"/>
    <w:rsid w:val="008750BD"/>
    <w:rsid w:val="008756F2"/>
    <w:rsid w:val="00875948"/>
    <w:rsid w:val="00875B3E"/>
    <w:rsid w:val="00875C97"/>
    <w:rsid w:val="00875ECC"/>
    <w:rsid w:val="00875F2B"/>
    <w:rsid w:val="00876A0C"/>
    <w:rsid w:val="00876DC9"/>
    <w:rsid w:val="008774D9"/>
    <w:rsid w:val="008777EC"/>
    <w:rsid w:val="008806CD"/>
    <w:rsid w:val="00880946"/>
    <w:rsid w:val="00880A56"/>
    <w:rsid w:val="00881BEA"/>
    <w:rsid w:val="00881F5B"/>
    <w:rsid w:val="0088234C"/>
    <w:rsid w:val="008824AD"/>
    <w:rsid w:val="00882F4B"/>
    <w:rsid w:val="00882F5E"/>
    <w:rsid w:val="008836E2"/>
    <w:rsid w:val="00883755"/>
    <w:rsid w:val="00883BDE"/>
    <w:rsid w:val="00884270"/>
    <w:rsid w:val="0088458A"/>
    <w:rsid w:val="008848B7"/>
    <w:rsid w:val="00884C5F"/>
    <w:rsid w:val="00884EA5"/>
    <w:rsid w:val="00885223"/>
    <w:rsid w:val="00885D44"/>
    <w:rsid w:val="0088615A"/>
    <w:rsid w:val="0088618E"/>
    <w:rsid w:val="008866CC"/>
    <w:rsid w:val="008866E7"/>
    <w:rsid w:val="00886875"/>
    <w:rsid w:val="00887053"/>
    <w:rsid w:val="0088732C"/>
    <w:rsid w:val="0088778E"/>
    <w:rsid w:val="008877EA"/>
    <w:rsid w:val="00887C0E"/>
    <w:rsid w:val="00887E4C"/>
    <w:rsid w:val="00890814"/>
    <w:rsid w:val="0089129F"/>
    <w:rsid w:val="0089189C"/>
    <w:rsid w:val="00891DA2"/>
    <w:rsid w:val="008921ED"/>
    <w:rsid w:val="00892332"/>
    <w:rsid w:val="00892584"/>
    <w:rsid w:val="00892D5C"/>
    <w:rsid w:val="008930EE"/>
    <w:rsid w:val="00893531"/>
    <w:rsid w:val="00893F50"/>
    <w:rsid w:val="0089472B"/>
    <w:rsid w:val="00894A10"/>
    <w:rsid w:val="00894A21"/>
    <w:rsid w:val="00894B30"/>
    <w:rsid w:val="00894C7C"/>
    <w:rsid w:val="00894EF7"/>
    <w:rsid w:val="008951E7"/>
    <w:rsid w:val="008956F7"/>
    <w:rsid w:val="00895861"/>
    <w:rsid w:val="008958FF"/>
    <w:rsid w:val="00895B23"/>
    <w:rsid w:val="0089616D"/>
    <w:rsid w:val="00896842"/>
    <w:rsid w:val="008969FD"/>
    <w:rsid w:val="00896B8C"/>
    <w:rsid w:val="00896B95"/>
    <w:rsid w:val="00897A13"/>
    <w:rsid w:val="00897ACD"/>
    <w:rsid w:val="00897F1A"/>
    <w:rsid w:val="008A020E"/>
    <w:rsid w:val="008A06B4"/>
    <w:rsid w:val="008A1155"/>
    <w:rsid w:val="008A1CF6"/>
    <w:rsid w:val="008A202D"/>
    <w:rsid w:val="008A22AA"/>
    <w:rsid w:val="008A2E87"/>
    <w:rsid w:val="008A3187"/>
    <w:rsid w:val="008A31F6"/>
    <w:rsid w:val="008A3D7A"/>
    <w:rsid w:val="008A4B52"/>
    <w:rsid w:val="008A4CE8"/>
    <w:rsid w:val="008A4F9E"/>
    <w:rsid w:val="008A5CDB"/>
    <w:rsid w:val="008A5F62"/>
    <w:rsid w:val="008A63A2"/>
    <w:rsid w:val="008A651C"/>
    <w:rsid w:val="008A66E1"/>
    <w:rsid w:val="008A68D2"/>
    <w:rsid w:val="008A6B41"/>
    <w:rsid w:val="008A6E29"/>
    <w:rsid w:val="008A79F8"/>
    <w:rsid w:val="008B02E1"/>
    <w:rsid w:val="008B0493"/>
    <w:rsid w:val="008B0495"/>
    <w:rsid w:val="008B0A1E"/>
    <w:rsid w:val="008B12A5"/>
    <w:rsid w:val="008B13AE"/>
    <w:rsid w:val="008B15AE"/>
    <w:rsid w:val="008B1659"/>
    <w:rsid w:val="008B20C4"/>
    <w:rsid w:val="008B26E3"/>
    <w:rsid w:val="008B2C29"/>
    <w:rsid w:val="008B2DA1"/>
    <w:rsid w:val="008B339C"/>
    <w:rsid w:val="008B3DFC"/>
    <w:rsid w:val="008B4277"/>
    <w:rsid w:val="008B43D1"/>
    <w:rsid w:val="008B4871"/>
    <w:rsid w:val="008B4B7C"/>
    <w:rsid w:val="008B5489"/>
    <w:rsid w:val="008B5909"/>
    <w:rsid w:val="008B5CF8"/>
    <w:rsid w:val="008B645C"/>
    <w:rsid w:val="008B67C7"/>
    <w:rsid w:val="008B70A0"/>
    <w:rsid w:val="008B7145"/>
    <w:rsid w:val="008B74EC"/>
    <w:rsid w:val="008B7C30"/>
    <w:rsid w:val="008C0186"/>
    <w:rsid w:val="008C04C1"/>
    <w:rsid w:val="008C05F0"/>
    <w:rsid w:val="008C09C3"/>
    <w:rsid w:val="008C0B6D"/>
    <w:rsid w:val="008C208F"/>
    <w:rsid w:val="008C225A"/>
    <w:rsid w:val="008C2912"/>
    <w:rsid w:val="008C30F5"/>
    <w:rsid w:val="008C3F59"/>
    <w:rsid w:val="008C4664"/>
    <w:rsid w:val="008C4AC3"/>
    <w:rsid w:val="008C50F3"/>
    <w:rsid w:val="008C51BE"/>
    <w:rsid w:val="008C5353"/>
    <w:rsid w:val="008C56BE"/>
    <w:rsid w:val="008C594A"/>
    <w:rsid w:val="008C5B26"/>
    <w:rsid w:val="008C5DA8"/>
    <w:rsid w:val="008C6DCA"/>
    <w:rsid w:val="008C6E81"/>
    <w:rsid w:val="008C6F5C"/>
    <w:rsid w:val="008C76C2"/>
    <w:rsid w:val="008C787A"/>
    <w:rsid w:val="008C7FC6"/>
    <w:rsid w:val="008D0436"/>
    <w:rsid w:val="008D0C15"/>
    <w:rsid w:val="008D142A"/>
    <w:rsid w:val="008D1850"/>
    <w:rsid w:val="008D19A6"/>
    <w:rsid w:val="008D26BA"/>
    <w:rsid w:val="008D26D9"/>
    <w:rsid w:val="008D27DC"/>
    <w:rsid w:val="008D28EE"/>
    <w:rsid w:val="008D31E0"/>
    <w:rsid w:val="008D3618"/>
    <w:rsid w:val="008D36E9"/>
    <w:rsid w:val="008D3EF7"/>
    <w:rsid w:val="008D45AB"/>
    <w:rsid w:val="008D4653"/>
    <w:rsid w:val="008D490D"/>
    <w:rsid w:val="008D4A80"/>
    <w:rsid w:val="008D4A9A"/>
    <w:rsid w:val="008D513E"/>
    <w:rsid w:val="008D5338"/>
    <w:rsid w:val="008D56E7"/>
    <w:rsid w:val="008D5735"/>
    <w:rsid w:val="008D5A63"/>
    <w:rsid w:val="008D5ACD"/>
    <w:rsid w:val="008D5BD0"/>
    <w:rsid w:val="008D5EAF"/>
    <w:rsid w:val="008D676F"/>
    <w:rsid w:val="008D6A33"/>
    <w:rsid w:val="008D6E85"/>
    <w:rsid w:val="008D736F"/>
    <w:rsid w:val="008D7A6D"/>
    <w:rsid w:val="008D7C26"/>
    <w:rsid w:val="008E0A1E"/>
    <w:rsid w:val="008E0D98"/>
    <w:rsid w:val="008E118F"/>
    <w:rsid w:val="008E158D"/>
    <w:rsid w:val="008E18AD"/>
    <w:rsid w:val="008E1F66"/>
    <w:rsid w:val="008E20E9"/>
    <w:rsid w:val="008E2114"/>
    <w:rsid w:val="008E21F9"/>
    <w:rsid w:val="008E2512"/>
    <w:rsid w:val="008E2C3D"/>
    <w:rsid w:val="008E383B"/>
    <w:rsid w:val="008E38F3"/>
    <w:rsid w:val="008E3F56"/>
    <w:rsid w:val="008E4595"/>
    <w:rsid w:val="008E4B1E"/>
    <w:rsid w:val="008E5611"/>
    <w:rsid w:val="008E5730"/>
    <w:rsid w:val="008E5BFF"/>
    <w:rsid w:val="008E5D1B"/>
    <w:rsid w:val="008E63A5"/>
    <w:rsid w:val="008E64D9"/>
    <w:rsid w:val="008E68A0"/>
    <w:rsid w:val="008E6CEE"/>
    <w:rsid w:val="008E6EB4"/>
    <w:rsid w:val="008E7518"/>
    <w:rsid w:val="008E7678"/>
    <w:rsid w:val="008E776B"/>
    <w:rsid w:val="008E7DB9"/>
    <w:rsid w:val="008F009C"/>
    <w:rsid w:val="008F02E1"/>
    <w:rsid w:val="008F05D8"/>
    <w:rsid w:val="008F065D"/>
    <w:rsid w:val="008F1099"/>
    <w:rsid w:val="008F1541"/>
    <w:rsid w:val="008F1F34"/>
    <w:rsid w:val="008F1FB2"/>
    <w:rsid w:val="008F1FDD"/>
    <w:rsid w:val="008F21F5"/>
    <w:rsid w:val="008F2816"/>
    <w:rsid w:val="008F2CCB"/>
    <w:rsid w:val="008F387E"/>
    <w:rsid w:val="008F3DF2"/>
    <w:rsid w:val="008F3FF6"/>
    <w:rsid w:val="008F4074"/>
    <w:rsid w:val="008F4CAD"/>
    <w:rsid w:val="008F4D31"/>
    <w:rsid w:val="008F509D"/>
    <w:rsid w:val="008F5167"/>
    <w:rsid w:val="008F52DB"/>
    <w:rsid w:val="008F5B11"/>
    <w:rsid w:val="008F5FC0"/>
    <w:rsid w:val="008F62CE"/>
    <w:rsid w:val="008F7344"/>
    <w:rsid w:val="008F7440"/>
    <w:rsid w:val="008F77C2"/>
    <w:rsid w:val="008F7891"/>
    <w:rsid w:val="008F797C"/>
    <w:rsid w:val="008F7D3F"/>
    <w:rsid w:val="00900434"/>
    <w:rsid w:val="00900B4E"/>
    <w:rsid w:val="009011FB"/>
    <w:rsid w:val="0090124C"/>
    <w:rsid w:val="00901500"/>
    <w:rsid w:val="00901BBB"/>
    <w:rsid w:val="00901FFD"/>
    <w:rsid w:val="0090288A"/>
    <w:rsid w:val="00902F42"/>
    <w:rsid w:val="0090368E"/>
    <w:rsid w:val="00903864"/>
    <w:rsid w:val="00903FA2"/>
    <w:rsid w:val="0090486F"/>
    <w:rsid w:val="00904A58"/>
    <w:rsid w:val="00904BF4"/>
    <w:rsid w:val="00904D0F"/>
    <w:rsid w:val="00904F77"/>
    <w:rsid w:val="009051B7"/>
    <w:rsid w:val="009052C2"/>
    <w:rsid w:val="00905768"/>
    <w:rsid w:val="00905A93"/>
    <w:rsid w:val="00905AB2"/>
    <w:rsid w:val="00905D2F"/>
    <w:rsid w:val="009062A2"/>
    <w:rsid w:val="00906599"/>
    <w:rsid w:val="00906868"/>
    <w:rsid w:val="00906A7E"/>
    <w:rsid w:val="00906B02"/>
    <w:rsid w:val="0090710C"/>
    <w:rsid w:val="00907708"/>
    <w:rsid w:val="00910618"/>
    <w:rsid w:val="00910ABE"/>
    <w:rsid w:val="00910BEC"/>
    <w:rsid w:val="00910E30"/>
    <w:rsid w:val="00911786"/>
    <w:rsid w:val="009125A7"/>
    <w:rsid w:val="00913111"/>
    <w:rsid w:val="00913135"/>
    <w:rsid w:val="009132CB"/>
    <w:rsid w:val="009132F9"/>
    <w:rsid w:val="00913AF7"/>
    <w:rsid w:val="009141AD"/>
    <w:rsid w:val="009141C0"/>
    <w:rsid w:val="0091427A"/>
    <w:rsid w:val="009149CD"/>
    <w:rsid w:val="00914B8A"/>
    <w:rsid w:val="00914C38"/>
    <w:rsid w:val="00914CE5"/>
    <w:rsid w:val="00914E65"/>
    <w:rsid w:val="00914F33"/>
    <w:rsid w:val="00915CEF"/>
    <w:rsid w:val="009165E5"/>
    <w:rsid w:val="00916883"/>
    <w:rsid w:val="009169A0"/>
    <w:rsid w:val="00916F00"/>
    <w:rsid w:val="009173FC"/>
    <w:rsid w:val="00917CFB"/>
    <w:rsid w:val="00917DFE"/>
    <w:rsid w:val="009202CE"/>
    <w:rsid w:val="00920CCD"/>
    <w:rsid w:val="00920E9E"/>
    <w:rsid w:val="00921380"/>
    <w:rsid w:val="0092147E"/>
    <w:rsid w:val="00921E6D"/>
    <w:rsid w:val="0092229E"/>
    <w:rsid w:val="0092242D"/>
    <w:rsid w:val="00922F1A"/>
    <w:rsid w:val="00923796"/>
    <w:rsid w:val="00924104"/>
    <w:rsid w:val="00924A4B"/>
    <w:rsid w:val="00924DD2"/>
    <w:rsid w:val="0092518F"/>
    <w:rsid w:val="009264D7"/>
    <w:rsid w:val="00926B38"/>
    <w:rsid w:val="00927212"/>
    <w:rsid w:val="00927505"/>
    <w:rsid w:val="00927C3A"/>
    <w:rsid w:val="00927ED7"/>
    <w:rsid w:val="009305F3"/>
    <w:rsid w:val="00930779"/>
    <w:rsid w:val="00930A87"/>
    <w:rsid w:val="00930FF4"/>
    <w:rsid w:val="009319CC"/>
    <w:rsid w:val="00931C8F"/>
    <w:rsid w:val="009322DA"/>
    <w:rsid w:val="009328D8"/>
    <w:rsid w:val="0093290D"/>
    <w:rsid w:val="00932A85"/>
    <w:rsid w:val="0093311C"/>
    <w:rsid w:val="00933A27"/>
    <w:rsid w:val="00933AE9"/>
    <w:rsid w:val="00933D62"/>
    <w:rsid w:val="009343B3"/>
    <w:rsid w:val="00934537"/>
    <w:rsid w:val="00934554"/>
    <w:rsid w:val="00934633"/>
    <w:rsid w:val="00934652"/>
    <w:rsid w:val="00935886"/>
    <w:rsid w:val="00935DA7"/>
    <w:rsid w:val="00935FAC"/>
    <w:rsid w:val="00936136"/>
    <w:rsid w:val="009368A5"/>
    <w:rsid w:val="009371EB"/>
    <w:rsid w:val="009379E0"/>
    <w:rsid w:val="00937E1F"/>
    <w:rsid w:val="009401E0"/>
    <w:rsid w:val="00940343"/>
    <w:rsid w:val="00940347"/>
    <w:rsid w:val="00940789"/>
    <w:rsid w:val="00940A42"/>
    <w:rsid w:val="00940CF7"/>
    <w:rsid w:val="009419D4"/>
    <w:rsid w:val="00941D2D"/>
    <w:rsid w:val="00941E8D"/>
    <w:rsid w:val="00942089"/>
    <w:rsid w:val="00942307"/>
    <w:rsid w:val="00942313"/>
    <w:rsid w:val="009424AB"/>
    <w:rsid w:val="009426AF"/>
    <w:rsid w:val="00942D3E"/>
    <w:rsid w:val="0094339C"/>
    <w:rsid w:val="00943480"/>
    <w:rsid w:val="00943965"/>
    <w:rsid w:val="009439C4"/>
    <w:rsid w:val="00943F22"/>
    <w:rsid w:val="0094456A"/>
    <w:rsid w:val="009445DE"/>
    <w:rsid w:val="00944F08"/>
    <w:rsid w:val="00945329"/>
    <w:rsid w:val="00945735"/>
    <w:rsid w:val="009457D2"/>
    <w:rsid w:val="00945FF5"/>
    <w:rsid w:val="009460BE"/>
    <w:rsid w:val="00946FD9"/>
    <w:rsid w:val="0094762C"/>
    <w:rsid w:val="00947F10"/>
    <w:rsid w:val="00947F6E"/>
    <w:rsid w:val="0095017B"/>
    <w:rsid w:val="0095073C"/>
    <w:rsid w:val="00950F4D"/>
    <w:rsid w:val="00951346"/>
    <w:rsid w:val="009514DC"/>
    <w:rsid w:val="00951558"/>
    <w:rsid w:val="009528A4"/>
    <w:rsid w:val="00952A84"/>
    <w:rsid w:val="00952BF0"/>
    <w:rsid w:val="00952D30"/>
    <w:rsid w:val="00952D69"/>
    <w:rsid w:val="0095301B"/>
    <w:rsid w:val="00953A7F"/>
    <w:rsid w:val="00953BB2"/>
    <w:rsid w:val="00953E5D"/>
    <w:rsid w:val="009540F0"/>
    <w:rsid w:val="00954E4D"/>
    <w:rsid w:val="009557CE"/>
    <w:rsid w:val="00955F53"/>
    <w:rsid w:val="009565B1"/>
    <w:rsid w:val="00956F59"/>
    <w:rsid w:val="0095717F"/>
    <w:rsid w:val="0095731A"/>
    <w:rsid w:val="00957510"/>
    <w:rsid w:val="00957866"/>
    <w:rsid w:val="009600E6"/>
    <w:rsid w:val="0096022C"/>
    <w:rsid w:val="00960463"/>
    <w:rsid w:val="00960C79"/>
    <w:rsid w:val="0096100D"/>
    <w:rsid w:val="00961250"/>
    <w:rsid w:val="0096197E"/>
    <w:rsid w:val="00961E85"/>
    <w:rsid w:val="00961E8E"/>
    <w:rsid w:val="00962165"/>
    <w:rsid w:val="00962731"/>
    <w:rsid w:val="00962C13"/>
    <w:rsid w:val="00962D61"/>
    <w:rsid w:val="009632A3"/>
    <w:rsid w:val="009632C2"/>
    <w:rsid w:val="00963490"/>
    <w:rsid w:val="009637DD"/>
    <w:rsid w:val="00963BEC"/>
    <w:rsid w:val="00963E22"/>
    <w:rsid w:val="009644DC"/>
    <w:rsid w:val="009649C4"/>
    <w:rsid w:val="00964B84"/>
    <w:rsid w:val="009650B7"/>
    <w:rsid w:val="009652B9"/>
    <w:rsid w:val="0096530A"/>
    <w:rsid w:val="00965688"/>
    <w:rsid w:val="00965A83"/>
    <w:rsid w:val="009664ED"/>
    <w:rsid w:val="00966E47"/>
    <w:rsid w:val="00967125"/>
    <w:rsid w:val="009677CD"/>
    <w:rsid w:val="00967890"/>
    <w:rsid w:val="0097011C"/>
    <w:rsid w:val="00970A31"/>
    <w:rsid w:val="00970EAC"/>
    <w:rsid w:val="009713E7"/>
    <w:rsid w:val="0097156E"/>
    <w:rsid w:val="00972842"/>
    <w:rsid w:val="00972B79"/>
    <w:rsid w:val="009730CE"/>
    <w:rsid w:val="009733C4"/>
    <w:rsid w:val="00973DB1"/>
    <w:rsid w:val="00974541"/>
    <w:rsid w:val="00974BCD"/>
    <w:rsid w:val="00974C26"/>
    <w:rsid w:val="00974D7E"/>
    <w:rsid w:val="0097551E"/>
    <w:rsid w:val="00975744"/>
    <w:rsid w:val="00975C8A"/>
    <w:rsid w:val="00975CF2"/>
    <w:rsid w:val="00976391"/>
    <w:rsid w:val="00976C1A"/>
    <w:rsid w:val="00977213"/>
    <w:rsid w:val="009772DB"/>
    <w:rsid w:val="00977305"/>
    <w:rsid w:val="00977DCE"/>
    <w:rsid w:val="00980128"/>
    <w:rsid w:val="009810CA"/>
    <w:rsid w:val="0098121E"/>
    <w:rsid w:val="00981315"/>
    <w:rsid w:val="00981672"/>
    <w:rsid w:val="00981A5D"/>
    <w:rsid w:val="00981F2E"/>
    <w:rsid w:val="009825AC"/>
    <w:rsid w:val="009828DB"/>
    <w:rsid w:val="00982CC1"/>
    <w:rsid w:val="00983009"/>
    <w:rsid w:val="009838B6"/>
    <w:rsid w:val="00983EA9"/>
    <w:rsid w:val="0098407B"/>
    <w:rsid w:val="00984312"/>
    <w:rsid w:val="00984875"/>
    <w:rsid w:val="009849A6"/>
    <w:rsid w:val="00984D42"/>
    <w:rsid w:val="00984E4E"/>
    <w:rsid w:val="0098556B"/>
    <w:rsid w:val="009858E1"/>
    <w:rsid w:val="0098598E"/>
    <w:rsid w:val="00985A18"/>
    <w:rsid w:val="00985C86"/>
    <w:rsid w:val="00986564"/>
    <w:rsid w:val="00986F49"/>
    <w:rsid w:val="009870E3"/>
    <w:rsid w:val="00987181"/>
    <w:rsid w:val="0098798C"/>
    <w:rsid w:val="00987CC8"/>
    <w:rsid w:val="00990064"/>
    <w:rsid w:val="00992035"/>
    <w:rsid w:val="00992682"/>
    <w:rsid w:val="00992818"/>
    <w:rsid w:val="00992A15"/>
    <w:rsid w:val="00992B01"/>
    <w:rsid w:val="00992BE3"/>
    <w:rsid w:val="009930F5"/>
    <w:rsid w:val="00993796"/>
    <w:rsid w:val="00993978"/>
    <w:rsid w:val="00993C74"/>
    <w:rsid w:val="00993DBA"/>
    <w:rsid w:val="00993E37"/>
    <w:rsid w:val="009941E1"/>
    <w:rsid w:val="00994267"/>
    <w:rsid w:val="00994382"/>
    <w:rsid w:val="0099439E"/>
    <w:rsid w:val="00994F1D"/>
    <w:rsid w:val="00994F68"/>
    <w:rsid w:val="009955CB"/>
    <w:rsid w:val="00995666"/>
    <w:rsid w:val="0099572A"/>
    <w:rsid w:val="0099573E"/>
    <w:rsid w:val="00995EEE"/>
    <w:rsid w:val="009960E2"/>
    <w:rsid w:val="00996530"/>
    <w:rsid w:val="009969D6"/>
    <w:rsid w:val="009969EE"/>
    <w:rsid w:val="00996AFA"/>
    <w:rsid w:val="009971C2"/>
    <w:rsid w:val="009979FC"/>
    <w:rsid w:val="00997BF4"/>
    <w:rsid w:val="00997CDA"/>
    <w:rsid w:val="009A0C4C"/>
    <w:rsid w:val="009A0E2A"/>
    <w:rsid w:val="009A0F5F"/>
    <w:rsid w:val="009A104B"/>
    <w:rsid w:val="009A124B"/>
    <w:rsid w:val="009A2189"/>
    <w:rsid w:val="009A288D"/>
    <w:rsid w:val="009A2AF3"/>
    <w:rsid w:val="009A2F91"/>
    <w:rsid w:val="009A3673"/>
    <w:rsid w:val="009A3A7B"/>
    <w:rsid w:val="009A3E75"/>
    <w:rsid w:val="009A3FB7"/>
    <w:rsid w:val="009A47C9"/>
    <w:rsid w:val="009A4A7B"/>
    <w:rsid w:val="009A4CD5"/>
    <w:rsid w:val="009A5511"/>
    <w:rsid w:val="009A56B4"/>
    <w:rsid w:val="009A5C44"/>
    <w:rsid w:val="009A5E11"/>
    <w:rsid w:val="009A5F6A"/>
    <w:rsid w:val="009A68A9"/>
    <w:rsid w:val="009A7042"/>
    <w:rsid w:val="009A709B"/>
    <w:rsid w:val="009A7246"/>
    <w:rsid w:val="009A7552"/>
    <w:rsid w:val="009A75B1"/>
    <w:rsid w:val="009A77D9"/>
    <w:rsid w:val="009A7B1A"/>
    <w:rsid w:val="009A7BAB"/>
    <w:rsid w:val="009B05C8"/>
    <w:rsid w:val="009B07B9"/>
    <w:rsid w:val="009B087D"/>
    <w:rsid w:val="009B0F1A"/>
    <w:rsid w:val="009B1399"/>
    <w:rsid w:val="009B195E"/>
    <w:rsid w:val="009B19A1"/>
    <w:rsid w:val="009B19F2"/>
    <w:rsid w:val="009B1B09"/>
    <w:rsid w:val="009B2175"/>
    <w:rsid w:val="009B232C"/>
    <w:rsid w:val="009B24EC"/>
    <w:rsid w:val="009B29F0"/>
    <w:rsid w:val="009B2EDB"/>
    <w:rsid w:val="009B2EF4"/>
    <w:rsid w:val="009B30A3"/>
    <w:rsid w:val="009B30CD"/>
    <w:rsid w:val="009B31A8"/>
    <w:rsid w:val="009B3306"/>
    <w:rsid w:val="009B3672"/>
    <w:rsid w:val="009B3AD1"/>
    <w:rsid w:val="009B3E9F"/>
    <w:rsid w:val="009B3EB7"/>
    <w:rsid w:val="009B3FDB"/>
    <w:rsid w:val="009B41B1"/>
    <w:rsid w:val="009B4530"/>
    <w:rsid w:val="009B4A3A"/>
    <w:rsid w:val="009B4D3F"/>
    <w:rsid w:val="009B596D"/>
    <w:rsid w:val="009B5F69"/>
    <w:rsid w:val="009B603B"/>
    <w:rsid w:val="009B6484"/>
    <w:rsid w:val="009B6745"/>
    <w:rsid w:val="009B6C79"/>
    <w:rsid w:val="009B7175"/>
    <w:rsid w:val="009B75E7"/>
    <w:rsid w:val="009B7725"/>
    <w:rsid w:val="009B7D81"/>
    <w:rsid w:val="009C02B4"/>
    <w:rsid w:val="009C076F"/>
    <w:rsid w:val="009C0BD7"/>
    <w:rsid w:val="009C0C6C"/>
    <w:rsid w:val="009C0D3C"/>
    <w:rsid w:val="009C0E53"/>
    <w:rsid w:val="009C1145"/>
    <w:rsid w:val="009C1E0E"/>
    <w:rsid w:val="009C206C"/>
    <w:rsid w:val="009C2552"/>
    <w:rsid w:val="009C2990"/>
    <w:rsid w:val="009C3064"/>
    <w:rsid w:val="009C31E7"/>
    <w:rsid w:val="009C3218"/>
    <w:rsid w:val="009C3319"/>
    <w:rsid w:val="009C3706"/>
    <w:rsid w:val="009C370B"/>
    <w:rsid w:val="009C394D"/>
    <w:rsid w:val="009C464F"/>
    <w:rsid w:val="009C4CB2"/>
    <w:rsid w:val="009C4EC1"/>
    <w:rsid w:val="009C4F44"/>
    <w:rsid w:val="009C5788"/>
    <w:rsid w:val="009C58D5"/>
    <w:rsid w:val="009C5DCB"/>
    <w:rsid w:val="009C5DD3"/>
    <w:rsid w:val="009C6504"/>
    <w:rsid w:val="009C6C0F"/>
    <w:rsid w:val="009C6D5C"/>
    <w:rsid w:val="009C6DCA"/>
    <w:rsid w:val="009C7D62"/>
    <w:rsid w:val="009D0B29"/>
    <w:rsid w:val="009D1409"/>
    <w:rsid w:val="009D1875"/>
    <w:rsid w:val="009D21DE"/>
    <w:rsid w:val="009D23DE"/>
    <w:rsid w:val="009D24ED"/>
    <w:rsid w:val="009D3329"/>
    <w:rsid w:val="009D40B7"/>
    <w:rsid w:val="009D442D"/>
    <w:rsid w:val="009D584E"/>
    <w:rsid w:val="009D6536"/>
    <w:rsid w:val="009D6D9C"/>
    <w:rsid w:val="009D7B87"/>
    <w:rsid w:val="009D7C62"/>
    <w:rsid w:val="009D7CFB"/>
    <w:rsid w:val="009E0D97"/>
    <w:rsid w:val="009E1274"/>
    <w:rsid w:val="009E1A17"/>
    <w:rsid w:val="009E1C77"/>
    <w:rsid w:val="009E1CDD"/>
    <w:rsid w:val="009E1E3A"/>
    <w:rsid w:val="009E2128"/>
    <w:rsid w:val="009E2C4D"/>
    <w:rsid w:val="009E2D97"/>
    <w:rsid w:val="009E3485"/>
    <w:rsid w:val="009E37EC"/>
    <w:rsid w:val="009E42B7"/>
    <w:rsid w:val="009E4A6B"/>
    <w:rsid w:val="009E4AEE"/>
    <w:rsid w:val="009E4ED4"/>
    <w:rsid w:val="009E5704"/>
    <w:rsid w:val="009E59F4"/>
    <w:rsid w:val="009E5ACA"/>
    <w:rsid w:val="009E5AD1"/>
    <w:rsid w:val="009E5AF2"/>
    <w:rsid w:val="009E6E21"/>
    <w:rsid w:val="009E7509"/>
    <w:rsid w:val="009E7F36"/>
    <w:rsid w:val="009F0212"/>
    <w:rsid w:val="009F0804"/>
    <w:rsid w:val="009F094E"/>
    <w:rsid w:val="009F0A2D"/>
    <w:rsid w:val="009F12D9"/>
    <w:rsid w:val="009F1515"/>
    <w:rsid w:val="009F17CD"/>
    <w:rsid w:val="009F18F6"/>
    <w:rsid w:val="009F19C9"/>
    <w:rsid w:val="009F1D7D"/>
    <w:rsid w:val="009F273F"/>
    <w:rsid w:val="009F2AF8"/>
    <w:rsid w:val="009F2B78"/>
    <w:rsid w:val="009F36C7"/>
    <w:rsid w:val="009F3836"/>
    <w:rsid w:val="009F3DAF"/>
    <w:rsid w:val="009F44A7"/>
    <w:rsid w:val="009F456F"/>
    <w:rsid w:val="009F45C9"/>
    <w:rsid w:val="009F4C9E"/>
    <w:rsid w:val="009F4E16"/>
    <w:rsid w:val="009F5A26"/>
    <w:rsid w:val="009F5A49"/>
    <w:rsid w:val="009F5C77"/>
    <w:rsid w:val="009F6D12"/>
    <w:rsid w:val="009F6EC5"/>
    <w:rsid w:val="009F7169"/>
    <w:rsid w:val="009F745D"/>
    <w:rsid w:val="00A0005F"/>
    <w:rsid w:val="00A00E53"/>
    <w:rsid w:val="00A010C6"/>
    <w:rsid w:val="00A01D00"/>
    <w:rsid w:val="00A0247C"/>
    <w:rsid w:val="00A02745"/>
    <w:rsid w:val="00A038B2"/>
    <w:rsid w:val="00A039B3"/>
    <w:rsid w:val="00A03ADB"/>
    <w:rsid w:val="00A0418F"/>
    <w:rsid w:val="00A04723"/>
    <w:rsid w:val="00A04767"/>
    <w:rsid w:val="00A04910"/>
    <w:rsid w:val="00A04B90"/>
    <w:rsid w:val="00A050D7"/>
    <w:rsid w:val="00A05163"/>
    <w:rsid w:val="00A05329"/>
    <w:rsid w:val="00A05BA2"/>
    <w:rsid w:val="00A07BCA"/>
    <w:rsid w:val="00A07F99"/>
    <w:rsid w:val="00A1054D"/>
    <w:rsid w:val="00A10612"/>
    <w:rsid w:val="00A1126C"/>
    <w:rsid w:val="00A11781"/>
    <w:rsid w:val="00A119E4"/>
    <w:rsid w:val="00A11BEE"/>
    <w:rsid w:val="00A12B44"/>
    <w:rsid w:val="00A12F5D"/>
    <w:rsid w:val="00A13CE3"/>
    <w:rsid w:val="00A14178"/>
    <w:rsid w:val="00A14531"/>
    <w:rsid w:val="00A14820"/>
    <w:rsid w:val="00A14E69"/>
    <w:rsid w:val="00A151CF"/>
    <w:rsid w:val="00A15355"/>
    <w:rsid w:val="00A15902"/>
    <w:rsid w:val="00A15953"/>
    <w:rsid w:val="00A15988"/>
    <w:rsid w:val="00A15993"/>
    <w:rsid w:val="00A159F8"/>
    <w:rsid w:val="00A15C1D"/>
    <w:rsid w:val="00A15C3B"/>
    <w:rsid w:val="00A15D84"/>
    <w:rsid w:val="00A16459"/>
    <w:rsid w:val="00A166FF"/>
    <w:rsid w:val="00A16A4A"/>
    <w:rsid w:val="00A16FB5"/>
    <w:rsid w:val="00A1716A"/>
    <w:rsid w:val="00A1720C"/>
    <w:rsid w:val="00A17856"/>
    <w:rsid w:val="00A17DCC"/>
    <w:rsid w:val="00A204E6"/>
    <w:rsid w:val="00A205A0"/>
    <w:rsid w:val="00A20895"/>
    <w:rsid w:val="00A21355"/>
    <w:rsid w:val="00A216B9"/>
    <w:rsid w:val="00A2193B"/>
    <w:rsid w:val="00A21BF1"/>
    <w:rsid w:val="00A21C76"/>
    <w:rsid w:val="00A2227D"/>
    <w:rsid w:val="00A22515"/>
    <w:rsid w:val="00A22CF1"/>
    <w:rsid w:val="00A22E69"/>
    <w:rsid w:val="00A23CAD"/>
    <w:rsid w:val="00A23DDA"/>
    <w:rsid w:val="00A248B0"/>
    <w:rsid w:val="00A24D7D"/>
    <w:rsid w:val="00A24E3B"/>
    <w:rsid w:val="00A2607E"/>
    <w:rsid w:val="00A263DC"/>
    <w:rsid w:val="00A268D0"/>
    <w:rsid w:val="00A268DE"/>
    <w:rsid w:val="00A26A42"/>
    <w:rsid w:val="00A26CB3"/>
    <w:rsid w:val="00A271D9"/>
    <w:rsid w:val="00A27D36"/>
    <w:rsid w:val="00A27D71"/>
    <w:rsid w:val="00A3012A"/>
    <w:rsid w:val="00A301EE"/>
    <w:rsid w:val="00A304C9"/>
    <w:rsid w:val="00A304EB"/>
    <w:rsid w:val="00A30630"/>
    <w:rsid w:val="00A3087E"/>
    <w:rsid w:val="00A30B19"/>
    <w:rsid w:val="00A3116E"/>
    <w:rsid w:val="00A31643"/>
    <w:rsid w:val="00A31671"/>
    <w:rsid w:val="00A318AC"/>
    <w:rsid w:val="00A31954"/>
    <w:rsid w:val="00A32058"/>
    <w:rsid w:val="00A32283"/>
    <w:rsid w:val="00A322F2"/>
    <w:rsid w:val="00A32C38"/>
    <w:rsid w:val="00A32E43"/>
    <w:rsid w:val="00A32F1A"/>
    <w:rsid w:val="00A33040"/>
    <w:rsid w:val="00A331D8"/>
    <w:rsid w:val="00A33244"/>
    <w:rsid w:val="00A33CD0"/>
    <w:rsid w:val="00A33F98"/>
    <w:rsid w:val="00A349C8"/>
    <w:rsid w:val="00A34A7B"/>
    <w:rsid w:val="00A34B81"/>
    <w:rsid w:val="00A34DB3"/>
    <w:rsid w:val="00A35676"/>
    <w:rsid w:val="00A35CF9"/>
    <w:rsid w:val="00A35F8D"/>
    <w:rsid w:val="00A35FDF"/>
    <w:rsid w:val="00A3615F"/>
    <w:rsid w:val="00A3661F"/>
    <w:rsid w:val="00A36EBB"/>
    <w:rsid w:val="00A36FCB"/>
    <w:rsid w:val="00A37192"/>
    <w:rsid w:val="00A37E6C"/>
    <w:rsid w:val="00A401EE"/>
    <w:rsid w:val="00A404CF"/>
    <w:rsid w:val="00A40556"/>
    <w:rsid w:val="00A406B8"/>
    <w:rsid w:val="00A40800"/>
    <w:rsid w:val="00A4109B"/>
    <w:rsid w:val="00A414A3"/>
    <w:rsid w:val="00A41602"/>
    <w:rsid w:val="00A41671"/>
    <w:rsid w:val="00A41E1F"/>
    <w:rsid w:val="00A41FBB"/>
    <w:rsid w:val="00A422D2"/>
    <w:rsid w:val="00A43278"/>
    <w:rsid w:val="00A43305"/>
    <w:rsid w:val="00A4377B"/>
    <w:rsid w:val="00A43853"/>
    <w:rsid w:val="00A439A9"/>
    <w:rsid w:val="00A43CFD"/>
    <w:rsid w:val="00A44008"/>
    <w:rsid w:val="00A4487D"/>
    <w:rsid w:val="00A4488A"/>
    <w:rsid w:val="00A44BC4"/>
    <w:rsid w:val="00A4500D"/>
    <w:rsid w:val="00A453F6"/>
    <w:rsid w:val="00A45B4F"/>
    <w:rsid w:val="00A45BDF"/>
    <w:rsid w:val="00A45D81"/>
    <w:rsid w:val="00A46703"/>
    <w:rsid w:val="00A46BFF"/>
    <w:rsid w:val="00A46FF3"/>
    <w:rsid w:val="00A470D1"/>
    <w:rsid w:val="00A47113"/>
    <w:rsid w:val="00A47200"/>
    <w:rsid w:val="00A474BA"/>
    <w:rsid w:val="00A478EF"/>
    <w:rsid w:val="00A502CC"/>
    <w:rsid w:val="00A504A4"/>
    <w:rsid w:val="00A504F6"/>
    <w:rsid w:val="00A508F6"/>
    <w:rsid w:val="00A50924"/>
    <w:rsid w:val="00A50ED3"/>
    <w:rsid w:val="00A5114F"/>
    <w:rsid w:val="00A5121E"/>
    <w:rsid w:val="00A51A2D"/>
    <w:rsid w:val="00A52297"/>
    <w:rsid w:val="00A52A60"/>
    <w:rsid w:val="00A530C1"/>
    <w:rsid w:val="00A53643"/>
    <w:rsid w:val="00A53687"/>
    <w:rsid w:val="00A537C3"/>
    <w:rsid w:val="00A53CA4"/>
    <w:rsid w:val="00A544D4"/>
    <w:rsid w:val="00A5470C"/>
    <w:rsid w:val="00A54AA5"/>
    <w:rsid w:val="00A55058"/>
    <w:rsid w:val="00A55645"/>
    <w:rsid w:val="00A55994"/>
    <w:rsid w:val="00A55A97"/>
    <w:rsid w:val="00A55E7C"/>
    <w:rsid w:val="00A560DB"/>
    <w:rsid w:val="00A5622B"/>
    <w:rsid w:val="00A563FD"/>
    <w:rsid w:val="00A5666F"/>
    <w:rsid w:val="00A568A2"/>
    <w:rsid w:val="00A56A87"/>
    <w:rsid w:val="00A56B00"/>
    <w:rsid w:val="00A56B09"/>
    <w:rsid w:val="00A57651"/>
    <w:rsid w:val="00A57BDC"/>
    <w:rsid w:val="00A60236"/>
    <w:rsid w:val="00A60556"/>
    <w:rsid w:val="00A60A99"/>
    <w:rsid w:val="00A6138A"/>
    <w:rsid w:val="00A613EC"/>
    <w:rsid w:val="00A61596"/>
    <w:rsid w:val="00A618DF"/>
    <w:rsid w:val="00A61CC5"/>
    <w:rsid w:val="00A62753"/>
    <w:rsid w:val="00A627D2"/>
    <w:rsid w:val="00A62AC8"/>
    <w:rsid w:val="00A62DFC"/>
    <w:rsid w:val="00A631BF"/>
    <w:rsid w:val="00A631D1"/>
    <w:rsid w:val="00A633CF"/>
    <w:rsid w:val="00A637C8"/>
    <w:rsid w:val="00A63FDE"/>
    <w:rsid w:val="00A642BE"/>
    <w:rsid w:val="00A6440F"/>
    <w:rsid w:val="00A64CF3"/>
    <w:rsid w:val="00A64F21"/>
    <w:rsid w:val="00A64F85"/>
    <w:rsid w:val="00A6549C"/>
    <w:rsid w:val="00A65633"/>
    <w:rsid w:val="00A656BF"/>
    <w:rsid w:val="00A65B41"/>
    <w:rsid w:val="00A65BF5"/>
    <w:rsid w:val="00A65F6A"/>
    <w:rsid w:val="00A66149"/>
    <w:rsid w:val="00A6646D"/>
    <w:rsid w:val="00A66486"/>
    <w:rsid w:val="00A665A1"/>
    <w:rsid w:val="00A6681A"/>
    <w:rsid w:val="00A67042"/>
    <w:rsid w:val="00A67695"/>
    <w:rsid w:val="00A677D4"/>
    <w:rsid w:val="00A70156"/>
    <w:rsid w:val="00A7038B"/>
    <w:rsid w:val="00A70BA8"/>
    <w:rsid w:val="00A70E30"/>
    <w:rsid w:val="00A7181A"/>
    <w:rsid w:val="00A71BA3"/>
    <w:rsid w:val="00A7211C"/>
    <w:rsid w:val="00A72658"/>
    <w:rsid w:val="00A728F8"/>
    <w:rsid w:val="00A72AFC"/>
    <w:rsid w:val="00A73272"/>
    <w:rsid w:val="00A73397"/>
    <w:rsid w:val="00A73484"/>
    <w:rsid w:val="00A736B6"/>
    <w:rsid w:val="00A73BE2"/>
    <w:rsid w:val="00A745CD"/>
    <w:rsid w:val="00A74D6F"/>
    <w:rsid w:val="00A74D77"/>
    <w:rsid w:val="00A75281"/>
    <w:rsid w:val="00A753C7"/>
    <w:rsid w:val="00A76463"/>
    <w:rsid w:val="00A76975"/>
    <w:rsid w:val="00A76C71"/>
    <w:rsid w:val="00A7710E"/>
    <w:rsid w:val="00A771BD"/>
    <w:rsid w:val="00A771E6"/>
    <w:rsid w:val="00A77415"/>
    <w:rsid w:val="00A774C9"/>
    <w:rsid w:val="00A77669"/>
    <w:rsid w:val="00A7790D"/>
    <w:rsid w:val="00A77C8D"/>
    <w:rsid w:val="00A77C8F"/>
    <w:rsid w:val="00A8015A"/>
    <w:rsid w:val="00A803F4"/>
    <w:rsid w:val="00A80DD2"/>
    <w:rsid w:val="00A80F94"/>
    <w:rsid w:val="00A8161C"/>
    <w:rsid w:val="00A8185E"/>
    <w:rsid w:val="00A81ED4"/>
    <w:rsid w:val="00A82287"/>
    <w:rsid w:val="00A82CAD"/>
    <w:rsid w:val="00A82EF0"/>
    <w:rsid w:val="00A83038"/>
    <w:rsid w:val="00A834A6"/>
    <w:rsid w:val="00A8377E"/>
    <w:rsid w:val="00A83934"/>
    <w:rsid w:val="00A83938"/>
    <w:rsid w:val="00A83D31"/>
    <w:rsid w:val="00A83EB8"/>
    <w:rsid w:val="00A84802"/>
    <w:rsid w:val="00A84B8D"/>
    <w:rsid w:val="00A85104"/>
    <w:rsid w:val="00A85194"/>
    <w:rsid w:val="00A851A1"/>
    <w:rsid w:val="00A85722"/>
    <w:rsid w:val="00A859F3"/>
    <w:rsid w:val="00A8621D"/>
    <w:rsid w:val="00A8667E"/>
    <w:rsid w:val="00A86B63"/>
    <w:rsid w:val="00A86B6A"/>
    <w:rsid w:val="00A87219"/>
    <w:rsid w:val="00A87313"/>
    <w:rsid w:val="00A87599"/>
    <w:rsid w:val="00A90690"/>
    <w:rsid w:val="00A90770"/>
    <w:rsid w:val="00A910D8"/>
    <w:rsid w:val="00A910FB"/>
    <w:rsid w:val="00A912F0"/>
    <w:rsid w:val="00A9160B"/>
    <w:rsid w:val="00A916C4"/>
    <w:rsid w:val="00A922BD"/>
    <w:rsid w:val="00A924F0"/>
    <w:rsid w:val="00A925F8"/>
    <w:rsid w:val="00A92645"/>
    <w:rsid w:val="00A9291D"/>
    <w:rsid w:val="00A929BC"/>
    <w:rsid w:val="00A929EA"/>
    <w:rsid w:val="00A92B1B"/>
    <w:rsid w:val="00A92F4D"/>
    <w:rsid w:val="00A937A7"/>
    <w:rsid w:val="00A94222"/>
    <w:rsid w:val="00A946D8"/>
    <w:rsid w:val="00A94901"/>
    <w:rsid w:val="00A94BE8"/>
    <w:rsid w:val="00A94C8D"/>
    <w:rsid w:val="00A9545B"/>
    <w:rsid w:val="00A95C27"/>
    <w:rsid w:val="00A95C88"/>
    <w:rsid w:val="00A968C5"/>
    <w:rsid w:val="00A96983"/>
    <w:rsid w:val="00A96A18"/>
    <w:rsid w:val="00A96AB4"/>
    <w:rsid w:val="00A96B33"/>
    <w:rsid w:val="00A96B40"/>
    <w:rsid w:val="00A96B41"/>
    <w:rsid w:val="00A97B95"/>
    <w:rsid w:val="00A97BAE"/>
    <w:rsid w:val="00AA0157"/>
    <w:rsid w:val="00AA0367"/>
    <w:rsid w:val="00AA069F"/>
    <w:rsid w:val="00AA0B18"/>
    <w:rsid w:val="00AA0C23"/>
    <w:rsid w:val="00AA0D17"/>
    <w:rsid w:val="00AA0E8C"/>
    <w:rsid w:val="00AA148E"/>
    <w:rsid w:val="00AA1F0E"/>
    <w:rsid w:val="00AA21CA"/>
    <w:rsid w:val="00AA22EE"/>
    <w:rsid w:val="00AA29D7"/>
    <w:rsid w:val="00AA30F9"/>
    <w:rsid w:val="00AA3222"/>
    <w:rsid w:val="00AA391B"/>
    <w:rsid w:val="00AA3946"/>
    <w:rsid w:val="00AA43F5"/>
    <w:rsid w:val="00AA4457"/>
    <w:rsid w:val="00AA52D9"/>
    <w:rsid w:val="00AA53C1"/>
    <w:rsid w:val="00AA5A73"/>
    <w:rsid w:val="00AA6011"/>
    <w:rsid w:val="00AA6145"/>
    <w:rsid w:val="00AA61FE"/>
    <w:rsid w:val="00AA6362"/>
    <w:rsid w:val="00AA66BE"/>
    <w:rsid w:val="00AA6BE2"/>
    <w:rsid w:val="00AA6D4D"/>
    <w:rsid w:val="00AA75E1"/>
    <w:rsid w:val="00AB0348"/>
    <w:rsid w:val="00AB0A59"/>
    <w:rsid w:val="00AB0BFF"/>
    <w:rsid w:val="00AB0DD2"/>
    <w:rsid w:val="00AB10B9"/>
    <w:rsid w:val="00AB1798"/>
    <w:rsid w:val="00AB1A3A"/>
    <w:rsid w:val="00AB1D96"/>
    <w:rsid w:val="00AB2014"/>
    <w:rsid w:val="00AB25E8"/>
    <w:rsid w:val="00AB29B3"/>
    <w:rsid w:val="00AB31EC"/>
    <w:rsid w:val="00AB3439"/>
    <w:rsid w:val="00AB3478"/>
    <w:rsid w:val="00AB35C4"/>
    <w:rsid w:val="00AB3FDF"/>
    <w:rsid w:val="00AB4A83"/>
    <w:rsid w:val="00AB4ABD"/>
    <w:rsid w:val="00AB4CBF"/>
    <w:rsid w:val="00AB526A"/>
    <w:rsid w:val="00AB5599"/>
    <w:rsid w:val="00AB5B16"/>
    <w:rsid w:val="00AB5C99"/>
    <w:rsid w:val="00AB5DA3"/>
    <w:rsid w:val="00AB5E52"/>
    <w:rsid w:val="00AB5F29"/>
    <w:rsid w:val="00AB5FAF"/>
    <w:rsid w:val="00AB6336"/>
    <w:rsid w:val="00AB643D"/>
    <w:rsid w:val="00AB6A75"/>
    <w:rsid w:val="00AB7510"/>
    <w:rsid w:val="00AB7CB4"/>
    <w:rsid w:val="00AB7D30"/>
    <w:rsid w:val="00AC04E0"/>
    <w:rsid w:val="00AC05D8"/>
    <w:rsid w:val="00AC0703"/>
    <w:rsid w:val="00AC0AD5"/>
    <w:rsid w:val="00AC0B8F"/>
    <w:rsid w:val="00AC1235"/>
    <w:rsid w:val="00AC1485"/>
    <w:rsid w:val="00AC149F"/>
    <w:rsid w:val="00AC1604"/>
    <w:rsid w:val="00AC1AF2"/>
    <w:rsid w:val="00AC1B27"/>
    <w:rsid w:val="00AC21DF"/>
    <w:rsid w:val="00AC23C2"/>
    <w:rsid w:val="00AC25ED"/>
    <w:rsid w:val="00AC3030"/>
    <w:rsid w:val="00AC3AB0"/>
    <w:rsid w:val="00AC3D5D"/>
    <w:rsid w:val="00AC3F35"/>
    <w:rsid w:val="00AC3FA4"/>
    <w:rsid w:val="00AC4084"/>
    <w:rsid w:val="00AC4151"/>
    <w:rsid w:val="00AC4195"/>
    <w:rsid w:val="00AC4BA7"/>
    <w:rsid w:val="00AC5A91"/>
    <w:rsid w:val="00AC5B01"/>
    <w:rsid w:val="00AC6342"/>
    <w:rsid w:val="00AC6914"/>
    <w:rsid w:val="00AC6FA9"/>
    <w:rsid w:val="00AC6FFA"/>
    <w:rsid w:val="00AC7073"/>
    <w:rsid w:val="00AC78EB"/>
    <w:rsid w:val="00AC7A76"/>
    <w:rsid w:val="00AC7AAC"/>
    <w:rsid w:val="00AC7CB3"/>
    <w:rsid w:val="00AD01CB"/>
    <w:rsid w:val="00AD0212"/>
    <w:rsid w:val="00AD04CE"/>
    <w:rsid w:val="00AD06CA"/>
    <w:rsid w:val="00AD073C"/>
    <w:rsid w:val="00AD0766"/>
    <w:rsid w:val="00AD0941"/>
    <w:rsid w:val="00AD0E63"/>
    <w:rsid w:val="00AD135B"/>
    <w:rsid w:val="00AD1A24"/>
    <w:rsid w:val="00AD2C36"/>
    <w:rsid w:val="00AD2D3B"/>
    <w:rsid w:val="00AD3134"/>
    <w:rsid w:val="00AD36AF"/>
    <w:rsid w:val="00AD3B87"/>
    <w:rsid w:val="00AD5964"/>
    <w:rsid w:val="00AD5E4C"/>
    <w:rsid w:val="00AD64EE"/>
    <w:rsid w:val="00AD650B"/>
    <w:rsid w:val="00AD6791"/>
    <w:rsid w:val="00AD6B1A"/>
    <w:rsid w:val="00AD6C55"/>
    <w:rsid w:val="00AD6C8E"/>
    <w:rsid w:val="00AD6FC4"/>
    <w:rsid w:val="00AD70D2"/>
    <w:rsid w:val="00AD7144"/>
    <w:rsid w:val="00AD7200"/>
    <w:rsid w:val="00AD7643"/>
    <w:rsid w:val="00AD7914"/>
    <w:rsid w:val="00AD7D3B"/>
    <w:rsid w:val="00AE00E1"/>
    <w:rsid w:val="00AE0277"/>
    <w:rsid w:val="00AE06B9"/>
    <w:rsid w:val="00AE0A20"/>
    <w:rsid w:val="00AE0C1B"/>
    <w:rsid w:val="00AE1048"/>
    <w:rsid w:val="00AE1275"/>
    <w:rsid w:val="00AE13DB"/>
    <w:rsid w:val="00AE1B43"/>
    <w:rsid w:val="00AE22D4"/>
    <w:rsid w:val="00AE24FA"/>
    <w:rsid w:val="00AE26A1"/>
    <w:rsid w:val="00AE299B"/>
    <w:rsid w:val="00AE2B53"/>
    <w:rsid w:val="00AE2DDD"/>
    <w:rsid w:val="00AE3275"/>
    <w:rsid w:val="00AE331D"/>
    <w:rsid w:val="00AE3586"/>
    <w:rsid w:val="00AE36B8"/>
    <w:rsid w:val="00AE3951"/>
    <w:rsid w:val="00AE445A"/>
    <w:rsid w:val="00AE4BB7"/>
    <w:rsid w:val="00AE4D9D"/>
    <w:rsid w:val="00AE4E92"/>
    <w:rsid w:val="00AE5EC2"/>
    <w:rsid w:val="00AE6270"/>
    <w:rsid w:val="00AE7091"/>
    <w:rsid w:val="00AE71D1"/>
    <w:rsid w:val="00AE79D4"/>
    <w:rsid w:val="00AE7A7F"/>
    <w:rsid w:val="00AE7D71"/>
    <w:rsid w:val="00AF00ED"/>
    <w:rsid w:val="00AF06ED"/>
    <w:rsid w:val="00AF119C"/>
    <w:rsid w:val="00AF11F1"/>
    <w:rsid w:val="00AF1C4D"/>
    <w:rsid w:val="00AF1CBF"/>
    <w:rsid w:val="00AF21BE"/>
    <w:rsid w:val="00AF222C"/>
    <w:rsid w:val="00AF2629"/>
    <w:rsid w:val="00AF4008"/>
    <w:rsid w:val="00AF4093"/>
    <w:rsid w:val="00AF4180"/>
    <w:rsid w:val="00AF434C"/>
    <w:rsid w:val="00AF43A4"/>
    <w:rsid w:val="00AF463A"/>
    <w:rsid w:val="00AF46DF"/>
    <w:rsid w:val="00AF48C3"/>
    <w:rsid w:val="00AF4F42"/>
    <w:rsid w:val="00AF50F6"/>
    <w:rsid w:val="00AF557F"/>
    <w:rsid w:val="00AF5968"/>
    <w:rsid w:val="00AF5A7E"/>
    <w:rsid w:val="00AF6299"/>
    <w:rsid w:val="00AF62E7"/>
    <w:rsid w:val="00AF6967"/>
    <w:rsid w:val="00AF6C28"/>
    <w:rsid w:val="00AF6FD3"/>
    <w:rsid w:val="00AF71A8"/>
    <w:rsid w:val="00AF75A0"/>
    <w:rsid w:val="00B002F7"/>
    <w:rsid w:val="00B00361"/>
    <w:rsid w:val="00B00DF6"/>
    <w:rsid w:val="00B0118C"/>
    <w:rsid w:val="00B0138B"/>
    <w:rsid w:val="00B01697"/>
    <w:rsid w:val="00B017BC"/>
    <w:rsid w:val="00B019CD"/>
    <w:rsid w:val="00B0206C"/>
    <w:rsid w:val="00B02767"/>
    <w:rsid w:val="00B02C81"/>
    <w:rsid w:val="00B02E62"/>
    <w:rsid w:val="00B02F46"/>
    <w:rsid w:val="00B032F3"/>
    <w:rsid w:val="00B0415B"/>
    <w:rsid w:val="00B04259"/>
    <w:rsid w:val="00B042F3"/>
    <w:rsid w:val="00B044B1"/>
    <w:rsid w:val="00B047BC"/>
    <w:rsid w:val="00B04C0E"/>
    <w:rsid w:val="00B05123"/>
    <w:rsid w:val="00B051B4"/>
    <w:rsid w:val="00B05329"/>
    <w:rsid w:val="00B055C2"/>
    <w:rsid w:val="00B0585C"/>
    <w:rsid w:val="00B067D8"/>
    <w:rsid w:val="00B06B4A"/>
    <w:rsid w:val="00B06D3B"/>
    <w:rsid w:val="00B06EBE"/>
    <w:rsid w:val="00B06F61"/>
    <w:rsid w:val="00B071B0"/>
    <w:rsid w:val="00B07880"/>
    <w:rsid w:val="00B10968"/>
    <w:rsid w:val="00B10977"/>
    <w:rsid w:val="00B113CB"/>
    <w:rsid w:val="00B113E6"/>
    <w:rsid w:val="00B130C7"/>
    <w:rsid w:val="00B132CF"/>
    <w:rsid w:val="00B13318"/>
    <w:rsid w:val="00B13447"/>
    <w:rsid w:val="00B13CE3"/>
    <w:rsid w:val="00B144E9"/>
    <w:rsid w:val="00B14A89"/>
    <w:rsid w:val="00B14E75"/>
    <w:rsid w:val="00B14F29"/>
    <w:rsid w:val="00B15020"/>
    <w:rsid w:val="00B15067"/>
    <w:rsid w:val="00B155BC"/>
    <w:rsid w:val="00B15FFD"/>
    <w:rsid w:val="00B16321"/>
    <w:rsid w:val="00B16496"/>
    <w:rsid w:val="00B16BBF"/>
    <w:rsid w:val="00B16DFF"/>
    <w:rsid w:val="00B16E5D"/>
    <w:rsid w:val="00B16EA5"/>
    <w:rsid w:val="00B17A7A"/>
    <w:rsid w:val="00B17F46"/>
    <w:rsid w:val="00B20249"/>
    <w:rsid w:val="00B207D3"/>
    <w:rsid w:val="00B20902"/>
    <w:rsid w:val="00B20DB1"/>
    <w:rsid w:val="00B20FF4"/>
    <w:rsid w:val="00B210F9"/>
    <w:rsid w:val="00B211E7"/>
    <w:rsid w:val="00B21204"/>
    <w:rsid w:val="00B21408"/>
    <w:rsid w:val="00B21A89"/>
    <w:rsid w:val="00B220DF"/>
    <w:rsid w:val="00B22A37"/>
    <w:rsid w:val="00B22C39"/>
    <w:rsid w:val="00B22F23"/>
    <w:rsid w:val="00B2315B"/>
    <w:rsid w:val="00B23702"/>
    <w:rsid w:val="00B239A3"/>
    <w:rsid w:val="00B23BC7"/>
    <w:rsid w:val="00B23DF9"/>
    <w:rsid w:val="00B23EB0"/>
    <w:rsid w:val="00B245EC"/>
    <w:rsid w:val="00B24F44"/>
    <w:rsid w:val="00B253DF"/>
    <w:rsid w:val="00B25E65"/>
    <w:rsid w:val="00B26855"/>
    <w:rsid w:val="00B26AF8"/>
    <w:rsid w:val="00B26EC8"/>
    <w:rsid w:val="00B270A6"/>
    <w:rsid w:val="00B275F4"/>
    <w:rsid w:val="00B2763F"/>
    <w:rsid w:val="00B27847"/>
    <w:rsid w:val="00B27AA4"/>
    <w:rsid w:val="00B27C55"/>
    <w:rsid w:val="00B27EA8"/>
    <w:rsid w:val="00B308EC"/>
    <w:rsid w:val="00B32634"/>
    <w:rsid w:val="00B32B54"/>
    <w:rsid w:val="00B32DC5"/>
    <w:rsid w:val="00B3310E"/>
    <w:rsid w:val="00B3397D"/>
    <w:rsid w:val="00B33CE1"/>
    <w:rsid w:val="00B340DD"/>
    <w:rsid w:val="00B3429B"/>
    <w:rsid w:val="00B3438A"/>
    <w:rsid w:val="00B346A5"/>
    <w:rsid w:val="00B347F3"/>
    <w:rsid w:val="00B34E18"/>
    <w:rsid w:val="00B34EE7"/>
    <w:rsid w:val="00B35655"/>
    <w:rsid w:val="00B35F7F"/>
    <w:rsid w:val="00B36408"/>
    <w:rsid w:val="00B3650B"/>
    <w:rsid w:val="00B366B3"/>
    <w:rsid w:val="00B37390"/>
    <w:rsid w:val="00B37712"/>
    <w:rsid w:val="00B378D4"/>
    <w:rsid w:val="00B37FFE"/>
    <w:rsid w:val="00B40DA4"/>
    <w:rsid w:val="00B41344"/>
    <w:rsid w:val="00B42903"/>
    <w:rsid w:val="00B42B50"/>
    <w:rsid w:val="00B42CEB"/>
    <w:rsid w:val="00B42EC9"/>
    <w:rsid w:val="00B431F6"/>
    <w:rsid w:val="00B4353C"/>
    <w:rsid w:val="00B4382C"/>
    <w:rsid w:val="00B43B89"/>
    <w:rsid w:val="00B44023"/>
    <w:rsid w:val="00B443BC"/>
    <w:rsid w:val="00B44567"/>
    <w:rsid w:val="00B44FAC"/>
    <w:rsid w:val="00B45AEC"/>
    <w:rsid w:val="00B45CFC"/>
    <w:rsid w:val="00B45E2D"/>
    <w:rsid w:val="00B46638"/>
    <w:rsid w:val="00B467B0"/>
    <w:rsid w:val="00B46841"/>
    <w:rsid w:val="00B46BD1"/>
    <w:rsid w:val="00B46D9B"/>
    <w:rsid w:val="00B46DFB"/>
    <w:rsid w:val="00B4731C"/>
    <w:rsid w:val="00B4749B"/>
    <w:rsid w:val="00B47768"/>
    <w:rsid w:val="00B478AB"/>
    <w:rsid w:val="00B47A00"/>
    <w:rsid w:val="00B47C51"/>
    <w:rsid w:val="00B50144"/>
    <w:rsid w:val="00B50AAF"/>
    <w:rsid w:val="00B50C1D"/>
    <w:rsid w:val="00B50DF6"/>
    <w:rsid w:val="00B52A59"/>
    <w:rsid w:val="00B53B9C"/>
    <w:rsid w:val="00B53C97"/>
    <w:rsid w:val="00B53FA6"/>
    <w:rsid w:val="00B5458D"/>
    <w:rsid w:val="00B5459E"/>
    <w:rsid w:val="00B548AF"/>
    <w:rsid w:val="00B548FD"/>
    <w:rsid w:val="00B54954"/>
    <w:rsid w:val="00B54F63"/>
    <w:rsid w:val="00B55211"/>
    <w:rsid w:val="00B553CA"/>
    <w:rsid w:val="00B55851"/>
    <w:rsid w:val="00B55E44"/>
    <w:rsid w:val="00B55F70"/>
    <w:rsid w:val="00B565D3"/>
    <w:rsid w:val="00B56A21"/>
    <w:rsid w:val="00B56EBB"/>
    <w:rsid w:val="00B571D3"/>
    <w:rsid w:val="00B57915"/>
    <w:rsid w:val="00B600EE"/>
    <w:rsid w:val="00B60176"/>
    <w:rsid w:val="00B60596"/>
    <w:rsid w:val="00B60CF0"/>
    <w:rsid w:val="00B60E61"/>
    <w:rsid w:val="00B6198F"/>
    <w:rsid w:val="00B62338"/>
    <w:rsid w:val="00B62B8B"/>
    <w:rsid w:val="00B63B8E"/>
    <w:rsid w:val="00B64C42"/>
    <w:rsid w:val="00B64DD5"/>
    <w:rsid w:val="00B65020"/>
    <w:rsid w:val="00B65118"/>
    <w:rsid w:val="00B65276"/>
    <w:rsid w:val="00B6543B"/>
    <w:rsid w:val="00B655CA"/>
    <w:rsid w:val="00B65734"/>
    <w:rsid w:val="00B65951"/>
    <w:rsid w:val="00B663BD"/>
    <w:rsid w:val="00B664D2"/>
    <w:rsid w:val="00B668CD"/>
    <w:rsid w:val="00B66A1A"/>
    <w:rsid w:val="00B66AF7"/>
    <w:rsid w:val="00B66D64"/>
    <w:rsid w:val="00B66EBE"/>
    <w:rsid w:val="00B66FEC"/>
    <w:rsid w:val="00B6705F"/>
    <w:rsid w:val="00B6734F"/>
    <w:rsid w:val="00B67939"/>
    <w:rsid w:val="00B67B6D"/>
    <w:rsid w:val="00B7033E"/>
    <w:rsid w:val="00B71107"/>
    <w:rsid w:val="00B71782"/>
    <w:rsid w:val="00B71BAB"/>
    <w:rsid w:val="00B71CCA"/>
    <w:rsid w:val="00B71F0C"/>
    <w:rsid w:val="00B71FBA"/>
    <w:rsid w:val="00B71FC6"/>
    <w:rsid w:val="00B72768"/>
    <w:rsid w:val="00B727E3"/>
    <w:rsid w:val="00B72EF2"/>
    <w:rsid w:val="00B73D28"/>
    <w:rsid w:val="00B73E1C"/>
    <w:rsid w:val="00B74594"/>
    <w:rsid w:val="00B74613"/>
    <w:rsid w:val="00B746EA"/>
    <w:rsid w:val="00B74754"/>
    <w:rsid w:val="00B74C90"/>
    <w:rsid w:val="00B74D76"/>
    <w:rsid w:val="00B75E22"/>
    <w:rsid w:val="00B75F0F"/>
    <w:rsid w:val="00B760AB"/>
    <w:rsid w:val="00B76182"/>
    <w:rsid w:val="00B7649B"/>
    <w:rsid w:val="00B76E50"/>
    <w:rsid w:val="00B77603"/>
    <w:rsid w:val="00B800AF"/>
    <w:rsid w:val="00B8010F"/>
    <w:rsid w:val="00B80128"/>
    <w:rsid w:val="00B80444"/>
    <w:rsid w:val="00B80712"/>
    <w:rsid w:val="00B8072B"/>
    <w:rsid w:val="00B808B0"/>
    <w:rsid w:val="00B8090A"/>
    <w:rsid w:val="00B80AAB"/>
    <w:rsid w:val="00B80B89"/>
    <w:rsid w:val="00B80DB9"/>
    <w:rsid w:val="00B80E01"/>
    <w:rsid w:val="00B80F6C"/>
    <w:rsid w:val="00B81357"/>
    <w:rsid w:val="00B8189F"/>
    <w:rsid w:val="00B818A4"/>
    <w:rsid w:val="00B818C8"/>
    <w:rsid w:val="00B81BA6"/>
    <w:rsid w:val="00B81CA3"/>
    <w:rsid w:val="00B81CB1"/>
    <w:rsid w:val="00B81DFC"/>
    <w:rsid w:val="00B82093"/>
    <w:rsid w:val="00B823F5"/>
    <w:rsid w:val="00B8282B"/>
    <w:rsid w:val="00B83609"/>
    <w:rsid w:val="00B83778"/>
    <w:rsid w:val="00B839EC"/>
    <w:rsid w:val="00B83C03"/>
    <w:rsid w:val="00B83CA0"/>
    <w:rsid w:val="00B840EF"/>
    <w:rsid w:val="00B84289"/>
    <w:rsid w:val="00B8452F"/>
    <w:rsid w:val="00B84B11"/>
    <w:rsid w:val="00B84C9B"/>
    <w:rsid w:val="00B84F1E"/>
    <w:rsid w:val="00B850BE"/>
    <w:rsid w:val="00B85360"/>
    <w:rsid w:val="00B8566D"/>
    <w:rsid w:val="00B85AAC"/>
    <w:rsid w:val="00B85F00"/>
    <w:rsid w:val="00B86243"/>
    <w:rsid w:val="00B864A4"/>
    <w:rsid w:val="00B86DA6"/>
    <w:rsid w:val="00B87776"/>
    <w:rsid w:val="00B87A9A"/>
    <w:rsid w:val="00B87C7B"/>
    <w:rsid w:val="00B87D7C"/>
    <w:rsid w:val="00B90008"/>
    <w:rsid w:val="00B90090"/>
    <w:rsid w:val="00B9010B"/>
    <w:rsid w:val="00B904ED"/>
    <w:rsid w:val="00B907D7"/>
    <w:rsid w:val="00B90940"/>
    <w:rsid w:val="00B90BCB"/>
    <w:rsid w:val="00B910DD"/>
    <w:rsid w:val="00B91875"/>
    <w:rsid w:val="00B91E3D"/>
    <w:rsid w:val="00B91E43"/>
    <w:rsid w:val="00B91E62"/>
    <w:rsid w:val="00B91F2B"/>
    <w:rsid w:val="00B92049"/>
    <w:rsid w:val="00B923AD"/>
    <w:rsid w:val="00B924B6"/>
    <w:rsid w:val="00B92E12"/>
    <w:rsid w:val="00B935A9"/>
    <w:rsid w:val="00B939CD"/>
    <w:rsid w:val="00B93FD1"/>
    <w:rsid w:val="00B94380"/>
    <w:rsid w:val="00B943D7"/>
    <w:rsid w:val="00B94622"/>
    <w:rsid w:val="00B95132"/>
    <w:rsid w:val="00B95305"/>
    <w:rsid w:val="00B958DB"/>
    <w:rsid w:val="00B95BB7"/>
    <w:rsid w:val="00B95C06"/>
    <w:rsid w:val="00B966B2"/>
    <w:rsid w:val="00B96F9E"/>
    <w:rsid w:val="00B96FC0"/>
    <w:rsid w:val="00B9700F"/>
    <w:rsid w:val="00B97290"/>
    <w:rsid w:val="00B97589"/>
    <w:rsid w:val="00B97686"/>
    <w:rsid w:val="00B97872"/>
    <w:rsid w:val="00B978B9"/>
    <w:rsid w:val="00B97B66"/>
    <w:rsid w:val="00B97D64"/>
    <w:rsid w:val="00B97EA7"/>
    <w:rsid w:val="00BA0C22"/>
    <w:rsid w:val="00BA0CBA"/>
    <w:rsid w:val="00BA1561"/>
    <w:rsid w:val="00BA1D36"/>
    <w:rsid w:val="00BA269F"/>
    <w:rsid w:val="00BA2972"/>
    <w:rsid w:val="00BA2D3D"/>
    <w:rsid w:val="00BA2E72"/>
    <w:rsid w:val="00BA3742"/>
    <w:rsid w:val="00BA4076"/>
    <w:rsid w:val="00BA426B"/>
    <w:rsid w:val="00BA47F1"/>
    <w:rsid w:val="00BA5648"/>
    <w:rsid w:val="00BA57D7"/>
    <w:rsid w:val="00BA5CC7"/>
    <w:rsid w:val="00BA6875"/>
    <w:rsid w:val="00BA6E60"/>
    <w:rsid w:val="00BA7033"/>
    <w:rsid w:val="00BA7350"/>
    <w:rsid w:val="00BA7D32"/>
    <w:rsid w:val="00BB0589"/>
    <w:rsid w:val="00BB0754"/>
    <w:rsid w:val="00BB0BA7"/>
    <w:rsid w:val="00BB0C7B"/>
    <w:rsid w:val="00BB0EB9"/>
    <w:rsid w:val="00BB0FBB"/>
    <w:rsid w:val="00BB1E4E"/>
    <w:rsid w:val="00BB239D"/>
    <w:rsid w:val="00BB2A18"/>
    <w:rsid w:val="00BB2A48"/>
    <w:rsid w:val="00BB2C19"/>
    <w:rsid w:val="00BB32EC"/>
    <w:rsid w:val="00BB32FE"/>
    <w:rsid w:val="00BB39B2"/>
    <w:rsid w:val="00BB3DF7"/>
    <w:rsid w:val="00BB3E97"/>
    <w:rsid w:val="00BB4BA4"/>
    <w:rsid w:val="00BB4C1A"/>
    <w:rsid w:val="00BB4DB3"/>
    <w:rsid w:val="00BB521C"/>
    <w:rsid w:val="00BB5918"/>
    <w:rsid w:val="00BB5C1B"/>
    <w:rsid w:val="00BB5E62"/>
    <w:rsid w:val="00BB5F5D"/>
    <w:rsid w:val="00BB6298"/>
    <w:rsid w:val="00BB6631"/>
    <w:rsid w:val="00BB6777"/>
    <w:rsid w:val="00BB6F55"/>
    <w:rsid w:val="00BB6FD6"/>
    <w:rsid w:val="00BB7137"/>
    <w:rsid w:val="00BB7651"/>
    <w:rsid w:val="00BB7F2C"/>
    <w:rsid w:val="00BC04F2"/>
    <w:rsid w:val="00BC0589"/>
    <w:rsid w:val="00BC194E"/>
    <w:rsid w:val="00BC1B47"/>
    <w:rsid w:val="00BC1C3F"/>
    <w:rsid w:val="00BC1D9C"/>
    <w:rsid w:val="00BC2881"/>
    <w:rsid w:val="00BC2C6B"/>
    <w:rsid w:val="00BC2F99"/>
    <w:rsid w:val="00BC3024"/>
    <w:rsid w:val="00BC31F0"/>
    <w:rsid w:val="00BC330B"/>
    <w:rsid w:val="00BC3734"/>
    <w:rsid w:val="00BC3A56"/>
    <w:rsid w:val="00BC3AF0"/>
    <w:rsid w:val="00BC3CBD"/>
    <w:rsid w:val="00BC448A"/>
    <w:rsid w:val="00BC482A"/>
    <w:rsid w:val="00BC48A1"/>
    <w:rsid w:val="00BC4A57"/>
    <w:rsid w:val="00BC4C6A"/>
    <w:rsid w:val="00BC5274"/>
    <w:rsid w:val="00BC539E"/>
    <w:rsid w:val="00BC57EB"/>
    <w:rsid w:val="00BC57F7"/>
    <w:rsid w:val="00BC59FD"/>
    <w:rsid w:val="00BC5AA2"/>
    <w:rsid w:val="00BC5D5F"/>
    <w:rsid w:val="00BC5F98"/>
    <w:rsid w:val="00BC5FB6"/>
    <w:rsid w:val="00BC66C8"/>
    <w:rsid w:val="00BC6AAB"/>
    <w:rsid w:val="00BC6BD6"/>
    <w:rsid w:val="00BC6BFE"/>
    <w:rsid w:val="00BC731B"/>
    <w:rsid w:val="00BC762B"/>
    <w:rsid w:val="00BC77BF"/>
    <w:rsid w:val="00BD034E"/>
    <w:rsid w:val="00BD06CA"/>
    <w:rsid w:val="00BD0AF4"/>
    <w:rsid w:val="00BD1D1D"/>
    <w:rsid w:val="00BD3083"/>
    <w:rsid w:val="00BD38B7"/>
    <w:rsid w:val="00BD3BA6"/>
    <w:rsid w:val="00BD3D5E"/>
    <w:rsid w:val="00BD3F4A"/>
    <w:rsid w:val="00BD444E"/>
    <w:rsid w:val="00BD44CF"/>
    <w:rsid w:val="00BD4A32"/>
    <w:rsid w:val="00BD4AAE"/>
    <w:rsid w:val="00BD518E"/>
    <w:rsid w:val="00BD537E"/>
    <w:rsid w:val="00BD559C"/>
    <w:rsid w:val="00BD5D67"/>
    <w:rsid w:val="00BD65A5"/>
    <w:rsid w:val="00BD73B2"/>
    <w:rsid w:val="00BD75F0"/>
    <w:rsid w:val="00BD784B"/>
    <w:rsid w:val="00BD7C32"/>
    <w:rsid w:val="00BE0570"/>
    <w:rsid w:val="00BE0808"/>
    <w:rsid w:val="00BE0CBF"/>
    <w:rsid w:val="00BE0D67"/>
    <w:rsid w:val="00BE11AD"/>
    <w:rsid w:val="00BE1515"/>
    <w:rsid w:val="00BE16BE"/>
    <w:rsid w:val="00BE17FD"/>
    <w:rsid w:val="00BE1CA1"/>
    <w:rsid w:val="00BE2621"/>
    <w:rsid w:val="00BE2FD9"/>
    <w:rsid w:val="00BE3879"/>
    <w:rsid w:val="00BE3C0C"/>
    <w:rsid w:val="00BE3DF5"/>
    <w:rsid w:val="00BE4D76"/>
    <w:rsid w:val="00BE4D8F"/>
    <w:rsid w:val="00BE4F98"/>
    <w:rsid w:val="00BE516C"/>
    <w:rsid w:val="00BE5F3C"/>
    <w:rsid w:val="00BE6623"/>
    <w:rsid w:val="00BE6A5B"/>
    <w:rsid w:val="00BE6EA1"/>
    <w:rsid w:val="00BE7082"/>
    <w:rsid w:val="00BE72BF"/>
    <w:rsid w:val="00BE7B06"/>
    <w:rsid w:val="00BE7CDA"/>
    <w:rsid w:val="00BF059E"/>
    <w:rsid w:val="00BF0CB0"/>
    <w:rsid w:val="00BF0F14"/>
    <w:rsid w:val="00BF1008"/>
    <w:rsid w:val="00BF130A"/>
    <w:rsid w:val="00BF16EF"/>
    <w:rsid w:val="00BF1BDF"/>
    <w:rsid w:val="00BF1EAF"/>
    <w:rsid w:val="00BF1F7B"/>
    <w:rsid w:val="00BF22B7"/>
    <w:rsid w:val="00BF298E"/>
    <w:rsid w:val="00BF2D19"/>
    <w:rsid w:val="00BF31B1"/>
    <w:rsid w:val="00BF3242"/>
    <w:rsid w:val="00BF3272"/>
    <w:rsid w:val="00BF4999"/>
    <w:rsid w:val="00BF4BB0"/>
    <w:rsid w:val="00BF501A"/>
    <w:rsid w:val="00BF5176"/>
    <w:rsid w:val="00BF5603"/>
    <w:rsid w:val="00BF5FBE"/>
    <w:rsid w:val="00BF7258"/>
    <w:rsid w:val="00BF7766"/>
    <w:rsid w:val="00C0078B"/>
    <w:rsid w:val="00C008C8"/>
    <w:rsid w:val="00C00DBC"/>
    <w:rsid w:val="00C00EE8"/>
    <w:rsid w:val="00C00FEE"/>
    <w:rsid w:val="00C010E7"/>
    <w:rsid w:val="00C01403"/>
    <w:rsid w:val="00C01A2B"/>
    <w:rsid w:val="00C01D05"/>
    <w:rsid w:val="00C03426"/>
    <w:rsid w:val="00C03725"/>
    <w:rsid w:val="00C0379D"/>
    <w:rsid w:val="00C038BD"/>
    <w:rsid w:val="00C039B8"/>
    <w:rsid w:val="00C03C41"/>
    <w:rsid w:val="00C03D62"/>
    <w:rsid w:val="00C040AB"/>
    <w:rsid w:val="00C043AF"/>
    <w:rsid w:val="00C04518"/>
    <w:rsid w:val="00C04654"/>
    <w:rsid w:val="00C04B83"/>
    <w:rsid w:val="00C05894"/>
    <w:rsid w:val="00C058F8"/>
    <w:rsid w:val="00C065E0"/>
    <w:rsid w:val="00C066EB"/>
    <w:rsid w:val="00C066F5"/>
    <w:rsid w:val="00C067ED"/>
    <w:rsid w:val="00C06E7A"/>
    <w:rsid w:val="00C070CF"/>
    <w:rsid w:val="00C070D5"/>
    <w:rsid w:val="00C0715B"/>
    <w:rsid w:val="00C076AF"/>
    <w:rsid w:val="00C07BDD"/>
    <w:rsid w:val="00C1065D"/>
    <w:rsid w:val="00C10B1D"/>
    <w:rsid w:val="00C10E19"/>
    <w:rsid w:val="00C11381"/>
    <w:rsid w:val="00C1146A"/>
    <w:rsid w:val="00C11518"/>
    <w:rsid w:val="00C1243C"/>
    <w:rsid w:val="00C1245B"/>
    <w:rsid w:val="00C12555"/>
    <w:rsid w:val="00C12F1E"/>
    <w:rsid w:val="00C13734"/>
    <w:rsid w:val="00C13A35"/>
    <w:rsid w:val="00C13ACC"/>
    <w:rsid w:val="00C14358"/>
    <w:rsid w:val="00C147D1"/>
    <w:rsid w:val="00C15697"/>
    <w:rsid w:val="00C15BA1"/>
    <w:rsid w:val="00C15DC1"/>
    <w:rsid w:val="00C15EB3"/>
    <w:rsid w:val="00C15F5F"/>
    <w:rsid w:val="00C165C2"/>
    <w:rsid w:val="00C1673C"/>
    <w:rsid w:val="00C1679F"/>
    <w:rsid w:val="00C173CF"/>
    <w:rsid w:val="00C20A89"/>
    <w:rsid w:val="00C20F60"/>
    <w:rsid w:val="00C21312"/>
    <w:rsid w:val="00C21BBE"/>
    <w:rsid w:val="00C2203F"/>
    <w:rsid w:val="00C22701"/>
    <w:rsid w:val="00C22789"/>
    <w:rsid w:val="00C230C2"/>
    <w:rsid w:val="00C233EA"/>
    <w:rsid w:val="00C2344E"/>
    <w:rsid w:val="00C23543"/>
    <w:rsid w:val="00C23DFD"/>
    <w:rsid w:val="00C23EC1"/>
    <w:rsid w:val="00C246BE"/>
    <w:rsid w:val="00C246E0"/>
    <w:rsid w:val="00C24834"/>
    <w:rsid w:val="00C2483A"/>
    <w:rsid w:val="00C24D29"/>
    <w:rsid w:val="00C24FF5"/>
    <w:rsid w:val="00C25316"/>
    <w:rsid w:val="00C254EF"/>
    <w:rsid w:val="00C25BD8"/>
    <w:rsid w:val="00C25D69"/>
    <w:rsid w:val="00C269C8"/>
    <w:rsid w:val="00C274E9"/>
    <w:rsid w:val="00C27674"/>
    <w:rsid w:val="00C304F0"/>
    <w:rsid w:val="00C307BC"/>
    <w:rsid w:val="00C30889"/>
    <w:rsid w:val="00C315DE"/>
    <w:rsid w:val="00C317E2"/>
    <w:rsid w:val="00C31BEC"/>
    <w:rsid w:val="00C3275F"/>
    <w:rsid w:val="00C32A6F"/>
    <w:rsid w:val="00C32AD2"/>
    <w:rsid w:val="00C32EFB"/>
    <w:rsid w:val="00C32FD2"/>
    <w:rsid w:val="00C335B1"/>
    <w:rsid w:val="00C33BDE"/>
    <w:rsid w:val="00C33EF2"/>
    <w:rsid w:val="00C345BF"/>
    <w:rsid w:val="00C34B67"/>
    <w:rsid w:val="00C34EBE"/>
    <w:rsid w:val="00C35031"/>
    <w:rsid w:val="00C354B4"/>
    <w:rsid w:val="00C357E3"/>
    <w:rsid w:val="00C358E8"/>
    <w:rsid w:val="00C359D7"/>
    <w:rsid w:val="00C35D70"/>
    <w:rsid w:val="00C36633"/>
    <w:rsid w:val="00C366CC"/>
    <w:rsid w:val="00C3692D"/>
    <w:rsid w:val="00C37135"/>
    <w:rsid w:val="00C37240"/>
    <w:rsid w:val="00C37571"/>
    <w:rsid w:val="00C375E4"/>
    <w:rsid w:val="00C37A26"/>
    <w:rsid w:val="00C40597"/>
    <w:rsid w:val="00C407C5"/>
    <w:rsid w:val="00C40A50"/>
    <w:rsid w:val="00C40ADA"/>
    <w:rsid w:val="00C40CD4"/>
    <w:rsid w:val="00C40D91"/>
    <w:rsid w:val="00C40EE7"/>
    <w:rsid w:val="00C412F5"/>
    <w:rsid w:val="00C413B2"/>
    <w:rsid w:val="00C41839"/>
    <w:rsid w:val="00C41933"/>
    <w:rsid w:val="00C41B65"/>
    <w:rsid w:val="00C41C4A"/>
    <w:rsid w:val="00C42174"/>
    <w:rsid w:val="00C42621"/>
    <w:rsid w:val="00C4264C"/>
    <w:rsid w:val="00C42EDD"/>
    <w:rsid w:val="00C43049"/>
    <w:rsid w:val="00C43163"/>
    <w:rsid w:val="00C432BB"/>
    <w:rsid w:val="00C43555"/>
    <w:rsid w:val="00C43F9D"/>
    <w:rsid w:val="00C44712"/>
    <w:rsid w:val="00C4482B"/>
    <w:rsid w:val="00C44B53"/>
    <w:rsid w:val="00C44D33"/>
    <w:rsid w:val="00C45410"/>
    <w:rsid w:val="00C4588E"/>
    <w:rsid w:val="00C46104"/>
    <w:rsid w:val="00C4622E"/>
    <w:rsid w:val="00C465C7"/>
    <w:rsid w:val="00C46611"/>
    <w:rsid w:val="00C46E50"/>
    <w:rsid w:val="00C46FC2"/>
    <w:rsid w:val="00C47146"/>
    <w:rsid w:val="00C474DA"/>
    <w:rsid w:val="00C478DF"/>
    <w:rsid w:val="00C47986"/>
    <w:rsid w:val="00C5082F"/>
    <w:rsid w:val="00C508FF"/>
    <w:rsid w:val="00C511EC"/>
    <w:rsid w:val="00C51267"/>
    <w:rsid w:val="00C5145C"/>
    <w:rsid w:val="00C516A8"/>
    <w:rsid w:val="00C51766"/>
    <w:rsid w:val="00C5242D"/>
    <w:rsid w:val="00C52561"/>
    <w:rsid w:val="00C5281E"/>
    <w:rsid w:val="00C529DB"/>
    <w:rsid w:val="00C52F06"/>
    <w:rsid w:val="00C52FC2"/>
    <w:rsid w:val="00C532BA"/>
    <w:rsid w:val="00C5334B"/>
    <w:rsid w:val="00C533EF"/>
    <w:rsid w:val="00C53636"/>
    <w:rsid w:val="00C54372"/>
    <w:rsid w:val="00C54409"/>
    <w:rsid w:val="00C547BE"/>
    <w:rsid w:val="00C558A0"/>
    <w:rsid w:val="00C5608A"/>
    <w:rsid w:val="00C56772"/>
    <w:rsid w:val="00C5704C"/>
    <w:rsid w:val="00C57154"/>
    <w:rsid w:val="00C5724E"/>
    <w:rsid w:val="00C5727B"/>
    <w:rsid w:val="00C57503"/>
    <w:rsid w:val="00C575EB"/>
    <w:rsid w:val="00C576AF"/>
    <w:rsid w:val="00C576F6"/>
    <w:rsid w:val="00C5781B"/>
    <w:rsid w:val="00C57A81"/>
    <w:rsid w:val="00C57AD7"/>
    <w:rsid w:val="00C600C9"/>
    <w:rsid w:val="00C6024F"/>
    <w:rsid w:val="00C6027D"/>
    <w:rsid w:val="00C60338"/>
    <w:rsid w:val="00C605D1"/>
    <w:rsid w:val="00C60791"/>
    <w:rsid w:val="00C60D3E"/>
    <w:rsid w:val="00C6108C"/>
    <w:rsid w:val="00C6127C"/>
    <w:rsid w:val="00C619C4"/>
    <w:rsid w:val="00C61F97"/>
    <w:rsid w:val="00C62518"/>
    <w:rsid w:val="00C62544"/>
    <w:rsid w:val="00C63421"/>
    <w:rsid w:val="00C63E60"/>
    <w:rsid w:val="00C6406E"/>
    <w:rsid w:val="00C6427D"/>
    <w:rsid w:val="00C64C62"/>
    <w:rsid w:val="00C64E38"/>
    <w:rsid w:val="00C64FA9"/>
    <w:rsid w:val="00C6579D"/>
    <w:rsid w:val="00C65864"/>
    <w:rsid w:val="00C65976"/>
    <w:rsid w:val="00C65C2D"/>
    <w:rsid w:val="00C65EEC"/>
    <w:rsid w:val="00C65FE4"/>
    <w:rsid w:val="00C66AB0"/>
    <w:rsid w:val="00C66D17"/>
    <w:rsid w:val="00C66E42"/>
    <w:rsid w:val="00C6721A"/>
    <w:rsid w:val="00C67820"/>
    <w:rsid w:val="00C67A7B"/>
    <w:rsid w:val="00C67BDD"/>
    <w:rsid w:val="00C70BE7"/>
    <w:rsid w:val="00C70CD8"/>
    <w:rsid w:val="00C70D6D"/>
    <w:rsid w:val="00C71259"/>
    <w:rsid w:val="00C71392"/>
    <w:rsid w:val="00C71488"/>
    <w:rsid w:val="00C71A8D"/>
    <w:rsid w:val="00C71BB7"/>
    <w:rsid w:val="00C71D7E"/>
    <w:rsid w:val="00C71E69"/>
    <w:rsid w:val="00C71FFC"/>
    <w:rsid w:val="00C7220B"/>
    <w:rsid w:val="00C72572"/>
    <w:rsid w:val="00C725B2"/>
    <w:rsid w:val="00C72BC0"/>
    <w:rsid w:val="00C72D61"/>
    <w:rsid w:val="00C72E7C"/>
    <w:rsid w:val="00C7308A"/>
    <w:rsid w:val="00C73641"/>
    <w:rsid w:val="00C736DC"/>
    <w:rsid w:val="00C73809"/>
    <w:rsid w:val="00C73945"/>
    <w:rsid w:val="00C73A41"/>
    <w:rsid w:val="00C7421A"/>
    <w:rsid w:val="00C746DA"/>
    <w:rsid w:val="00C746E8"/>
    <w:rsid w:val="00C74B3E"/>
    <w:rsid w:val="00C755AC"/>
    <w:rsid w:val="00C759E0"/>
    <w:rsid w:val="00C75B9F"/>
    <w:rsid w:val="00C76176"/>
    <w:rsid w:val="00C76315"/>
    <w:rsid w:val="00C76602"/>
    <w:rsid w:val="00C76A5A"/>
    <w:rsid w:val="00C76E8C"/>
    <w:rsid w:val="00C76E94"/>
    <w:rsid w:val="00C7734F"/>
    <w:rsid w:val="00C77392"/>
    <w:rsid w:val="00C779A9"/>
    <w:rsid w:val="00C779E6"/>
    <w:rsid w:val="00C77B75"/>
    <w:rsid w:val="00C77F85"/>
    <w:rsid w:val="00C802CA"/>
    <w:rsid w:val="00C80BFE"/>
    <w:rsid w:val="00C816CF"/>
    <w:rsid w:val="00C8178B"/>
    <w:rsid w:val="00C8206A"/>
    <w:rsid w:val="00C832C4"/>
    <w:rsid w:val="00C8338A"/>
    <w:rsid w:val="00C8383E"/>
    <w:rsid w:val="00C83E83"/>
    <w:rsid w:val="00C84636"/>
    <w:rsid w:val="00C84769"/>
    <w:rsid w:val="00C84AC6"/>
    <w:rsid w:val="00C84B68"/>
    <w:rsid w:val="00C85475"/>
    <w:rsid w:val="00C855A7"/>
    <w:rsid w:val="00C85810"/>
    <w:rsid w:val="00C85E3B"/>
    <w:rsid w:val="00C86663"/>
    <w:rsid w:val="00C86739"/>
    <w:rsid w:val="00C87061"/>
    <w:rsid w:val="00C87488"/>
    <w:rsid w:val="00C87C38"/>
    <w:rsid w:val="00C900C4"/>
    <w:rsid w:val="00C901FF"/>
    <w:rsid w:val="00C9028F"/>
    <w:rsid w:val="00C90EE4"/>
    <w:rsid w:val="00C9143A"/>
    <w:rsid w:val="00C91632"/>
    <w:rsid w:val="00C91AAB"/>
    <w:rsid w:val="00C91B9B"/>
    <w:rsid w:val="00C91C5D"/>
    <w:rsid w:val="00C91FD1"/>
    <w:rsid w:val="00C92123"/>
    <w:rsid w:val="00C92542"/>
    <w:rsid w:val="00C926FF"/>
    <w:rsid w:val="00C92912"/>
    <w:rsid w:val="00C92AC5"/>
    <w:rsid w:val="00C92AFD"/>
    <w:rsid w:val="00C930F8"/>
    <w:rsid w:val="00C93DC4"/>
    <w:rsid w:val="00C93EF5"/>
    <w:rsid w:val="00C94433"/>
    <w:rsid w:val="00C94A2B"/>
    <w:rsid w:val="00C959FF"/>
    <w:rsid w:val="00C95CFB"/>
    <w:rsid w:val="00C95E0B"/>
    <w:rsid w:val="00C96450"/>
    <w:rsid w:val="00C966A5"/>
    <w:rsid w:val="00C966EA"/>
    <w:rsid w:val="00C967ED"/>
    <w:rsid w:val="00CA0116"/>
    <w:rsid w:val="00CA053B"/>
    <w:rsid w:val="00CA0702"/>
    <w:rsid w:val="00CA0F0E"/>
    <w:rsid w:val="00CA0FCC"/>
    <w:rsid w:val="00CA138E"/>
    <w:rsid w:val="00CA1540"/>
    <w:rsid w:val="00CA15F3"/>
    <w:rsid w:val="00CA19A6"/>
    <w:rsid w:val="00CA1CFB"/>
    <w:rsid w:val="00CA260E"/>
    <w:rsid w:val="00CA2887"/>
    <w:rsid w:val="00CA3038"/>
    <w:rsid w:val="00CA33A5"/>
    <w:rsid w:val="00CA36FF"/>
    <w:rsid w:val="00CA49F8"/>
    <w:rsid w:val="00CA4AE4"/>
    <w:rsid w:val="00CA4B42"/>
    <w:rsid w:val="00CA4CA4"/>
    <w:rsid w:val="00CA5BCD"/>
    <w:rsid w:val="00CA5BF9"/>
    <w:rsid w:val="00CA64FF"/>
    <w:rsid w:val="00CA65F2"/>
    <w:rsid w:val="00CA6820"/>
    <w:rsid w:val="00CA6F93"/>
    <w:rsid w:val="00CA777B"/>
    <w:rsid w:val="00CA7E80"/>
    <w:rsid w:val="00CB17BA"/>
    <w:rsid w:val="00CB1A99"/>
    <w:rsid w:val="00CB1C7A"/>
    <w:rsid w:val="00CB22B5"/>
    <w:rsid w:val="00CB24D8"/>
    <w:rsid w:val="00CB281E"/>
    <w:rsid w:val="00CB2C81"/>
    <w:rsid w:val="00CB317A"/>
    <w:rsid w:val="00CB359F"/>
    <w:rsid w:val="00CB3A8D"/>
    <w:rsid w:val="00CB4234"/>
    <w:rsid w:val="00CB437C"/>
    <w:rsid w:val="00CB47BB"/>
    <w:rsid w:val="00CB498F"/>
    <w:rsid w:val="00CB4C2C"/>
    <w:rsid w:val="00CB4FC1"/>
    <w:rsid w:val="00CB50E7"/>
    <w:rsid w:val="00CB5360"/>
    <w:rsid w:val="00CB6503"/>
    <w:rsid w:val="00CB6757"/>
    <w:rsid w:val="00CB6B56"/>
    <w:rsid w:val="00CB712C"/>
    <w:rsid w:val="00CB78D2"/>
    <w:rsid w:val="00CB7963"/>
    <w:rsid w:val="00CB7C4C"/>
    <w:rsid w:val="00CC03EA"/>
    <w:rsid w:val="00CC0454"/>
    <w:rsid w:val="00CC04B9"/>
    <w:rsid w:val="00CC0784"/>
    <w:rsid w:val="00CC0A3E"/>
    <w:rsid w:val="00CC11D8"/>
    <w:rsid w:val="00CC14D6"/>
    <w:rsid w:val="00CC16C1"/>
    <w:rsid w:val="00CC1A88"/>
    <w:rsid w:val="00CC208B"/>
    <w:rsid w:val="00CC259E"/>
    <w:rsid w:val="00CC2C2E"/>
    <w:rsid w:val="00CC2F1C"/>
    <w:rsid w:val="00CC324B"/>
    <w:rsid w:val="00CC3C75"/>
    <w:rsid w:val="00CC3C86"/>
    <w:rsid w:val="00CC4053"/>
    <w:rsid w:val="00CC4E3C"/>
    <w:rsid w:val="00CC52A5"/>
    <w:rsid w:val="00CC550B"/>
    <w:rsid w:val="00CC5639"/>
    <w:rsid w:val="00CC5A1F"/>
    <w:rsid w:val="00CC618D"/>
    <w:rsid w:val="00CC623F"/>
    <w:rsid w:val="00CC66C2"/>
    <w:rsid w:val="00CC6726"/>
    <w:rsid w:val="00CC6850"/>
    <w:rsid w:val="00CC6965"/>
    <w:rsid w:val="00CC6DF0"/>
    <w:rsid w:val="00CC70C1"/>
    <w:rsid w:val="00CC761C"/>
    <w:rsid w:val="00CC7E1D"/>
    <w:rsid w:val="00CD0D7E"/>
    <w:rsid w:val="00CD0DF9"/>
    <w:rsid w:val="00CD0E97"/>
    <w:rsid w:val="00CD129F"/>
    <w:rsid w:val="00CD12D0"/>
    <w:rsid w:val="00CD13BA"/>
    <w:rsid w:val="00CD1454"/>
    <w:rsid w:val="00CD15C0"/>
    <w:rsid w:val="00CD15F4"/>
    <w:rsid w:val="00CD173E"/>
    <w:rsid w:val="00CD1895"/>
    <w:rsid w:val="00CD190A"/>
    <w:rsid w:val="00CD2312"/>
    <w:rsid w:val="00CD2B2D"/>
    <w:rsid w:val="00CD2FEB"/>
    <w:rsid w:val="00CD3242"/>
    <w:rsid w:val="00CD37E8"/>
    <w:rsid w:val="00CD3BE6"/>
    <w:rsid w:val="00CD3D0D"/>
    <w:rsid w:val="00CD4321"/>
    <w:rsid w:val="00CD4BDE"/>
    <w:rsid w:val="00CD5051"/>
    <w:rsid w:val="00CD53BD"/>
    <w:rsid w:val="00CD58D3"/>
    <w:rsid w:val="00CD5FED"/>
    <w:rsid w:val="00CD7AEA"/>
    <w:rsid w:val="00CE018A"/>
    <w:rsid w:val="00CE0BD4"/>
    <w:rsid w:val="00CE1978"/>
    <w:rsid w:val="00CE22C3"/>
    <w:rsid w:val="00CE24BC"/>
    <w:rsid w:val="00CE25F0"/>
    <w:rsid w:val="00CE27BF"/>
    <w:rsid w:val="00CE2F46"/>
    <w:rsid w:val="00CE3041"/>
    <w:rsid w:val="00CE3071"/>
    <w:rsid w:val="00CE317D"/>
    <w:rsid w:val="00CE341C"/>
    <w:rsid w:val="00CE34CB"/>
    <w:rsid w:val="00CE371F"/>
    <w:rsid w:val="00CE43BD"/>
    <w:rsid w:val="00CE4496"/>
    <w:rsid w:val="00CE4780"/>
    <w:rsid w:val="00CE4953"/>
    <w:rsid w:val="00CE4B11"/>
    <w:rsid w:val="00CE52A9"/>
    <w:rsid w:val="00CE5342"/>
    <w:rsid w:val="00CE560C"/>
    <w:rsid w:val="00CE58E7"/>
    <w:rsid w:val="00CE60AD"/>
    <w:rsid w:val="00CE66BC"/>
    <w:rsid w:val="00CE7E50"/>
    <w:rsid w:val="00CEF74D"/>
    <w:rsid w:val="00CF014B"/>
    <w:rsid w:val="00CF038A"/>
    <w:rsid w:val="00CF12BA"/>
    <w:rsid w:val="00CF1A2A"/>
    <w:rsid w:val="00CF262E"/>
    <w:rsid w:val="00CF29F8"/>
    <w:rsid w:val="00CF2A0E"/>
    <w:rsid w:val="00CF2C8C"/>
    <w:rsid w:val="00CF2F37"/>
    <w:rsid w:val="00CF309D"/>
    <w:rsid w:val="00CF3B24"/>
    <w:rsid w:val="00CF3B59"/>
    <w:rsid w:val="00CF45EB"/>
    <w:rsid w:val="00CF480F"/>
    <w:rsid w:val="00CF52DB"/>
    <w:rsid w:val="00CF565C"/>
    <w:rsid w:val="00CF57A9"/>
    <w:rsid w:val="00CF57B2"/>
    <w:rsid w:val="00CF58BC"/>
    <w:rsid w:val="00CF5921"/>
    <w:rsid w:val="00CF60E8"/>
    <w:rsid w:val="00CF6670"/>
    <w:rsid w:val="00CF66E8"/>
    <w:rsid w:val="00CF6753"/>
    <w:rsid w:val="00CF6E95"/>
    <w:rsid w:val="00CF76A5"/>
    <w:rsid w:val="00CF76AC"/>
    <w:rsid w:val="00CF79F5"/>
    <w:rsid w:val="00CF7A7E"/>
    <w:rsid w:val="00CF7C24"/>
    <w:rsid w:val="00CF7C8C"/>
    <w:rsid w:val="00D005C2"/>
    <w:rsid w:val="00D006D8"/>
    <w:rsid w:val="00D00A93"/>
    <w:rsid w:val="00D00B6A"/>
    <w:rsid w:val="00D01084"/>
    <w:rsid w:val="00D012C9"/>
    <w:rsid w:val="00D01706"/>
    <w:rsid w:val="00D01AB6"/>
    <w:rsid w:val="00D0264A"/>
    <w:rsid w:val="00D0298B"/>
    <w:rsid w:val="00D03E40"/>
    <w:rsid w:val="00D03F62"/>
    <w:rsid w:val="00D041F3"/>
    <w:rsid w:val="00D042E1"/>
    <w:rsid w:val="00D0435E"/>
    <w:rsid w:val="00D047EF"/>
    <w:rsid w:val="00D04DC4"/>
    <w:rsid w:val="00D05123"/>
    <w:rsid w:val="00D05A54"/>
    <w:rsid w:val="00D05BCC"/>
    <w:rsid w:val="00D066CF"/>
    <w:rsid w:val="00D06816"/>
    <w:rsid w:val="00D069B0"/>
    <w:rsid w:val="00D06D50"/>
    <w:rsid w:val="00D06E96"/>
    <w:rsid w:val="00D06FCA"/>
    <w:rsid w:val="00D071C2"/>
    <w:rsid w:val="00D072B7"/>
    <w:rsid w:val="00D077B4"/>
    <w:rsid w:val="00D079FD"/>
    <w:rsid w:val="00D07AFF"/>
    <w:rsid w:val="00D07B1D"/>
    <w:rsid w:val="00D1029F"/>
    <w:rsid w:val="00D10928"/>
    <w:rsid w:val="00D10B04"/>
    <w:rsid w:val="00D10BDB"/>
    <w:rsid w:val="00D10E68"/>
    <w:rsid w:val="00D116FC"/>
    <w:rsid w:val="00D11A68"/>
    <w:rsid w:val="00D122BA"/>
    <w:rsid w:val="00D1260A"/>
    <w:rsid w:val="00D1286C"/>
    <w:rsid w:val="00D12871"/>
    <w:rsid w:val="00D12E50"/>
    <w:rsid w:val="00D141B7"/>
    <w:rsid w:val="00D145AC"/>
    <w:rsid w:val="00D14E15"/>
    <w:rsid w:val="00D152C3"/>
    <w:rsid w:val="00D153D0"/>
    <w:rsid w:val="00D1552C"/>
    <w:rsid w:val="00D15723"/>
    <w:rsid w:val="00D15F76"/>
    <w:rsid w:val="00D164BF"/>
    <w:rsid w:val="00D16876"/>
    <w:rsid w:val="00D16C06"/>
    <w:rsid w:val="00D16E4E"/>
    <w:rsid w:val="00D16ED0"/>
    <w:rsid w:val="00D172A0"/>
    <w:rsid w:val="00D17B0D"/>
    <w:rsid w:val="00D2040D"/>
    <w:rsid w:val="00D205D5"/>
    <w:rsid w:val="00D20F00"/>
    <w:rsid w:val="00D20FF7"/>
    <w:rsid w:val="00D21286"/>
    <w:rsid w:val="00D214C0"/>
    <w:rsid w:val="00D21A14"/>
    <w:rsid w:val="00D21D98"/>
    <w:rsid w:val="00D21F1E"/>
    <w:rsid w:val="00D22087"/>
    <w:rsid w:val="00D22B5A"/>
    <w:rsid w:val="00D22B72"/>
    <w:rsid w:val="00D23152"/>
    <w:rsid w:val="00D243D1"/>
    <w:rsid w:val="00D2452B"/>
    <w:rsid w:val="00D245F8"/>
    <w:rsid w:val="00D2472D"/>
    <w:rsid w:val="00D24956"/>
    <w:rsid w:val="00D24B3F"/>
    <w:rsid w:val="00D24C4D"/>
    <w:rsid w:val="00D2595F"/>
    <w:rsid w:val="00D25EE7"/>
    <w:rsid w:val="00D25F8B"/>
    <w:rsid w:val="00D2637A"/>
    <w:rsid w:val="00D26612"/>
    <w:rsid w:val="00D26E22"/>
    <w:rsid w:val="00D2703E"/>
    <w:rsid w:val="00D272C1"/>
    <w:rsid w:val="00D277FC"/>
    <w:rsid w:val="00D2784B"/>
    <w:rsid w:val="00D27866"/>
    <w:rsid w:val="00D27F86"/>
    <w:rsid w:val="00D3025D"/>
    <w:rsid w:val="00D30490"/>
    <w:rsid w:val="00D30501"/>
    <w:rsid w:val="00D30D3D"/>
    <w:rsid w:val="00D311F5"/>
    <w:rsid w:val="00D31249"/>
    <w:rsid w:val="00D31F47"/>
    <w:rsid w:val="00D32301"/>
    <w:rsid w:val="00D33094"/>
    <w:rsid w:val="00D33730"/>
    <w:rsid w:val="00D33A0E"/>
    <w:rsid w:val="00D33B55"/>
    <w:rsid w:val="00D33C8A"/>
    <w:rsid w:val="00D34503"/>
    <w:rsid w:val="00D3466E"/>
    <w:rsid w:val="00D347A1"/>
    <w:rsid w:val="00D34886"/>
    <w:rsid w:val="00D34AC3"/>
    <w:rsid w:val="00D35209"/>
    <w:rsid w:val="00D356A2"/>
    <w:rsid w:val="00D358B0"/>
    <w:rsid w:val="00D35A83"/>
    <w:rsid w:val="00D35DD7"/>
    <w:rsid w:val="00D361A0"/>
    <w:rsid w:val="00D364F1"/>
    <w:rsid w:val="00D37150"/>
    <w:rsid w:val="00D37194"/>
    <w:rsid w:val="00D3751E"/>
    <w:rsid w:val="00D37CF6"/>
    <w:rsid w:val="00D37F81"/>
    <w:rsid w:val="00D40745"/>
    <w:rsid w:val="00D40EB5"/>
    <w:rsid w:val="00D412E6"/>
    <w:rsid w:val="00D415E1"/>
    <w:rsid w:val="00D41650"/>
    <w:rsid w:val="00D41784"/>
    <w:rsid w:val="00D41AD3"/>
    <w:rsid w:val="00D41BDD"/>
    <w:rsid w:val="00D41DF4"/>
    <w:rsid w:val="00D42ACD"/>
    <w:rsid w:val="00D4301F"/>
    <w:rsid w:val="00D430E5"/>
    <w:rsid w:val="00D43350"/>
    <w:rsid w:val="00D43750"/>
    <w:rsid w:val="00D43CDC"/>
    <w:rsid w:val="00D43E70"/>
    <w:rsid w:val="00D44772"/>
    <w:rsid w:val="00D4494F"/>
    <w:rsid w:val="00D449DA"/>
    <w:rsid w:val="00D44E85"/>
    <w:rsid w:val="00D451E5"/>
    <w:rsid w:val="00D45475"/>
    <w:rsid w:val="00D4563B"/>
    <w:rsid w:val="00D45931"/>
    <w:rsid w:val="00D46355"/>
    <w:rsid w:val="00D472BA"/>
    <w:rsid w:val="00D474F2"/>
    <w:rsid w:val="00D47BBF"/>
    <w:rsid w:val="00D47BDD"/>
    <w:rsid w:val="00D47CC2"/>
    <w:rsid w:val="00D50394"/>
    <w:rsid w:val="00D5042B"/>
    <w:rsid w:val="00D509A2"/>
    <w:rsid w:val="00D50BA9"/>
    <w:rsid w:val="00D50CAE"/>
    <w:rsid w:val="00D5149F"/>
    <w:rsid w:val="00D516AB"/>
    <w:rsid w:val="00D521A8"/>
    <w:rsid w:val="00D5294A"/>
    <w:rsid w:val="00D52A70"/>
    <w:rsid w:val="00D52C8B"/>
    <w:rsid w:val="00D52F8C"/>
    <w:rsid w:val="00D532C7"/>
    <w:rsid w:val="00D53364"/>
    <w:rsid w:val="00D53C53"/>
    <w:rsid w:val="00D53E7F"/>
    <w:rsid w:val="00D53EB6"/>
    <w:rsid w:val="00D53F1B"/>
    <w:rsid w:val="00D54203"/>
    <w:rsid w:val="00D547D1"/>
    <w:rsid w:val="00D54A9B"/>
    <w:rsid w:val="00D54C74"/>
    <w:rsid w:val="00D54F5D"/>
    <w:rsid w:val="00D554CD"/>
    <w:rsid w:val="00D55563"/>
    <w:rsid w:val="00D555B1"/>
    <w:rsid w:val="00D55AF5"/>
    <w:rsid w:val="00D55B44"/>
    <w:rsid w:val="00D55B7F"/>
    <w:rsid w:val="00D55C69"/>
    <w:rsid w:val="00D55FF8"/>
    <w:rsid w:val="00D56359"/>
    <w:rsid w:val="00D5652E"/>
    <w:rsid w:val="00D566BF"/>
    <w:rsid w:val="00D567AB"/>
    <w:rsid w:val="00D56C1C"/>
    <w:rsid w:val="00D570AB"/>
    <w:rsid w:val="00D57416"/>
    <w:rsid w:val="00D574B1"/>
    <w:rsid w:val="00D57DF0"/>
    <w:rsid w:val="00D57FFA"/>
    <w:rsid w:val="00D60996"/>
    <w:rsid w:val="00D60BCF"/>
    <w:rsid w:val="00D60D74"/>
    <w:rsid w:val="00D60F1A"/>
    <w:rsid w:val="00D61AC9"/>
    <w:rsid w:val="00D61C11"/>
    <w:rsid w:val="00D61C71"/>
    <w:rsid w:val="00D61D23"/>
    <w:rsid w:val="00D62078"/>
    <w:rsid w:val="00D626E9"/>
    <w:rsid w:val="00D62E5F"/>
    <w:rsid w:val="00D630DF"/>
    <w:rsid w:val="00D631A9"/>
    <w:rsid w:val="00D632CC"/>
    <w:rsid w:val="00D63849"/>
    <w:rsid w:val="00D64A44"/>
    <w:rsid w:val="00D64C85"/>
    <w:rsid w:val="00D650D6"/>
    <w:rsid w:val="00D65F79"/>
    <w:rsid w:val="00D662AF"/>
    <w:rsid w:val="00D662ED"/>
    <w:rsid w:val="00D66A19"/>
    <w:rsid w:val="00D66BDA"/>
    <w:rsid w:val="00D674E1"/>
    <w:rsid w:val="00D6775A"/>
    <w:rsid w:val="00D677FC"/>
    <w:rsid w:val="00D708BC"/>
    <w:rsid w:val="00D708FD"/>
    <w:rsid w:val="00D70A0B"/>
    <w:rsid w:val="00D70DBF"/>
    <w:rsid w:val="00D71AAF"/>
    <w:rsid w:val="00D71BD9"/>
    <w:rsid w:val="00D71BE9"/>
    <w:rsid w:val="00D71E25"/>
    <w:rsid w:val="00D7218C"/>
    <w:rsid w:val="00D73032"/>
    <w:rsid w:val="00D73312"/>
    <w:rsid w:val="00D73877"/>
    <w:rsid w:val="00D73E43"/>
    <w:rsid w:val="00D73FE7"/>
    <w:rsid w:val="00D74493"/>
    <w:rsid w:val="00D74B69"/>
    <w:rsid w:val="00D75B95"/>
    <w:rsid w:val="00D75D1A"/>
    <w:rsid w:val="00D75E21"/>
    <w:rsid w:val="00D76487"/>
    <w:rsid w:val="00D766EF"/>
    <w:rsid w:val="00D76939"/>
    <w:rsid w:val="00D76B3B"/>
    <w:rsid w:val="00D76BCC"/>
    <w:rsid w:val="00D775A8"/>
    <w:rsid w:val="00D77687"/>
    <w:rsid w:val="00D77B5C"/>
    <w:rsid w:val="00D80302"/>
    <w:rsid w:val="00D80458"/>
    <w:rsid w:val="00D80662"/>
    <w:rsid w:val="00D806B6"/>
    <w:rsid w:val="00D80BB2"/>
    <w:rsid w:val="00D810DA"/>
    <w:rsid w:val="00D81831"/>
    <w:rsid w:val="00D81891"/>
    <w:rsid w:val="00D818E9"/>
    <w:rsid w:val="00D81D11"/>
    <w:rsid w:val="00D82B42"/>
    <w:rsid w:val="00D82B5E"/>
    <w:rsid w:val="00D83293"/>
    <w:rsid w:val="00D83D60"/>
    <w:rsid w:val="00D83FFC"/>
    <w:rsid w:val="00D84329"/>
    <w:rsid w:val="00D8474A"/>
    <w:rsid w:val="00D84FAC"/>
    <w:rsid w:val="00D851B0"/>
    <w:rsid w:val="00D85365"/>
    <w:rsid w:val="00D8540B"/>
    <w:rsid w:val="00D856C6"/>
    <w:rsid w:val="00D85B12"/>
    <w:rsid w:val="00D86517"/>
    <w:rsid w:val="00D86A2B"/>
    <w:rsid w:val="00D86E79"/>
    <w:rsid w:val="00D87122"/>
    <w:rsid w:val="00D873B3"/>
    <w:rsid w:val="00D873FE"/>
    <w:rsid w:val="00D902D8"/>
    <w:rsid w:val="00D9031F"/>
    <w:rsid w:val="00D903F5"/>
    <w:rsid w:val="00D9054E"/>
    <w:rsid w:val="00D90735"/>
    <w:rsid w:val="00D908AA"/>
    <w:rsid w:val="00D915A6"/>
    <w:rsid w:val="00D9170C"/>
    <w:rsid w:val="00D91928"/>
    <w:rsid w:val="00D91AC3"/>
    <w:rsid w:val="00D91C0E"/>
    <w:rsid w:val="00D91CB3"/>
    <w:rsid w:val="00D921D2"/>
    <w:rsid w:val="00D923BF"/>
    <w:rsid w:val="00D93477"/>
    <w:rsid w:val="00D934DF"/>
    <w:rsid w:val="00D935A4"/>
    <w:rsid w:val="00D93F6D"/>
    <w:rsid w:val="00D944C6"/>
    <w:rsid w:val="00D94527"/>
    <w:rsid w:val="00D9457B"/>
    <w:rsid w:val="00D94775"/>
    <w:rsid w:val="00D954E9"/>
    <w:rsid w:val="00D95AA4"/>
    <w:rsid w:val="00D95E6F"/>
    <w:rsid w:val="00D95EC4"/>
    <w:rsid w:val="00D96366"/>
    <w:rsid w:val="00D964F4"/>
    <w:rsid w:val="00D96509"/>
    <w:rsid w:val="00D9651E"/>
    <w:rsid w:val="00D9690C"/>
    <w:rsid w:val="00D96D5E"/>
    <w:rsid w:val="00D97059"/>
    <w:rsid w:val="00D97147"/>
    <w:rsid w:val="00D975F3"/>
    <w:rsid w:val="00D97AD7"/>
    <w:rsid w:val="00D97B4D"/>
    <w:rsid w:val="00D97FF0"/>
    <w:rsid w:val="00DA0814"/>
    <w:rsid w:val="00DA08F0"/>
    <w:rsid w:val="00DA0C7E"/>
    <w:rsid w:val="00DA1062"/>
    <w:rsid w:val="00DA113B"/>
    <w:rsid w:val="00DA12F6"/>
    <w:rsid w:val="00DA155E"/>
    <w:rsid w:val="00DA2180"/>
    <w:rsid w:val="00DA21A3"/>
    <w:rsid w:val="00DA21D8"/>
    <w:rsid w:val="00DA2537"/>
    <w:rsid w:val="00DA2FC9"/>
    <w:rsid w:val="00DA3312"/>
    <w:rsid w:val="00DA3421"/>
    <w:rsid w:val="00DA3C0B"/>
    <w:rsid w:val="00DA423D"/>
    <w:rsid w:val="00DA4310"/>
    <w:rsid w:val="00DA4AD4"/>
    <w:rsid w:val="00DA4B0A"/>
    <w:rsid w:val="00DA4DD0"/>
    <w:rsid w:val="00DA4E1A"/>
    <w:rsid w:val="00DA547F"/>
    <w:rsid w:val="00DA54D6"/>
    <w:rsid w:val="00DA58C6"/>
    <w:rsid w:val="00DA62AC"/>
    <w:rsid w:val="00DA63AB"/>
    <w:rsid w:val="00DA65A1"/>
    <w:rsid w:val="00DA6BE9"/>
    <w:rsid w:val="00DA6F85"/>
    <w:rsid w:val="00DA7443"/>
    <w:rsid w:val="00DA783C"/>
    <w:rsid w:val="00DA7B2C"/>
    <w:rsid w:val="00DA7C75"/>
    <w:rsid w:val="00DA7E6A"/>
    <w:rsid w:val="00DA7ED9"/>
    <w:rsid w:val="00DB030B"/>
    <w:rsid w:val="00DB0398"/>
    <w:rsid w:val="00DB0A1F"/>
    <w:rsid w:val="00DB10E3"/>
    <w:rsid w:val="00DB11A7"/>
    <w:rsid w:val="00DB127C"/>
    <w:rsid w:val="00DB2441"/>
    <w:rsid w:val="00DB2EA7"/>
    <w:rsid w:val="00DB2FEE"/>
    <w:rsid w:val="00DB3443"/>
    <w:rsid w:val="00DB34BC"/>
    <w:rsid w:val="00DB36C2"/>
    <w:rsid w:val="00DB39B7"/>
    <w:rsid w:val="00DB3A3B"/>
    <w:rsid w:val="00DB3D77"/>
    <w:rsid w:val="00DB4003"/>
    <w:rsid w:val="00DB456F"/>
    <w:rsid w:val="00DB4662"/>
    <w:rsid w:val="00DB470F"/>
    <w:rsid w:val="00DB4AF7"/>
    <w:rsid w:val="00DB50EF"/>
    <w:rsid w:val="00DB5A62"/>
    <w:rsid w:val="00DB64C2"/>
    <w:rsid w:val="00DB6953"/>
    <w:rsid w:val="00DB70DE"/>
    <w:rsid w:val="00DB745B"/>
    <w:rsid w:val="00DB79AA"/>
    <w:rsid w:val="00DB7CF9"/>
    <w:rsid w:val="00DC0990"/>
    <w:rsid w:val="00DC1494"/>
    <w:rsid w:val="00DC153F"/>
    <w:rsid w:val="00DC1B64"/>
    <w:rsid w:val="00DC332F"/>
    <w:rsid w:val="00DC33D9"/>
    <w:rsid w:val="00DC340F"/>
    <w:rsid w:val="00DC3DA7"/>
    <w:rsid w:val="00DC3E9A"/>
    <w:rsid w:val="00DC3F7E"/>
    <w:rsid w:val="00DC4198"/>
    <w:rsid w:val="00DC4C25"/>
    <w:rsid w:val="00DC4F47"/>
    <w:rsid w:val="00DC54A5"/>
    <w:rsid w:val="00DC5C35"/>
    <w:rsid w:val="00DC5E2E"/>
    <w:rsid w:val="00DC5F2D"/>
    <w:rsid w:val="00DC61EF"/>
    <w:rsid w:val="00DC6891"/>
    <w:rsid w:val="00DC740B"/>
    <w:rsid w:val="00DD0553"/>
    <w:rsid w:val="00DD0833"/>
    <w:rsid w:val="00DD0AA2"/>
    <w:rsid w:val="00DD0E83"/>
    <w:rsid w:val="00DD1129"/>
    <w:rsid w:val="00DD1143"/>
    <w:rsid w:val="00DD1AFC"/>
    <w:rsid w:val="00DD25B3"/>
    <w:rsid w:val="00DD2AE5"/>
    <w:rsid w:val="00DD2AF2"/>
    <w:rsid w:val="00DD2C9F"/>
    <w:rsid w:val="00DD3934"/>
    <w:rsid w:val="00DD3EDB"/>
    <w:rsid w:val="00DD4AA8"/>
    <w:rsid w:val="00DD4B78"/>
    <w:rsid w:val="00DD507E"/>
    <w:rsid w:val="00DD55DD"/>
    <w:rsid w:val="00DD6172"/>
    <w:rsid w:val="00DD659C"/>
    <w:rsid w:val="00DD69AC"/>
    <w:rsid w:val="00DD6A33"/>
    <w:rsid w:val="00DD7030"/>
    <w:rsid w:val="00DD7420"/>
    <w:rsid w:val="00DD779A"/>
    <w:rsid w:val="00DD7A57"/>
    <w:rsid w:val="00DD7C38"/>
    <w:rsid w:val="00DD7CBF"/>
    <w:rsid w:val="00DD7E5F"/>
    <w:rsid w:val="00DE0374"/>
    <w:rsid w:val="00DE038A"/>
    <w:rsid w:val="00DE0893"/>
    <w:rsid w:val="00DE1342"/>
    <w:rsid w:val="00DE16D4"/>
    <w:rsid w:val="00DE188D"/>
    <w:rsid w:val="00DE22C4"/>
    <w:rsid w:val="00DE28A2"/>
    <w:rsid w:val="00DE2B9F"/>
    <w:rsid w:val="00DE3369"/>
    <w:rsid w:val="00DE33C2"/>
    <w:rsid w:val="00DE36C7"/>
    <w:rsid w:val="00DE39B0"/>
    <w:rsid w:val="00DE3FD8"/>
    <w:rsid w:val="00DE440B"/>
    <w:rsid w:val="00DE456B"/>
    <w:rsid w:val="00DE4A93"/>
    <w:rsid w:val="00DE4D37"/>
    <w:rsid w:val="00DE4E45"/>
    <w:rsid w:val="00DE5212"/>
    <w:rsid w:val="00DE589E"/>
    <w:rsid w:val="00DE5A7F"/>
    <w:rsid w:val="00DE5D80"/>
    <w:rsid w:val="00DE66CB"/>
    <w:rsid w:val="00DE78FB"/>
    <w:rsid w:val="00DE7A65"/>
    <w:rsid w:val="00DF0466"/>
    <w:rsid w:val="00DF0B6B"/>
    <w:rsid w:val="00DF0DBF"/>
    <w:rsid w:val="00DF1328"/>
    <w:rsid w:val="00DF2B13"/>
    <w:rsid w:val="00DF2FEE"/>
    <w:rsid w:val="00DF355C"/>
    <w:rsid w:val="00DF3DA7"/>
    <w:rsid w:val="00DF3FCC"/>
    <w:rsid w:val="00DF482B"/>
    <w:rsid w:val="00DF4AE6"/>
    <w:rsid w:val="00DF4D08"/>
    <w:rsid w:val="00DF4E3F"/>
    <w:rsid w:val="00DF5657"/>
    <w:rsid w:val="00DF5D34"/>
    <w:rsid w:val="00DF5FBB"/>
    <w:rsid w:val="00DF6486"/>
    <w:rsid w:val="00DF6712"/>
    <w:rsid w:val="00DF6725"/>
    <w:rsid w:val="00DF699E"/>
    <w:rsid w:val="00DF6E24"/>
    <w:rsid w:val="00DF7001"/>
    <w:rsid w:val="00DF70D4"/>
    <w:rsid w:val="00DF75B8"/>
    <w:rsid w:val="00DF7683"/>
    <w:rsid w:val="00DF79A0"/>
    <w:rsid w:val="00DF7FF0"/>
    <w:rsid w:val="00E00113"/>
    <w:rsid w:val="00E005CC"/>
    <w:rsid w:val="00E00DAF"/>
    <w:rsid w:val="00E01078"/>
    <w:rsid w:val="00E01494"/>
    <w:rsid w:val="00E01CD6"/>
    <w:rsid w:val="00E021EC"/>
    <w:rsid w:val="00E023C4"/>
    <w:rsid w:val="00E0269A"/>
    <w:rsid w:val="00E02916"/>
    <w:rsid w:val="00E03066"/>
    <w:rsid w:val="00E03278"/>
    <w:rsid w:val="00E03B84"/>
    <w:rsid w:val="00E03EBA"/>
    <w:rsid w:val="00E03F3E"/>
    <w:rsid w:val="00E0449C"/>
    <w:rsid w:val="00E0510F"/>
    <w:rsid w:val="00E05267"/>
    <w:rsid w:val="00E05522"/>
    <w:rsid w:val="00E05832"/>
    <w:rsid w:val="00E05945"/>
    <w:rsid w:val="00E06000"/>
    <w:rsid w:val="00E0612A"/>
    <w:rsid w:val="00E06AAF"/>
    <w:rsid w:val="00E06F96"/>
    <w:rsid w:val="00E073A2"/>
    <w:rsid w:val="00E074F4"/>
    <w:rsid w:val="00E07813"/>
    <w:rsid w:val="00E0B9AC"/>
    <w:rsid w:val="00E10634"/>
    <w:rsid w:val="00E10E1E"/>
    <w:rsid w:val="00E1145B"/>
    <w:rsid w:val="00E11B4F"/>
    <w:rsid w:val="00E11B6F"/>
    <w:rsid w:val="00E126AC"/>
    <w:rsid w:val="00E13496"/>
    <w:rsid w:val="00E13A57"/>
    <w:rsid w:val="00E13F2B"/>
    <w:rsid w:val="00E1415B"/>
    <w:rsid w:val="00E1424B"/>
    <w:rsid w:val="00E151C8"/>
    <w:rsid w:val="00E15356"/>
    <w:rsid w:val="00E156D5"/>
    <w:rsid w:val="00E15F27"/>
    <w:rsid w:val="00E15F2E"/>
    <w:rsid w:val="00E15F58"/>
    <w:rsid w:val="00E16007"/>
    <w:rsid w:val="00E16D13"/>
    <w:rsid w:val="00E16DC7"/>
    <w:rsid w:val="00E16F5C"/>
    <w:rsid w:val="00E17286"/>
    <w:rsid w:val="00E17F82"/>
    <w:rsid w:val="00E20313"/>
    <w:rsid w:val="00E208CB"/>
    <w:rsid w:val="00E21B41"/>
    <w:rsid w:val="00E22081"/>
    <w:rsid w:val="00E22483"/>
    <w:rsid w:val="00E2273A"/>
    <w:rsid w:val="00E22853"/>
    <w:rsid w:val="00E23181"/>
    <w:rsid w:val="00E2345F"/>
    <w:rsid w:val="00E23E34"/>
    <w:rsid w:val="00E2416D"/>
    <w:rsid w:val="00E2448E"/>
    <w:rsid w:val="00E244E0"/>
    <w:rsid w:val="00E24C42"/>
    <w:rsid w:val="00E25016"/>
    <w:rsid w:val="00E2543B"/>
    <w:rsid w:val="00E257C4"/>
    <w:rsid w:val="00E25BAB"/>
    <w:rsid w:val="00E25BF5"/>
    <w:rsid w:val="00E25D68"/>
    <w:rsid w:val="00E26157"/>
    <w:rsid w:val="00E26163"/>
    <w:rsid w:val="00E265D0"/>
    <w:rsid w:val="00E266C5"/>
    <w:rsid w:val="00E2679E"/>
    <w:rsid w:val="00E26B21"/>
    <w:rsid w:val="00E26C52"/>
    <w:rsid w:val="00E26E35"/>
    <w:rsid w:val="00E2711D"/>
    <w:rsid w:val="00E272A9"/>
    <w:rsid w:val="00E27A0B"/>
    <w:rsid w:val="00E27E5E"/>
    <w:rsid w:val="00E300A9"/>
    <w:rsid w:val="00E300B8"/>
    <w:rsid w:val="00E30C70"/>
    <w:rsid w:val="00E30E61"/>
    <w:rsid w:val="00E3195C"/>
    <w:rsid w:val="00E31A42"/>
    <w:rsid w:val="00E31C96"/>
    <w:rsid w:val="00E31D44"/>
    <w:rsid w:val="00E31F02"/>
    <w:rsid w:val="00E3203C"/>
    <w:rsid w:val="00E325DC"/>
    <w:rsid w:val="00E32C3F"/>
    <w:rsid w:val="00E32F34"/>
    <w:rsid w:val="00E33001"/>
    <w:rsid w:val="00E33119"/>
    <w:rsid w:val="00E3360C"/>
    <w:rsid w:val="00E339CB"/>
    <w:rsid w:val="00E34D46"/>
    <w:rsid w:val="00E35059"/>
    <w:rsid w:val="00E350AE"/>
    <w:rsid w:val="00E3546F"/>
    <w:rsid w:val="00E358F1"/>
    <w:rsid w:val="00E36071"/>
    <w:rsid w:val="00E36B90"/>
    <w:rsid w:val="00E36E56"/>
    <w:rsid w:val="00E374A0"/>
    <w:rsid w:val="00E378F4"/>
    <w:rsid w:val="00E37F2D"/>
    <w:rsid w:val="00E4008F"/>
    <w:rsid w:val="00E4054B"/>
    <w:rsid w:val="00E40A2A"/>
    <w:rsid w:val="00E40B87"/>
    <w:rsid w:val="00E40F6F"/>
    <w:rsid w:val="00E411DA"/>
    <w:rsid w:val="00E41275"/>
    <w:rsid w:val="00E41AE7"/>
    <w:rsid w:val="00E4217F"/>
    <w:rsid w:val="00E4251E"/>
    <w:rsid w:val="00E42C9B"/>
    <w:rsid w:val="00E42CF0"/>
    <w:rsid w:val="00E43209"/>
    <w:rsid w:val="00E43526"/>
    <w:rsid w:val="00E43645"/>
    <w:rsid w:val="00E43D11"/>
    <w:rsid w:val="00E44031"/>
    <w:rsid w:val="00E4428E"/>
    <w:rsid w:val="00E443F4"/>
    <w:rsid w:val="00E44443"/>
    <w:rsid w:val="00E45B01"/>
    <w:rsid w:val="00E45E60"/>
    <w:rsid w:val="00E45E7C"/>
    <w:rsid w:val="00E467C1"/>
    <w:rsid w:val="00E468AA"/>
    <w:rsid w:val="00E46AA0"/>
    <w:rsid w:val="00E4727D"/>
    <w:rsid w:val="00E47320"/>
    <w:rsid w:val="00E4737D"/>
    <w:rsid w:val="00E47659"/>
    <w:rsid w:val="00E476A7"/>
    <w:rsid w:val="00E47A51"/>
    <w:rsid w:val="00E47A5B"/>
    <w:rsid w:val="00E47A8B"/>
    <w:rsid w:val="00E47B0A"/>
    <w:rsid w:val="00E50D55"/>
    <w:rsid w:val="00E50F5B"/>
    <w:rsid w:val="00E514B3"/>
    <w:rsid w:val="00E51833"/>
    <w:rsid w:val="00E51874"/>
    <w:rsid w:val="00E51F44"/>
    <w:rsid w:val="00E51F97"/>
    <w:rsid w:val="00E52138"/>
    <w:rsid w:val="00E52309"/>
    <w:rsid w:val="00E5276C"/>
    <w:rsid w:val="00E52F98"/>
    <w:rsid w:val="00E533D1"/>
    <w:rsid w:val="00E53EF9"/>
    <w:rsid w:val="00E5421F"/>
    <w:rsid w:val="00E544FF"/>
    <w:rsid w:val="00E5476B"/>
    <w:rsid w:val="00E547A1"/>
    <w:rsid w:val="00E54E3B"/>
    <w:rsid w:val="00E54EF9"/>
    <w:rsid w:val="00E55AA9"/>
    <w:rsid w:val="00E55B38"/>
    <w:rsid w:val="00E565C4"/>
    <w:rsid w:val="00E56B94"/>
    <w:rsid w:val="00E571AC"/>
    <w:rsid w:val="00E5773B"/>
    <w:rsid w:val="00E57FE8"/>
    <w:rsid w:val="00E6000C"/>
    <w:rsid w:val="00E60060"/>
    <w:rsid w:val="00E603B2"/>
    <w:rsid w:val="00E603FB"/>
    <w:rsid w:val="00E60662"/>
    <w:rsid w:val="00E606AF"/>
    <w:rsid w:val="00E607FA"/>
    <w:rsid w:val="00E60A8C"/>
    <w:rsid w:val="00E611D6"/>
    <w:rsid w:val="00E613CF"/>
    <w:rsid w:val="00E61B63"/>
    <w:rsid w:val="00E620FF"/>
    <w:rsid w:val="00E629B2"/>
    <w:rsid w:val="00E62AF8"/>
    <w:rsid w:val="00E62BEE"/>
    <w:rsid w:val="00E6344F"/>
    <w:rsid w:val="00E63529"/>
    <w:rsid w:val="00E635A3"/>
    <w:rsid w:val="00E63675"/>
    <w:rsid w:val="00E63730"/>
    <w:rsid w:val="00E638C7"/>
    <w:rsid w:val="00E63A6B"/>
    <w:rsid w:val="00E647BF"/>
    <w:rsid w:val="00E64936"/>
    <w:rsid w:val="00E6549E"/>
    <w:rsid w:val="00E6562C"/>
    <w:rsid w:val="00E65BCC"/>
    <w:rsid w:val="00E65F8D"/>
    <w:rsid w:val="00E66071"/>
    <w:rsid w:val="00E66379"/>
    <w:rsid w:val="00E666F4"/>
    <w:rsid w:val="00E6675C"/>
    <w:rsid w:val="00E67147"/>
    <w:rsid w:val="00E6768E"/>
    <w:rsid w:val="00E67B26"/>
    <w:rsid w:val="00E67B29"/>
    <w:rsid w:val="00E67E14"/>
    <w:rsid w:val="00E704CD"/>
    <w:rsid w:val="00E704EB"/>
    <w:rsid w:val="00E708FE"/>
    <w:rsid w:val="00E70DA6"/>
    <w:rsid w:val="00E71F92"/>
    <w:rsid w:val="00E720F4"/>
    <w:rsid w:val="00E725B9"/>
    <w:rsid w:val="00E725C0"/>
    <w:rsid w:val="00E729B6"/>
    <w:rsid w:val="00E730E5"/>
    <w:rsid w:val="00E7359E"/>
    <w:rsid w:val="00E73898"/>
    <w:rsid w:val="00E7403F"/>
    <w:rsid w:val="00E74E34"/>
    <w:rsid w:val="00E75087"/>
    <w:rsid w:val="00E75305"/>
    <w:rsid w:val="00E75517"/>
    <w:rsid w:val="00E75742"/>
    <w:rsid w:val="00E75CAE"/>
    <w:rsid w:val="00E75D0B"/>
    <w:rsid w:val="00E761F3"/>
    <w:rsid w:val="00E76359"/>
    <w:rsid w:val="00E7637D"/>
    <w:rsid w:val="00E76617"/>
    <w:rsid w:val="00E7688F"/>
    <w:rsid w:val="00E76945"/>
    <w:rsid w:val="00E7717A"/>
    <w:rsid w:val="00E77C6A"/>
    <w:rsid w:val="00E77F83"/>
    <w:rsid w:val="00E80D21"/>
    <w:rsid w:val="00E80E4D"/>
    <w:rsid w:val="00E80FAC"/>
    <w:rsid w:val="00E81035"/>
    <w:rsid w:val="00E81B83"/>
    <w:rsid w:val="00E81F0D"/>
    <w:rsid w:val="00E823FF"/>
    <w:rsid w:val="00E82A56"/>
    <w:rsid w:val="00E82A8F"/>
    <w:rsid w:val="00E8350F"/>
    <w:rsid w:val="00E83E69"/>
    <w:rsid w:val="00E84723"/>
    <w:rsid w:val="00E84A2A"/>
    <w:rsid w:val="00E84B5B"/>
    <w:rsid w:val="00E84C23"/>
    <w:rsid w:val="00E84D7B"/>
    <w:rsid w:val="00E858B9"/>
    <w:rsid w:val="00E85A5D"/>
    <w:rsid w:val="00E85CF6"/>
    <w:rsid w:val="00E85F16"/>
    <w:rsid w:val="00E862A0"/>
    <w:rsid w:val="00E869E2"/>
    <w:rsid w:val="00E86C60"/>
    <w:rsid w:val="00E87094"/>
    <w:rsid w:val="00E871F4"/>
    <w:rsid w:val="00E877A1"/>
    <w:rsid w:val="00E87A55"/>
    <w:rsid w:val="00E902D4"/>
    <w:rsid w:val="00E90592"/>
    <w:rsid w:val="00E90821"/>
    <w:rsid w:val="00E91455"/>
    <w:rsid w:val="00E9194E"/>
    <w:rsid w:val="00E91DE6"/>
    <w:rsid w:val="00E92811"/>
    <w:rsid w:val="00E929AA"/>
    <w:rsid w:val="00E92B23"/>
    <w:rsid w:val="00E93D86"/>
    <w:rsid w:val="00E93E14"/>
    <w:rsid w:val="00E940C0"/>
    <w:rsid w:val="00E94286"/>
    <w:rsid w:val="00E9438F"/>
    <w:rsid w:val="00E94570"/>
    <w:rsid w:val="00E94673"/>
    <w:rsid w:val="00E94CAA"/>
    <w:rsid w:val="00E94D37"/>
    <w:rsid w:val="00E94D67"/>
    <w:rsid w:val="00E95458"/>
    <w:rsid w:val="00E954D1"/>
    <w:rsid w:val="00E955F5"/>
    <w:rsid w:val="00E96BAF"/>
    <w:rsid w:val="00E97334"/>
    <w:rsid w:val="00E97D6B"/>
    <w:rsid w:val="00EA031D"/>
    <w:rsid w:val="00EA04C4"/>
    <w:rsid w:val="00EA08EC"/>
    <w:rsid w:val="00EA0B75"/>
    <w:rsid w:val="00EA101F"/>
    <w:rsid w:val="00EA14F7"/>
    <w:rsid w:val="00EA19AC"/>
    <w:rsid w:val="00EA1FDE"/>
    <w:rsid w:val="00EA3410"/>
    <w:rsid w:val="00EA3A8A"/>
    <w:rsid w:val="00EA3C93"/>
    <w:rsid w:val="00EA3D11"/>
    <w:rsid w:val="00EA42FE"/>
    <w:rsid w:val="00EA4303"/>
    <w:rsid w:val="00EA497F"/>
    <w:rsid w:val="00EA49D7"/>
    <w:rsid w:val="00EA6BF4"/>
    <w:rsid w:val="00EA72F5"/>
    <w:rsid w:val="00EA741F"/>
    <w:rsid w:val="00EA7437"/>
    <w:rsid w:val="00EA768B"/>
    <w:rsid w:val="00EA7808"/>
    <w:rsid w:val="00EA7B09"/>
    <w:rsid w:val="00EB0068"/>
    <w:rsid w:val="00EB00F2"/>
    <w:rsid w:val="00EB0421"/>
    <w:rsid w:val="00EB0795"/>
    <w:rsid w:val="00EB0DA2"/>
    <w:rsid w:val="00EB1679"/>
    <w:rsid w:val="00EB1CAD"/>
    <w:rsid w:val="00EB1D64"/>
    <w:rsid w:val="00EB1DBD"/>
    <w:rsid w:val="00EB1E6C"/>
    <w:rsid w:val="00EB20F8"/>
    <w:rsid w:val="00EB2BD0"/>
    <w:rsid w:val="00EB2C93"/>
    <w:rsid w:val="00EB311E"/>
    <w:rsid w:val="00EB34C9"/>
    <w:rsid w:val="00EB36BE"/>
    <w:rsid w:val="00EB3C50"/>
    <w:rsid w:val="00EB3D71"/>
    <w:rsid w:val="00EB3DE0"/>
    <w:rsid w:val="00EB3EA9"/>
    <w:rsid w:val="00EB4A33"/>
    <w:rsid w:val="00EB4F15"/>
    <w:rsid w:val="00EB50A0"/>
    <w:rsid w:val="00EB5436"/>
    <w:rsid w:val="00EB5627"/>
    <w:rsid w:val="00EB5822"/>
    <w:rsid w:val="00EB58D4"/>
    <w:rsid w:val="00EB5AC3"/>
    <w:rsid w:val="00EB5DAC"/>
    <w:rsid w:val="00EB6118"/>
    <w:rsid w:val="00EB6AAB"/>
    <w:rsid w:val="00EB6B2D"/>
    <w:rsid w:val="00EB6D8C"/>
    <w:rsid w:val="00EB7005"/>
    <w:rsid w:val="00EB7374"/>
    <w:rsid w:val="00EB75DA"/>
    <w:rsid w:val="00EB7DE0"/>
    <w:rsid w:val="00EC0003"/>
    <w:rsid w:val="00EC0A48"/>
    <w:rsid w:val="00EC0A5C"/>
    <w:rsid w:val="00EC0C8A"/>
    <w:rsid w:val="00EC117E"/>
    <w:rsid w:val="00EC11B0"/>
    <w:rsid w:val="00EC11B2"/>
    <w:rsid w:val="00EC18AF"/>
    <w:rsid w:val="00EC1992"/>
    <w:rsid w:val="00EC1A0C"/>
    <w:rsid w:val="00EC1B1D"/>
    <w:rsid w:val="00EC2618"/>
    <w:rsid w:val="00EC263E"/>
    <w:rsid w:val="00EC3602"/>
    <w:rsid w:val="00EC48F5"/>
    <w:rsid w:val="00EC496F"/>
    <w:rsid w:val="00EC4E4A"/>
    <w:rsid w:val="00EC5045"/>
    <w:rsid w:val="00EC52B5"/>
    <w:rsid w:val="00EC53C5"/>
    <w:rsid w:val="00EC5759"/>
    <w:rsid w:val="00EC5CB7"/>
    <w:rsid w:val="00EC60D5"/>
    <w:rsid w:val="00EC65B9"/>
    <w:rsid w:val="00EC6D4F"/>
    <w:rsid w:val="00EC6EE7"/>
    <w:rsid w:val="00EC74B8"/>
    <w:rsid w:val="00EC74EA"/>
    <w:rsid w:val="00EC7941"/>
    <w:rsid w:val="00EC7F1D"/>
    <w:rsid w:val="00ED1D4D"/>
    <w:rsid w:val="00ED220C"/>
    <w:rsid w:val="00ED2492"/>
    <w:rsid w:val="00ED2ADA"/>
    <w:rsid w:val="00ED2BE8"/>
    <w:rsid w:val="00ED2E70"/>
    <w:rsid w:val="00ED30C8"/>
    <w:rsid w:val="00ED32E9"/>
    <w:rsid w:val="00ED36EB"/>
    <w:rsid w:val="00ED3741"/>
    <w:rsid w:val="00ED3D0A"/>
    <w:rsid w:val="00ED416D"/>
    <w:rsid w:val="00ED4CDB"/>
    <w:rsid w:val="00ED4CF1"/>
    <w:rsid w:val="00ED5CA7"/>
    <w:rsid w:val="00ED5D9F"/>
    <w:rsid w:val="00ED5EC8"/>
    <w:rsid w:val="00ED5F1A"/>
    <w:rsid w:val="00ED5F4B"/>
    <w:rsid w:val="00ED62E7"/>
    <w:rsid w:val="00ED6568"/>
    <w:rsid w:val="00ED6C4E"/>
    <w:rsid w:val="00ED76EE"/>
    <w:rsid w:val="00ED7845"/>
    <w:rsid w:val="00ED7B16"/>
    <w:rsid w:val="00ED7CC8"/>
    <w:rsid w:val="00ED7E93"/>
    <w:rsid w:val="00ED8FBC"/>
    <w:rsid w:val="00EE003A"/>
    <w:rsid w:val="00EE007F"/>
    <w:rsid w:val="00EE0707"/>
    <w:rsid w:val="00EE088E"/>
    <w:rsid w:val="00EE1209"/>
    <w:rsid w:val="00EE12DD"/>
    <w:rsid w:val="00EE139C"/>
    <w:rsid w:val="00EE1D25"/>
    <w:rsid w:val="00EE22B6"/>
    <w:rsid w:val="00EE25B9"/>
    <w:rsid w:val="00EE2B33"/>
    <w:rsid w:val="00EE2FD5"/>
    <w:rsid w:val="00EE3725"/>
    <w:rsid w:val="00EE3B15"/>
    <w:rsid w:val="00EE446C"/>
    <w:rsid w:val="00EE466C"/>
    <w:rsid w:val="00EE49BC"/>
    <w:rsid w:val="00EE4C46"/>
    <w:rsid w:val="00EE4DCE"/>
    <w:rsid w:val="00EE52C4"/>
    <w:rsid w:val="00EE576D"/>
    <w:rsid w:val="00EE5963"/>
    <w:rsid w:val="00EE59AB"/>
    <w:rsid w:val="00EE5A89"/>
    <w:rsid w:val="00EE5C0B"/>
    <w:rsid w:val="00EE5D9A"/>
    <w:rsid w:val="00EE5E1C"/>
    <w:rsid w:val="00EE5E39"/>
    <w:rsid w:val="00EE60CE"/>
    <w:rsid w:val="00EE623B"/>
    <w:rsid w:val="00EE62B3"/>
    <w:rsid w:val="00EE64FE"/>
    <w:rsid w:val="00EE6CCB"/>
    <w:rsid w:val="00EE6E28"/>
    <w:rsid w:val="00EE72F1"/>
    <w:rsid w:val="00EE74EF"/>
    <w:rsid w:val="00EE7D5C"/>
    <w:rsid w:val="00EF083B"/>
    <w:rsid w:val="00EF097E"/>
    <w:rsid w:val="00EF0D33"/>
    <w:rsid w:val="00EF14F1"/>
    <w:rsid w:val="00EF1A8F"/>
    <w:rsid w:val="00EF1DF8"/>
    <w:rsid w:val="00EF2077"/>
    <w:rsid w:val="00EF2938"/>
    <w:rsid w:val="00EF2DCA"/>
    <w:rsid w:val="00EF2E71"/>
    <w:rsid w:val="00EF31DB"/>
    <w:rsid w:val="00EF324D"/>
    <w:rsid w:val="00EF3315"/>
    <w:rsid w:val="00EF4088"/>
    <w:rsid w:val="00EF40A9"/>
    <w:rsid w:val="00EF40BB"/>
    <w:rsid w:val="00EF453F"/>
    <w:rsid w:val="00EF48A4"/>
    <w:rsid w:val="00EF5565"/>
    <w:rsid w:val="00EF5CC3"/>
    <w:rsid w:val="00EF6029"/>
    <w:rsid w:val="00EF6445"/>
    <w:rsid w:val="00EF6A3F"/>
    <w:rsid w:val="00EF6CA7"/>
    <w:rsid w:val="00EF6E72"/>
    <w:rsid w:val="00EF7355"/>
    <w:rsid w:val="00EF73D0"/>
    <w:rsid w:val="00EF75AC"/>
    <w:rsid w:val="00EF7724"/>
    <w:rsid w:val="00EF799D"/>
    <w:rsid w:val="00EF7A02"/>
    <w:rsid w:val="00EF7B9A"/>
    <w:rsid w:val="00EF7C66"/>
    <w:rsid w:val="00EF7CAF"/>
    <w:rsid w:val="00EF7E37"/>
    <w:rsid w:val="00F005C5"/>
    <w:rsid w:val="00F008C6"/>
    <w:rsid w:val="00F00D40"/>
    <w:rsid w:val="00F01192"/>
    <w:rsid w:val="00F017C5"/>
    <w:rsid w:val="00F0180C"/>
    <w:rsid w:val="00F01957"/>
    <w:rsid w:val="00F01D3E"/>
    <w:rsid w:val="00F020FA"/>
    <w:rsid w:val="00F02322"/>
    <w:rsid w:val="00F0264C"/>
    <w:rsid w:val="00F02C84"/>
    <w:rsid w:val="00F02EFF"/>
    <w:rsid w:val="00F036D2"/>
    <w:rsid w:val="00F039E2"/>
    <w:rsid w:val="00F03AA4"/>
    <w:rsid w:val="00F03FF5"/>
    <w:rsid w:val="00F04100"/>
    <w:rsid w:val="00F048FF"/>
    <w:rsid w:val="00F049F5"/>
    <w:rsid w:val="00F04CD0"/>
    <w:rsid w:val="00F04DB1"/>
    <w:rsid w:val="00F04F5B"/>
    <w:rsid w:val="00F06B60"/>
    <w:rsid w:val="00F06CFC"/>
    <w:rsid w:val="00F07C10"/>
    <w:rsid w:val="00F07D53"/>
    <w:rsid w:val="00F07FDD"/>
    <w:rsid w:val="00F101BE"/>
    <w:rsid w:val="00F1070D"/>
    <w:rsid w:val="00F10B98"/>
    <w:rsid w:val="00F117F4"/>
    <w:rsid w:val="00F12664"/>
    <w:rsid w:val="00F12A64"/>
    <w:rsid w:val="00F12BB4"/>
    <w:rsid w:val="00F12C24"/>
    <w:rsid w:val="00F12FA3"/>
    <w:rsid w:val="00F1313C"/>
    <w:rsid w:val="00F135C6"/>
    <w:rsid w:val="00F1389B"/>
    <w:rsid w:val="00F13DB1"/>
    <w:rsid w:val="00F14525"/>
    <w:rsid w:val="00F14586"/>
    <w:rsid w:val="00F14CDD"/>
    <w:rsid w:val="00F14DF3"/>
    <w:rsid w:val="00F15231"/>
    <w:rsid w:val="00F158B6"/>
    <w:rsid w:val="00F15BB4"/>
    <w:rsid w:val="00F16794"/>
    <w:rsid w:val="00F169B5"/>
    <w:rsid w:val="00F16EC0"/>
    <w:rsid w:val="00F170F0"/>
    <w:rsid w:val="00F17693"/>
    <w:rsid w:val="00F17701"/>
    <w:rsid w:val="00F17AB9"/>
    <w:rsid w:val="00F20004"/>
    <w:rsid w:val="00F203C5"/>
    <w:rsid w:val="00F207D7"/>
    <w:rsid w:val="00F20954"/>
    <w:rsid w:val="00F2099D"/>
    <w:rsid w:val="00F210AB"/>
    <w:rsid w:val="00F2155C"/>
    <w:rsid w:val="00F21DF7"/>
    <w:rsid w:val="00F21F4F"/>
    <w:rsid w:val="00F21F80"/>
    <w:rsid w:val="00F222E6"/>
    <w:rsid w:val="00F226C4"/>
    <w:rsid w:val="00F22D83"/>
    <w:rsid w:val="00F22D93"/>
    <w:rsid w:val="00F22E4F"/>
    <w:rsid w:val="00F23098"/>
    <w:rsid w:val="00F2375D"/>
    <w:rsid w:val="00F239A2"/>
    <w:rsid w:val="00F23AB0"/>
    <w:rsid w:val="00F24458"/>
    <w:rsid w:val="00F24470"/>
    <w:rsid w:val="00F24745"/>
    <w:rsid w:val="00F253B3"/>
    <w:rsid w:val="00F25E59"/>
    <w:rsid w:val="00F261A8"/>
    <w:rsid w:val="00F2653B"/>
    <w:rsid w:val="00F26AC3"/>
    <w:rsid w:val="00F26E36"/>
    <w:rsid w:val="00F27579"/>
    <w:rsid w:val="00F275C6"/>
    <w:rsid w:val="00F27B44"/>
    <w:rsid w:val="00F3041A"/>
    <w:rsid w:val="00F3042A"/>
    <w:rsid w:val="00F30B49"/>
    <w:rsid w:val="00F30E4C"/>
    <w:rsid w:val="00F312B9"/>
    <w:rsid w:val="00F318D1"/>
    <w:rsid w:val="00F32361"/>
    <w:rsid w:val="00F324C6"/>
    <w:rsid w:val="00F33107"/>
    <w:rsid w:val="00F33214"/>
    <w:rsid w:val="00F333EB"/>
    <w:rsid w:val="00F33F0C"/>
    <w:rsid w:val="00F34395"/>
    <w:rsid w:val="00F34B21"/>
    <w:rsid w:val="00F34C28"/>
    <w:rsid w:val="00F34E3F"/>
    <w:rsid w:val="00F35AC6"/>
    <w:rsid w:val="00F36187"/>
    <w:rsid w:val="00F36B1F"/>
    <w:rsid w:val="00F36BA6"/>
    <w:rsid w:val="00F36D66"/>
    <w:rsid w:val="00F36EDD"/>
    <w:rsid w:val="00F372FC"/>
    <w:rsid w:val="00F376AC"/>
    <w:rsid w:val="00F40162"/>
    <w:rsid w:val="00F40A97"/>
    <w:rsid w:val="00F40B83"/>
    <w:rsid w:val="00F40BE4"/>
    <w:rsid w:val="00F40CD1"/>
    <w:rsid w:val="00F41827"/>
    <w:rsid w:val="00F4183A"/>
    <w:rsid w:val="00F41BE5"/>
    <w:rsid w:val="00F41D7A"/>
    <w:rsid w:val="00F4319E"/>
    <w:rsid w:val="00F43C92"/>
    <w:rsid w:val="00F43DC7"/>
    <w:rsid w:val="00F4415F"/>
    <w:rsid w:val="00F4431E"/>
    <w:rsid w:val="00F44631"/>
    <w:rsid w:val="00F446A0"/>
    <w:rsid w:val="00F44AE0"/>
    <w:rsid w:val="00F45B33"/>
    <w:rsid w:val="00F460F0"/>
    <w:rsid w:val="00F463F1"/>
    <w:rsid w:val="00F4665C"/>
    <w:rsid w:val="00F46C95"/>
    <w:rsid w:val="00F4713A"/>
    <w:rsid w:val="00F475BE"/>
    <w:rsid w:val="00F476C2"/>
    <w:rsid w:val="00F47762"/>
    <w:rsid w:val="00F4783F"/>
    <w:rsid w:val="00F4791A"/>
    <w:rsid w:val="00F47A41"/>
    <w:rsid w:val="00F5055F"/>
    <w:rsid w:val="00F50B33"/>
    <w:rsid w:val="00F50C3A"/>
    <w:rsid w:val="00F50CB0"/>
    <w:rsid w:val="00F50D66"/>
    <w:rsid w:val="00F510D1"/>
    <w:rsid w:val="00F5155B"/>
    <w:rsid w:val="00F516B7"/>
    <w:rsid w:val="00F51933"/>
    <w:rsid w:val="00F5248E"/>
    <w:rsid w:val="00F52579"/>
    <w:rsid w:val="00F53469"/>
    <w:rsid w:val="00F534FA"/>
    <w:rsid w:val="00F5372C"/>
    <w:rsid w:val="00F540FD"/>
    <w:rsid w:val="00F5440D"/>
    <w:rsid w:val="00F545E0"/>
    <w:rsid w:val="00F552C1"/>
    <w:rsid w:val="00F555BD"/>
    <w:rsid w:val="00F55775"/>
    <w:rsid w:val="00F55A47"/>
    <w:rsid w:val="00F5608D"/>
    <w:rsid w:val="00F5618D"/>
    <w:rsid w:val="00F56470"/>
    <w:rsid w:val="00F56561"/>
    <w:rsid w:val="00F56786"/>
    <w:rsid w:val="00F56B07"/>
    <w:rsid w:val="00F56B10"/>
    <w:rsid w:val="00F5703B"/>
    <w:rsid w:val="00F57082"/>
    <w:rsid w:val="00F57971"/>
    <w:rsid w:val="00F57BF9"/>
    <w:rsid w:val="00F6076D"/>
    <w:rsid w:val="00F60BA8"/>
    <w:rsid w:val="00F616A3"/>
    <w:rsid w:val="00F61B17"/>
    <w:rsid w:val="00F62076"/>
    <w:rsid w:val="00F622F4"/>
    <w:rsid w:val="00F625D0"/>
    <w:rsid w:val="00F63000"/>
    <w:rsid w:val="00F634D0"/>
    <w:rsid w:val="00F63778"/>
    <w:rsid w:val="00F63882"/>
    <w:rsid w:val="00F63DF0"/>
    <w:rsid w:val="00F6435F"/>
    <w:rsid w:val="00F644E1"/>
    <w:rsid w:val="00F64641"/>
    <w:rsid w:val="00F648C7"/>
    <w:rsid w:val="00F64A3B"/>
    <w:rsid w:val="00F64C6A"/>
    <w:rsid w:val="00F64ECB"/>
    <w:rsid w:val="00F653E0"/>
    <w:rsid w:val="00F66192"/>
    <w:rsid w:val="00F66AB3"/>
    <w:rsid w:val="00F67944"/>
    <w:rsid w:val="00F67EF9"/>
    <w:rsid w:val="00F705EC"/>
    <w:rsid w:val="00F7060B"/>
    <w:rsid w:val="00F70CDB"/>
    <w:rsid w:val="00F70F03"/>
    <w:rsid w:val="00F716FE"/>
    <w:rsid w:val="00F71A2D"/>
    <w:rsid w:val="00F72D3D"/>
    <w:rsid w:val="00F73095"/>
    <w:rsid w:val="00F73363"/>
    <w:rsid w:val="00F735B2"/>
    <w:rsid w:val="00F739CA"/>
    <w:rsid w:val="00F73ABC"/>
    <w:rsid w:val="00F73BA8"/>
    <w:rsid w:val="00F74119"/>
    <w:rsid w:val="00F746AE"/>
    <w:rsid w:val="00F74F29"/>
    <w:rsid w:val="00F75806"/>
    <w:rsid w:val="00F75A3E"/>
    <w:rsid w:val="00F75BEB"/>
    <w:rsid w:val="00F75C7E"/>
    <w:rsid w:val="00F75D31"/>
    <w:rsid w:val="00F7617D"/>
    <w:rsid w:val="00F767FA"/>
    <w:rsid w:val="00F76989"/>
    <w:rsid w:val="00F76C4F"/>
    <w:rsid w:val="00F76CC4"/>
    <w:rsid w:val="00F76DFD"/>
    <w:rsid w:val="00F76F8B"/>
    <w:rsid w:val="00F801AB"/>
    <w:rsid w:val="00F8073B"/>
    <w:rsid w:val="00F80908"/>
    <w:rsid w:val="00F80A9A"/>
    <w:rsid w:val="00F80F2D"/>
    <w:rsid w:val="00F81135"/>
    <w:rsid w:val="00F81CC7"/>
    <w:rsid w:val="00F8201D"/>
    <w:rsid w:val="00F82960"/>
    <w:rsid w:val="00F82DFF"/>
    <w:rsid w:val="00F82F8D"/>
    <w:rsid w:val="00F82F9A"/>
    <w:rsid w:val="00F830E0"/>
    <w:rsid w:val="00F8359A"/>
    <w:rsid w:val="00F837E4"/>
    <w:rsid w:val="00F8391C"/>
    <w:rsid w:val="00F83996"/>
    <w:rsid w:val="00F839A6"/>
    <w:rsid w:val="00F83CAA"/>
    <w:rsid w:val="00F83EE7"/>
    <w:rsid w:val="00F84968"/>
    <w:rsid w:val="00F853A4"/>
    <w:rsid w:val="00F859A7"/>
    <w:rsid w:val="00F85BB2"/>
    <w:rsid w:val="00F8664F"/>
    <w:rsid w:val="00F86E58"/>
    <w:rsid w:val="00F87016"/>
    <w:rsid w:val="00F87603"/>
    <w:rsid w:val="00F9081B"/>
    <w:rsid w:val="00F90DDB"/>
    <w:rsid w:val="00F91600"/>
    <w:rsid w:val="00F91862"/>
    <w:rsid w:val="00F91B46"/>
    <w:rsid w:val="00F92364"/>
    <w:rsid w:val="00F9246E"/>
    <w:rsid w:val="00F9268A"/>
    <w:rsid w:val="00F92740"/>
    <w:rsid w:val="00F936B9"/>
    <w:rsid w:val="00F93883"/>
    <w:rsid w:val="00F93AA4"/>
    <w:rsid w:val="00F94708"/>
    <w:rsid w:val="00F949F3"/>
    <w:rsid w:val="00F94D2D"/>
    <w:rsid w:val="00F952D7"/>
    <w:rsid w:val="00F95838"/>
    <w:rsid w:val="00F95A9C"/>
    <w:rsid w:val="00F95DAB"/>
    <w:rsid w:val="00F965B1"/>
    <w:rsid w:val="00F9665F"/>
    <w:rsid w:val="00F96B71"/>
    <w:rsid w:val="00F9705F"/>
    <w:rsid w:val="00F97165"/>
    <w:rsid w:val="00F9767D"/>
    <w:rsid w:val="00F977BB"/>
    <w:rsid w:val="00F97D9F"/>
    <w:rsid w:val="00F97DEC"/>
    <w:rsid w:val="00FA0218"/>
    <w:rsid w:val="00FA13AF"/>
    <w:rsid w:val="00FA1762"/>
    <w:rsid w:val="00FA179B"/>
    <w:rsid w:val="00FA246A"/>
    <w:rsid w:val="00FA260D"/>
    <w:rsid w:val="00FA26FF"/>
    <w:rsid w:val="00FA28EF"/>
    <w:rsid w:val="00FA2FC3"/>
    <w:rsid w:val="00FA3622"/>
    <w:rsid w:val="00FA46E7"/>
    <w:rsid w:val="00FA4C24"/>
    <w:rsid w:val="00FA565F"/>
    <w:rsid w:val="00FA57A1"/>
    <w:rsid w:val="00FA5A89"/>
    <w:rsid w:val="00FA5D9A"/>
    <w:rsid w:val="00FA62A3"/>
    <w:rsid w:val="00FA6370"/>
    <w:rsid w:val="00FA6F50"/>
    <w:rsid w:val="00FA6F98"/>
    <w:rsid w:val="00FA7D7B"/>
    <w:rsid w:val="00FA7F09"/>
    <w:rsid w:val="00FB0330"/>
    <w:rsid w:val="00FB0898"/>
    <w:rsid w:val="00FB08D6"/>
    <w:rsid w:val="00FB0956"/>
    <w:rsid w:val="00FB0A0B"/>
    <w:rsid w:val="00FB0A47"/>
    <w:rsid w:val="00FB0DA9"/>
    <w:rsid w:val="00FB0ECB"/>
    <w:rsid w:val="00FB0FEB"/>
    <w:rsid w:val="00FB108F"/>
    <w:rsid w:val="00FB145B"/>
    <w:rsid w:val="00FB1511"/>
    <w:rsid w:val="00FB1A6C"/>
    <w:rsid w:val="00FB1E01"/>
    <w:rsid w:val="00FB2330"/>
    <w:rsid w:val="00FB2545"/>
    <w:rsid w:val="00FB32A0"/>
    <w:rsid w:val="00FB3B36"/>
    <w:rsid w:val="00FB3B9E"/>
    <w:rsid w:val="00FB3BA3"/>
    <w:rsid w:val="00FB4259"/>
    <w:rsid w:val="00FB425F"/>
    <w:rsid w:val="00FB45E5"/>
    <w:rsid w:val="00FB4C11"/>
    <w:rsid w:val="00FB4CB2"/>
    <w:rsid w:val="00FB51FC"/>
    <w:rsid w:val="00FB540A"/>
    <w:rsid w:val="00FB56B3"/>
    <w:rsid w:val="00FB5980"/>
    <w:rsid w:val="00FB68C4"/>
    <w:rsid w:val="00FB6962"/>
    <w:rsid w:val="00FB6A82"/>
    <w:rsid w:val="00FB7475"/>
    <w:rsid w:val="00FB77E0"/>
    <w:rsid w:val="00FB786A"/>
    <w:rsid w:val="00FB78CB"/>
    <w:rsid w:val="00FB7933"/>
    <w:rsid w:val="00FC030C"/>
    <w:rsid w:val="00FC0A35"/>
    <w:rsid w:val="00FC1906"/>
    <w:rsid w:val="00FC19EE"/>
    <w:rsid w:val="00FC1A2F"/>
    <w:rsid w:val="00FC1ABE"/>
    <w:rsid w:val="00FC20E2"/>
    <w:rsid w:val="00FC211A"/>
    <w:rsid w:val="00FC2357"/>
    <w:rsid w:val="00FC2450"/>
    <w:rsid w:val="00FC2E1D"/>
    <w:rsid w:val="00FC38FE"/>
    <w:rsid w:val="00FC413B"/>
    <w:rsid w:val="00FC48BE"/>
    <w:rsid w:val="00FC4A6F"/>
    <w:rsid w:val="00FC4BF0"/>
    <w:rsid w:val="00FC4DD9"/>
    <w:rsid w:val="00FC5539"/>
    <w:rsid w:val="00FC5BC3"/>
    <w:rsid w:val="00FC5EEC"/>
    <w:rsid w:val="00FC61C5"/>
    <w:rsid w:val="00FC6328"/>
    <w:rsid w:val="00FC6340"/>
    <w:rsid w:val="00FC64EF"/>
    <w:rsid w:val="00FC731A"/>
    <w:rsid w:val="00FC7383"/>
    <w:rsid w:val="00FC74FD"/>
    <w:rsid w:val="00FC787A"/>
    <w:rsid w:val="00FD0168"/>
    <w:rsid w:val="00FD0CEA"/>
    <w:rsid w:val="00FD1154"/>
    <w:rsid w:val="00FD198E"/>
    <w:rsid w:val="00FD1FE4"/>
    <w:rsid w:val="00FD2111"/>
    <w:rsid w:val="00FD27E0"/>
    <w:rsid w:val="00FD2BE0"/>
    <w:rsid w:val="00FD2D9C"/>
    <w:rsid w:val="00FD3046"/>
    <w:rsid w:val="00FD3205"/>
    <w:rsid w:val="00FD3A92"/>
    <w:rsid w:val="00FD3AE6"/>
    <w:rsid w:val="00FD3CD4"/>
    <w:rsid w:val="00FD445A"/>
    <w:rsid w:val="00FD4BFC"/>
    <w:rsid w:val="00FD4C27"/>
    <w:rsid w:val="00FD4DAB"/>
    <w:rsid w:val="00FD5179"/>
    <w:rsid w:val="00FD520B"/>
    <w:rsid w:val="00FD53C9"/>
    <w:rsid w:val="00FD55FF"/>
    <w:rsid w:val="00FD6025"/>
    <w:rsid w:val="00FD6078"/>
    <w:rsid w:val="00FD64F3"/>
    <w:rsid w:val="00FD70C4"/>
    <w:rsid w:val="00FD7214"/>
    <w:rsid w:val="00FD7BD2"/>
    <w:rsid w:val="00FD7CF4"/>
    <w:rsid w:val="00FD7D06"/>
    <w:rsid w:val="00FE010E"/>
    <w:rsid w:val="00FE0B58"/>
    <w:rsid w:val="00FE0E7D"/>
    <w:rsid w:val="00FE117B"/>
    <w:rsid w:val="00FE1272"/>
    <w:rsid w:val="00FE12EF"/>
    <w:rsid w:val="00FE17D2"/>
    <w:rsid w:val="00FE1885"/>
    <w:rsid w:val="00FE203F"/>
    <w:rsid w:val="00FE2250"/>
    <w:rsid w:val="00FE2471"/>
    <w:rsid w:val="00FE2956"/>
    <w:rsid w:val="00FE2F8C"/>
    <w:rsid w:val="00FE2FA0"/>
    <w:rsid w:val="00FE309C"/>
    <w:rsid w:val="00FE34CA"/>
    <w:rsid w:val="00FE3529"/>
    <w:rsid w:val="00FE37C6"/>
    <w:rsid w:val="00FE395E"/>
    <w:rsid w:val="00FE49DE"/>
    <w:rsid w:val="00FE588B"/>
    <w:rsid w:val="00FE6062"/>
    <w:rsid w:val="00FE6C00"/>
    <w:rsid w:val="00FE6E8F"/>
    <w:rsid w:val="00FF0590"/>
    <w:rsid w:val="00FF15E7"/>
    <w:rsid w:val="00FF1681"/>
    <w:rsid w:val="00FF16C1"/>
    <w:rsid w:val="00FF1D9F"/>
    <w:rsid w:val="00FF2488"/>
    <w:rsid w:val="00FF2788"/>
    <w:rsid w:val="00FF2935"/>
    <w:rsid w:val="00FF2CB8"/>
    <w:rsid w:val="00FF2D47"/>
    <w:rsid w:val="00FF3262"/>
    <w:rsid w:val="00FF3333"/>
    <w:rsid w:val="00FF3457"/>
    <w:rsid w:val="00FF34AC"/>
    <w:rsid w:val="00FF3EE9"/>
    <w:rsid w:val="00FF41E9"/>
    <w:rsid w:val="00FF4C56"/>
    <w:rsid w:val="00FF543F"/>
    <w:rsid w:val="00FF55A9"/>
    <w:rsid w:val="00FF55D8"/>
    <w:rsid w:val="00FF5630"/>
    <w:rsid w:val="00FF5777"/>
    <w:rsid w:val="00FF58D5"/>
    <w:rsid w:val="00FF5C16"/>
    <w:rsid w:val="00FF60CF"/>
    <w:rsid w:val="00FF672E"/>
    <w:rsid w:val="00FF6D1E"/>
    <w:rsid w:val="00FF6D83"/>
    <w:rsid w:val="00FF6F56"/>
    <w:rsid w:val="00FF7A59"/>
    <w:rsid w:val="00FF7DD4"/>
    <w:rsid w:val="00FF7E72"/>
    <w:rsid w:val="011518B7"/>
    <w:rsid w:val="0115838A"/>
    <w:rsid w:val="0142348A"/>
    <w:rsid w:val="0143D8DE"/>
    <w:rsid w:val="0144482C"/>
    <w:rsid w:val="01A7FC98"/>
    <w:rsid w:val="0203AA9C"/>
    <w:rsid w:val="020C5591"/>
    <w:rsid w:val="0215A6C3"/>
    <w:rsid w:val="021ACB97"/>
    <w:rsid w:val="022866A1"/>
    <w:rsid w:val="02755BE9"/>
    <w:rsid w:val="02CCD8FF"/>
    <w:rsid w:val="02DCD1E4"/>
    <w:rsid w:val="03049F12"/>
    <w:rsid w:val="0329B872"/>
    <w:rsid w:val="035CA03C"/>
    <w:rsid w:val="0371136F"/>
    <w:rsid w:val="03898287"/>
    <w:rsid w:val="03A26709"/>
    <w:rsid w:val="03CDFF08"/>
    <w:rsid w:val="03F4780E"/>
    <w:rsid w:val="04046516"/>
    <w:rsid w:val="0427C2D3"/>
    <w:rsid w:val="0453FBCF"/>
    <w:rsid w:val="0479C426"/>
    <w:rsid w:val="048492C0"/>
    <w:rsid w:val="04867D28"/>
    <w:rsid w:val="04A8C88A"/>
    <w:rsid w:val="04B61A16"/>
    <w:rsid w:val="04D5539D"/>
    <w:rsid w:val="04D7B002"/>
    <w:rsid w:val="04E66A6C"/>
    <w:rsid w:val="05203283"/>
    <w:rsid w:val="058A2954"/>
    <w:rsid w:val="059A69F9"/>
    <w:rsid w:val="05F02E11"/>
    <w:rsid w:val="0646DEED"/>
    <w:rsid w:val="065F4233"/>
    <w:rsid w:val="0669B4D4"/>
    <w:rsid w:val="06738E28"/>
    <w:rsid w:val="06A48ED4"/>
    <w:rsid w:val="06DF162C"/>
    <w:rsid w:val="07278179"/>
    <w:rsid w:val="07330380"/>
    <w:rsid w:val="07387206"/>
    <w:rsid w:val="0768B345"/>
    <w:rsid w:val="07B60B3C"/>
    <w:rsid w:val="07CE7C03"/>
    <w:rsid w:val="07D486D7"/>
    <w:rsid w:val="07EAD9A3"/>
    <w:rsid w:val="082313A6"/>
    <w:rsid w:val="0826331C"/>
    <w:rsid w:val="082ABB06"/>
    <w:rsid w:val="08FB0A73"/>
    <w:rsid w:val="08FF2698"/>
    <w:rsid w:val="0927B2D5"/>
    <w:rsid w:val="0949ABBC"/>
    <w:rsid w:val="094E79DC"/>
    <w:rsid w:val="0957F47E"/>
    <w:rsid w:val="09876D4A"/>
    <w:rsid w:val="09FD838C"/>
    <w:rsid w:val="0A250135"/>
    <w:rsid w:val="0A2FD751"/>
    <w:rsid w:val="0A4C4B01"/>
    <w:rsid w:val="0A76771E"/>
    <w:rsid w:val="0A77D01A"/>
    <w:rsid w:val="0A8466F0"/>
    <w:rsid w:val="0A8B5B28"/>
    <w:rsid w:val="0A8FB11D"/>
    <w:rsid w:val="0AD8CD85"/>
    <w:rsid w:val="0AE459E3"/>
    <w:rsid w:val="0AFCAD89"/>
    <w:rsid w:val="0B35C66A"/>
    <w:rsid w:val="0B4CA091"/>
    <w:rsid w:val="0BABC911"/>
    <w:rsid w:val="0BB57085"/>
    <w:rsid w:val="0BC7CD75"/>
    <w:rsid w:val="0BDD814B"/>
    <w:rsid w:val="0BDF90E8"/>
    <w:rsid w:val="0BE07625"/>
    <w:rsid w:val="0BFF8BF5"/>
    <w:rsid w:val="0C19ACB6"/>
    <w:rsid w:val="0C85CCF1"/>
    <w:rsid w:val="0C8ED58F"/>
    <w:rsid w:val="0CA687E2"/>
    <w:rsid w:val="0CC6FAB9"/>
    <w:rsid w:val="0D0CDD74"/>
    <w:rsid w:val="0D3232B9"/>
    <w:rsid w:val="0D606AB5"/>
    <w:rsid w:val="0DA33F1B"/>
    <w:rsid w:val="0DD3819A"/>
    <w:rsid w:val="0DE000DF"/>
    <w:rsid w:val="0DF0A8C0"/>
    <w:rsid w:val="0E350D9D"/>
    <w:rsid w:val="0E9EB040"/>
    <w:rsid w:val="0EE62B5A"/>
    <w:rsid w:val="0EF65DAA"/>
    <w:rsid w:val="0F0EAEF8"/>
    <w:rsid w:val="0F160286"/>
    <w:rsid w:val="0F93ACEB"/>
    <w:rsid w:val="0FC443A2"/>
    <w:rsid w:val="0FE23783"/>
    <w:rsid w:val="0FEA9838"/>
    <w:rsid w:val="0FFA23B4"/>
    <w:rsid w:val="0FFC81B9"/>
    <w:rsid w:val="100C0D9A"/>
    <w:rsid w:val="101BE5C4"/>
    <w:rsid w:val="101C53CD"/>
    <w:rsid w:val="1022395D"/>
    <w:rsid w:val="10498575"/>
    <w:rsid w:val="105AFF4A"/>
    <w:rsid w:val="10A2E2DE"/>
    <w:rsid w:val="10AA0FE8"/>
    <w:rsid w:val="10DF84A1"/>
    <w:rsid w:val="10E415E9"/>
    <w:rsid w:val="111D1979"/>
    <w:rsid w:val="112659B8"/>
    <w:rsid w:val="1128E717"/>
    <w:rsid w:val="1132FBB1"/>
    <w:rsid w:val="11669976"/>
    <w:rsid w:val="117AD7F8"/>
    <w:rsid w:val="1182B860"/>
    <w:rsid w:val="119CA5D2"/>
    <w:rsid w:val="11A7A16B"/>
    <w:rsid w:val="1212897D"/>
    <w:rsid w:val="121F35B4"/>
    <w:rsid w:val="12961FE3"/>
    <w:rsid w:val="129F198B"/>
    <w:rsid w:val="12A3CFDA"/>
    <w:rsid w:val="13A51BC8"/>
    <w:rsid w:val="13ED9E49"/>
    <w:rsid w:val="1418EDFF"/>
    <w:rsid w:val="142093A4"/>
    <w:rsid w:val="142D927E"/>
    <w:rsid w:val="145B16F2"/>
    <w:rsid w:val="147DE247"/>
    <w:rsid w:val="14AD66B5"/>
    <w:rsid w:val="14B76899"/>
    <w:rsid w:val="14BC4BE5"/>
    <w:rsid w:val="14CB1595"/>
    <w:rsid w:val="1527E351"/>
    <w:rsid w:val="156AAEA6"/>
    <w:rsid w:val="157E45BE"/>
    <w:rsid w:val="159CB241"/>
    <w:rsid w:val="15AE169D"/>
    <w:rsid w:val="16494DBE"/>
    <w:rsid w:val="1654AA5D"/>
    <w:rsid w:val="16568AD5"/>
    <w:rsid w:val="1664F218"/>
    <w:rsid w:val="16665486"/>
    <w:rsid w:val="16716CD6"/>
    <w:rsid w:val="168EF0B6"/>
    <w:rsid w:val="16968539"/>
    <w:rsid w:val="16A077CC"/>
    <w:rsid w:val="16A1F3A8"/>
    <w:rsid w:val="16B1F182"/>
    <w:rsid w:val="16D7B4FE"/>
    <w:rsid w:val="172DCA9D"/>
    <w:rsid w:val="17303F66"/>
    <w:rsid w:val="1732BEBC"/>
    <w:rsid w:val="17484B67"/>
    <w:rsid w:val="1787CD35"/>
    <w:rsid w:val="17A6D8B4"/>
    <w:rsid w:val="17D3F392"/>
    <w:rsid w:val="182AF7BE"/>
    <w:rsid w:val="1834B26B"/>
    <w:rsid w:val="1834C077"/>
    <w:rsid w:val="1844F3B2"/>
    <w:rsid w:val="186183B0"/>
    <w:rsid w:val="1869E098"/>
    <w:rsid w:val="190A725E"/>
    <w:rsid w:val="19123481"/>
    <w:rsid w:val="19146274"/>
    <w:rsid w:val="192754EC"/>
    <w:rsid w:val="198B26DA"/>
    <w:rsid w:val="19CD2443"/>
    <w:rsid w:val="19D0E11F"/>
    <w:rsid w:val="19D1F6F5"/>
    <w:rsid w:val="1A127416"/>
    <w:rsid w:val="1A1915D9"/>
    <w:rsid w:val="1A2DAE93"/>
    <w:rsid w:val="1A31824C"/>
    <w:rsid w:val="1A3AA0F8"/>
    <w:rsid w:val="1A5BBD36"/>
    <w:rsid w:val="1ABCBE1E"/>
    <w:rsid w:val="1AD2C68F"/>
    <w:rsid w:val="1AE944EB"/>
    <w:rsid w:val="1AEE8080"/>
    <w:rsid w:val="1AF1C8AB"/>
    <w:rsid w:val="1B1E5275"/>
    <w:rsid w:val="1B76CDA4"/>
    <w:rsid w:val="1BA25945"/>
    <w:rsid w:val="1BBBBC51"/>
    <w:rsid w:val="1BC47DB0"/>
    <w:rsid w:val="1C21D254"/>
    <w:rsid w:val="1C2C4CA3"/>
    <w:rsid w:val="1C7EDCEA"/>
    <w:rsid w:val="1C8687FD"/>
    <w:rsid w:val="1C880D6E"/>
    <w:rsid w:val="1CA72451"/>
    <w:rsid w:val="1CBA131B"/>
    <w:rsid w:val="1CE190C8"/>
    <w:rsid w:val="1CEC140D"/>
    <w:rsid w:val="1D039093"/>
    <w:rsid w:val="1D0FDBBC"/>
    <w:rsid w:val="1D3438CA"/>
    <w:rsid w:val="1D414D4D"/>
    <w:rsid w:val="1D482103"/>
    <w:rsid w:val="1D484587"/>
    <w:rsid w:val="1D9B6BD2"/>
    <w:rsid w:val="1DE9E442"/>
    <w:rsid w:val="1DF0C7EF"/>
    <w:rsid w:val="1E080D10"/>
    <w:rsid w:val="1E23867C"/>
    <w:rsid w:val="1E2E33CF"/>
    <w:rsid w:val="1E55B6DF"/>
    <w:rsid w:val="1E683EA0"/>
    <w:rsid w:val="1EA2BD4A"/>
    <w:rsid w:val="1F531E74"/>
    <w:rsid w:val="1F5C7DDA"/>
    <w:rsid w:val="1F820012"/>
    <w:rsid w:val="1F87C2F7"/>
    <w:rsid w:val="1F9A9772"/>
    <w:rsid w:val="1FD67E66"/>
    <w:rsid w:val="1FD69244"/>
    <w:rsid w:val="1FE9123A"/>
    <w:rsid w:val="20334DD1"/>
    <w:rsid w:val="2041D2E0"/>
    <w:rsid w:val="20466DDB"/>
    <w:rsid w:val="205EAC6A"/>
    <w:rsid w:val="20794AC3"/>
    <w:rsid w:val="207D50F7"/>
    <w:rsid w:val="208A5C9A"/>
    <w:rsid w:val="20BA72F6"/>
    <w:rsid w:val="21101351"/>
    <w:rsid w:val="213A0EE5"/>
    <w:rsid w:val="21456D2B"/>
    <w:rsid w:val="215260AB"/>
    <w:rsid w:val="216745A6"/>
    <w:rsid w:val="21D06165"/>
    <w:rsid w:val="21E27D80"/>
    <w:rsid w:val="2209EB8E"/>
    <w:rsid w:val="22489CE7"/>
    <w:rsid w:val="22719257"/>
    <w:rsid w:val="227BB6B6"/>
    <w:rsid w:val="2282CFC5"/>
    <w:rsid w:val="22DCAAEF"/>
    <w:rsid w:val="23630F12"/>
    <w:rsid w:val="238D7681"/>
    <w:rsid w:val="2392C05C"/>
    <w:rsid w:val="23972EB2"/>
    <w:rsid w:val="23AE1D10"/>
    <w:rsid w:val="23D66619"/>
    <w:rsid w:val="23DEF855"/>
    <w:rsid w:val="2415ECE3"/>
    <w:rsid w:val="2426AC8F"/>
    <w:rsid w:val="24B1DC14"/>
    <w:rsid w:val="24CDBBBB"/>
    <w:rsid w:val="24FE58A1"/>
    <w:rsid w:val="252A3D84"/>
    <w:rsid w:val="253DB6F3"/>
    <w:rsid w:val="258977BE"/>
    <w:rsid w:val="25CCD5F5"/>
    <w:rsid w:val="25F9DBF9"/>
    <w:rsid w:val="2621D1FC"/>
    <w:rsid w:val="26826987"/>
    <w:rsid w:val="26993033"/>
    <w:rsid w:val="26D77C1E"/>
    <w:rsid w:val="271E2B54"/>
    <w:rsid w:val="27678A6F"/>
    <w:rsid w:val="27AC1847"/>
    <w:rsid w:val="27D90086"/>
    <w:rsid w:val="28029801"/>
    <w:rsid w:val="2847C992"/>
    <w:rsid w:val="28709744"/>
    <w:rsid w:val="288938F6"/>
    <w:rsid w:val="28E237BA"/>
    <w:rsid w:val="28E68AA2"/>
    <w:rsid w:val="2918000C"/>
    <w:rsid w:val="29399E89"/>
    <w:rsid w:val="294E2FB6"/>
    <w:rsid w:val="29540E70"/>
    <w:rsid w:val="296224D0"/>
    <w:rsid w:val="29AFD3EB"/>
    <w:rsid w:val="29B9F514"/>
    <w:rsid w:val="29D25DED"/>
    <w:rsid w:val="29DF2313"/>
    <w:rsid w:val="29F12BB0"/>
    <w:rsid w:val="29FD2C0D"/>
    <w:rsid w:val="2A0E6648"/>
    <w:rsid w:val="2AB263C6"/>
    <w:rsid w:val="2ABEB49F"/>
    <w:rsid w:val="2B16DACD"/>
    <w:rsid w:val="2B3EFCC7"/>
    <w:rsid w:val="2B49E9AD"/>
    <w:rsid w:val="2B4AAC15"/>
    <w:rsid w:val="2B5FE903"/>
    <w:rsid w:val="2B90BBDD"/>
    <w:rsid w:val="2B98A0C6"/>
    <w:rsid w:val="2B99B56F"/>
    <w:rsid w:val="2BB6BB4C"/>
    <w:rsid w:val="2BBBE758"/>
    <w:rsid w:val="2BC46481"/>
    <w:rsid w:val="2BD1AEEF"/>
    <w:rsid w:val="2BDC7C06"/>
    <w:rsid w:val="2BEE8252"/>
    <w:rsid w:val="2C22C84D"/>
    <w:rsid w:val="2C2B9328"/>
    <w:rsid w:val="2C3208E4"/>
    <w:rsid w:val="2C672807"/>
    <w:rsid w:val="2C7A07ED"/>
    <w:rsid w:val="2C926C4F"/>
    <w:rsid w:val="2CF7F1E5"/>
    <w:rsid w:val="2D0C4A21"/>
    <w:rsid w:val="2D29394B"/>
    <w:rsid w:val="2D411FDB"/>
    <w:rsid w:val="2D72FC9C"/>
    <w:rsid w:val="2DF00036"/>
    <w:rsid w:val="2E0DD31E"/>
    <w:rsid w:val="2E11F519"/>
    <w:rsid w:val="2E515DB4"/>
    <w:rsid w:val="2E674F03"/>
    <w:rsid w:val="2E8D9ABE"/>
    <w:rsid w:val="2EAAD807"/>
    <w:rsid w:val="2ED59E89"/>
    <w:rsid w:val="2ED76078"/>
    <w:rsid w:val="2F179CC0"/>
    <w:rsid w:val="2F431EE4"/>
    <w:rsid w:val="2F4E2D80"/>
    <w:rsid w:val="2FBB23A2"/>
    <w:rsid w:val="2FBD80B0"/>
    <w:rsid w:val="2FBF2BC3"/>
    <w:rsid w:val="2FC41779"/>
    <w:rsid w:val="2FD4756E"/>
    <w:rsid w:val="2FE0A259"/>
    <w:rsid w:val="30157E7C"/>
    <w:rsid w:val="30219516"/>
    <w:rsid w:val="302F3B52"/>
    <w:rsid w:val="3030DD04"/>
    <w:rsid w:val="3030E633"/>
    <w:rsid w:val="30546785"/>
    <w:rsid w:val="30B41560"/>
    <w:rsid w:val="30F3304B"/>
    <w:rsid w:val="3111F19A"/>
    <w:rsid w:val="311CDC24"/>
    <w:rsid w:val="312C7D7B"/>
    <w:rsid w:val="316038ED"/>
    <w:rsid w:val="317998FF"/>
    <w:rsid w:val="317EC03D"/>
    <w:rsid w:val="3184B36D"/>
    <w:rsid w:val="31885A56"/>
    <w:rsid w:val="31D5BC40"/>
    <w:rsid w:val="31E7C94A"/>
    <w:rsid w:val="320FF55A"/>
    <w:rsid w:val="32176D2E"/>
    <w:rsid w:val="32210CDF"/>
    <w:rsid w:val="322C7DFB"/>
    <w:rsid w:val="323767E8"/>
    <w:rsid w:val="3277DE3C"/>
    <w:rsid w:val="32987546"/>
    <w:rsid w:val="329D5696"/>
    <w:rsid w:val="32DF89C0"/>
    <w:rsid w:val="32EB092D"/>
    <w:rsid w:val="3306D4DE"/>
    <w:rsid w:val="33368493"/>
    <w:rsid w:val="3350D03A"/>
    <w:rsid w:val="337AF994"/>
    <w:rsid w:val="33863B16"/>
    <w:rsid w:val="3389AF9A"/>
    <w:rsid w:val="344FC31F"/>
    <w:rsid w:val="34B694BA"/>
    <w:rsid w:val="34B7C053"/>
    <w:rsid w:val="34C3C92F"/>
    <w:rsid w:val="34F52D77"/>
    <w:rsid w:val="351385C1"/>
    <w:rsid w:val="351EF767"/>
    <w:rsid w:val="3536829F"/>
    <w:rsid w:val="3550B74C"/>
    <w:rsid w:val="35850160"/>
    <w:rsid w:val="35AC9114"/>
    <w:rsid w:val="35B695BF"/>
    <w:rsid w:val="35BC6F79"/>
    <w:rsid w:val="35E05A6C"/>
    <w:rsid w:val="35E43A9D"/>
    <w:rsid w:val="36074B61"/>
    <w:rsid w:val="3631364B"/>
    <w:rsid w:val="36474225"/>
    <w:rsid w:val="368BE77F"/>
    <w:rsid w:val="36B3E86E"/>
    <w:rsid w:val="36F0F52E"/>
    <w:rsid w:val="3703B5E8"/>
    <w:rsid w:val="37886E97"/>
    <w:rsid w:val="378BE161"/>
    <w:rsid w:val="37DE86FC"/>
    <w:rsid w:val="37DEDB2F"/>
    <w:rsid w:val="380DE4A3"/>
    <w:rsid w:val="384A2F69"/>
    <w:rsid w:val="385B724A"/>
    <w:rsid w:val="385F2DD8"/>
    <w:rsid w:val="38793A2A"/>
    <w:rsid w:val="389D20BD"/>
    <w:rsid w:val="38B8E8C8"/>
    <w:rsid w:val="38C07E6E"/>
    <w:rsid w:val="392D898D"/>
    <w:rsid w:val="394AE910"/>
    <w:rsid w:val="39767368"/>
    <w:rsid w:val="397F16DE"/>
    <w:rsid w:val="39E142DF"/>
    <w:rsid w:val="3A0B685F"/>
    <w:rsid w:val="3A4B880F"/>
    <w:rsid w:val="3A66D91B"/>
    <w:rsid w:val="3AD7D9C0"/>
    <w:rsid w:val="3B15BC40"/>
    <w:rsid w:val="3B1C4086"/>
    <w:rsid w:val="3B2D3DFF"/>
    <w:rsid w:val="3B335809"/>
    <w:rsid w:val="3B5C88F2"/>
    <w:rsid w:val="3B618FE4"/>
    <w:rsid w:val="3B6BC331"/>
    <w:rsid w:val="3B72BEA9"/>
    <w:rsid w:val="3B96F34A"/>
    <w:rsid w:val="3BC2EE4E"/>
    <w:rsid w:val="3BDEEB7A"/>
    <w:rsid w:val="3BF89562"/>
    <w:rsid w:val="3C1DB96E"/>
    <w:rsid w:val="3C712781"/>
    <w:rsid w:val="3CA2C31B"/>
    <w:rsid w:val="3CBC7A7E"/>
    <w:rsid w:val="3CDED07B"/>
    <w:rsid w:val="3CF8780E"/>
    <w:rsid w:val="3D2616A1"/>
    <w:rsid w:val="3D5E15EF"/>
    <w:rsid w:val="3D8BCFDB"/>
    <w:rsid w:val="3DEE91B9"/>
    <w:rsid w:val="3DF587B6"/>
    <w:rsid w:val="3E2A5DB3"/>
    <w:rsid w:val="3E2CB9E3"/>
    <w:rsid w:val="3E5C8DE1"/>
    <w:rsid w:val="3E87E0DF"/>
    <w:rsid w:val="3F07E636"/>
    <w:rsid w:val="3F2A0731"/>
    <w:rsid w:val="3F32C4C2"/>
    <w:rsid w:val="3F373F9F"/>
    <w:rsid w:val="3F6AD159"/>
    <w:rsid w:val="3F700EEE"/>
    <w:rsid w:val="3F8D7043"/>
    <w:rsid w:val="3F962E88"/>
    <w:rsid w:val="3FA335EF"/>
    <w:rsid w:val="3FB02399"/>
    <w:rsid w:val="3FDACA0A"/>
    <w:rsid w:val="4004E683"/>
    <w:rsid w:val="4011D92C"/>
    <w:rsid w:val="4024D701"/>
    <w:rsid w:val="4037FEE6"/>
    <w:rsid w:val="404B9C90"/>
    <w:rsid w:val="4057D0D0"/>
    <w:rsid w:val="40852F6C"/>
    <w:rsid w:val="409BD8DD"/>
    <w:rsid w:val="40A6F2AA"/>
    <w:rsid w:val="40CF2DB3"/>
    <w:rsid w:val="4115B48E"/>
    <w:rsid w:val="4136735D"/>
    <w:rsid w:val="415D2BF1"/>
    <w:rsid w:val="4172007B"/>
    <w:rsid w:val="41832345"/>
    <w:rsid w:val="41930CE4"/>
    <w:rsid w:val="41AC8B4D"/>
    <w:rsid w:val="41D0C402"/>
    <w:rsid w:val="420D0477"/>
    <w:rsid w:val="425C3AF0"/>
    <w:rsid w:val="425FD932"/>
    <w:rsid w:val="4261D301"/>
    <w:rsid w:val="4293D4C0"/>
    <w:rsid w:val="42A73DEF"/>
    <w:rsid w:val="42DAE564"/>
    <w:rsid w:val="43249630"/>
    <w:rsid w:val="433C350F"/>
    <w:rsid w:val="43741399"/>
    <w:rsid w:val="43AD4123"/>
    <w:rsid w:val="43BE7C13"/>
    <w:rsid w:val="4441BAF0"/>
    <w:rsid w:val="4470F0D3"/>
    <w:rsid w:val="44A53399"/>
    <w:rsid w:val="44A9D620"/>
    <w:rsid w:val="44C4C023"/>
    <w:rsid w:val="44DE03F7"/>
    <w:rsid w:val="44E0EFE1"/>
    <w:rsid w:val="457714E7"/>
    <w:rsid w:val="45789F16"/>
    <w:rsid w:val="45879AC8"/>
    <w:rsid w:val="458AED08"/>
    <w:rsid w:val="45E990FE"/>
    <w:rsid w:val="45EB20AC"/>
    <w:rsid w:val="45FE253B"/>
    <w:rsid w:val="460D0AC7"/>
    <w:rsid w:val="461EC43B"/>
    <w:rsid w:val="4641E636"/>
    <w:rsid w:val="4641FE79"/>
    <w:rsid w:val="4691E73E"/>
    <w:rsid w:val="4694C13A"/>
    <w:rsid w:val="469D65D6"/>
    <w:rsid w:val="46C69A90"/>
    <w:rsid w:val="46D8EDB6"/>
    <w:rsid w:val="46EDD50B"/>
    <w:rsid w:val="46F0F7FB"/>
    <w:rsid w:val="47028442"/>
    <w:rsid w:val="47D3C93C"/>
    <w:rsid w:val="47E2D4B0"/>
    <w:rsid w:val="4826DD86"/>
    <w:rsid w:val="4831ED36"/>
    <w:rsid w:val="48969AAA"/>
    <w:rsid w:val="48A99B20"/>
    <w:rsid w:val="48AB543D"/>
    <w:rsid w:val="48DDBA2E"/>
    <w:rsid w:val="49040F5D"/>
    <w:rsid w:val="491D0FC5"/>
    <w:rsid w:val="492F2346"/>
    <w:rsid w:val="49364F89"/>
    <w:rsid w:val="49958096"/>
    <w:rsid w:val="49C3624C"/>
    <w:rsid w:val="49EC6A14"/>
    <w:rsid w:val="49EE81E4"/>
    <w:rsid w:val="49F6EF87"/>
    <w:rsid w:val="4A044161"/>
    <w:rsid w:val="4A0B493F"/>
    <w:rsid w:val="4A0FDF73"/>
    <w:rsid w:val="4A39B5EB"/>
    <w:rsid w:val="4A4CAFF6"/>
    <w:rsid w:val="4A8E91A1"/>
    <w:rsid w:val="4AB9B02D"/>
    <w:rsid w:val="4AF7F8AA"/>
    <w:rsid w:val="4B4F6B0E"/>
    <w:rsid w:val="4B797AA7"/>
    <w:rsid w:val="4B8B9A37"/>
    <w:rsid w:val="4B9F627F"/>
    <w:rsid w:val="4C05BD26"/>
    <w:rsid w:val="4C08E995"/>
    <w:rsid w:val="4C1FE947"/>
    <w:rsid w:val="4C2100A6"/>
    <w:rsid w:val="4C5D6152"/>
    <w:rsid w:val="4C834ACF"/>
    <w:rsid w:val="4C8807DF"/>
    <w:rsid w:val="4CAA45B0"/>
    <w:rsid w:val="4CB3FBC0"/>
    <w:rsid w:val="4CB84694"/>
    <w:rsid w:val="4CBC7383"/>
    <w:rsid w:val="4CE67670"/>
    <w:rsid w:val="4D44A786"/>
    <w:rsid w:val="4D762260"/>
    <w:rsid w:val="4D96E343"/>
    <w:rsid w:val="4DAD3877"/>
    <w:rsid w:val="4DAEFDDA"/>
    <w:rsid w:val="4DC29966"/>
    <w:rsid w:val="4DC72239"/>
    <w:rsid w:val="4E64FC8C"/>
    <w:rsid w:val="4E74B54D"/>
    <w:rsid w:val="4EB58CE7"/>
    <w:rsid w:val="4EC86EFC"/>
    <w:rsid w:val="4EF308FD"/>
    <w:rsid w:val="4EF333CB"/>
    <w:rsid w:val="4F0BE92E"/>
    <w:rsid w:val="4F3B02EF"/>
    <w:rsid w:val="4F646BC8"/>
    <w:rsid w:val="4FA31672"/>
    <w:rsid w:val="4FF3B619"/>
    <w:rsid w:val="500D2E6B"/>
    <w:rsid w:val="501E2C21"/>
    <w:rsid w:val="50302D66"/>
    <w:rsid w:val="503271DE"/>
    <w:rsid w:val="5048A04F"/>
    <w:rsid w:val="505BC74A"/>
    <w:rsid w:val="5098DAE1"/>
    <w:rsid w:val="50EA6077"/>
    <w:rsid w:val="50F05E01"/>
    <w:rsid w:val="50FF0BD0"/>
    <w:rsid w:val="5109EBAD"/>
    <w:rsid w:val="511C1A62"/>
    <w:rsid w:val="51334CA9"/>
    <w:rsid w:val="515A2C14"/>
    <w:rsid w:val="51937391"/>
    <w:rsid w:val="51F0DCCD"/>
    <w:rsid w:val="51FE37FA"/>
    <w:rsid w:val="5219A86E"/>
    <w:rsid w:val="5269F061"/>
    <w:rsid w:val="52CDD07F"/>
    <w:rsid w:val="532CD84D"/>
    <w:rsid w:val="534852E4"/>
    <w:rsid w:val="536E5D10"/>
    <w:rsid w:val="53A15075"/>
    <w:rsid w:val="53EB5E55"/>
    <w:rsid w:val="54105EE4"/>
    <w:rsid w:val="5410B0C2"/>
    <w:rsid w:val="54426B9D"/>
    <w:rsid w:val="547DCDF2"/>
    <w:rsid w:val="54A7BFA9"/>
    <w:rsid w:val="54BA7D9C"/>
    <w:rsid w:val="54BD205B"/>
    <w:rsid w:val="551B1DCE"/>
    <w:rsid w:val="555F0E0E"/>
    <w:rsid w:val="55826FCA"/>
    <w:rsid w:val="55A8738B"/>
    <w:rsid w:val="55AA1D9E"/>
    <w:rsid w:val="55DD08DB"/>
    <w:rsid w:val="56013FCE"/>
    <w:rsid w:val="562399B5"/>
    <w:rsid w:val="563595D5"/>
    <w:rsid w:val="563807E8"/>
    <w:rsid w:val="564AA907"/>
    <w:rsid w:val="5651A46E"/>
    <w:rsid w:val="56576423"/>
    <w:rsid w:val="56720331"/>
    <w:rsid w:val="5684E449"/>
    <w:rsid w:val="5690B299"/>
    <w:rsid w:val="569B5D08"/>
    <w:rsid w:val="56B80C2C"/>
    <w:rsid w:val="56B90A9C"/>
    <w:rsid w:val="56CD70B3"/>
    <w:rsid w:val="56CF0CA5"/>
    <w:rsid w:val="56E06242"/>
    <w:rsid w:val="570FA78F"/>
    <w:rsid w:val="5732018D"/>
    <w:rsid w:val="576AD34E"/>
    <w:rsid w:val="576BBAF2"/>
    <w:rsid w:val="57925A0A"/>
    <w:rsid w:val="5795807B"/>
    <w:rsid w:val="57997032"/>
    <w:rsid w:val="57ACCA5B"/>
    <w:rsid w:val="57C2B585"/>
    <w:rsid w:val="57C68A00"/>
    <w:rsid w:val="57C6EFFF"/>
    <w:rsid w:val="57D2E8DB"/>
    <w:rsid w:val="57FE897E"/>
    <w:rsid w:val="58446BDA"/>
    <w:rsid w:val="58E365F2"/>
    <w:rsid w:val="5906B982"/>
    <w:rsid w:val="5920E5F2"/>
    <w:rsid w:val="5976F30B"/>
    <w:rsid w:val="598A70BD"/>
    <w:rsid w:val="59CD139B"/>
    <w:rsid w:val="59E66CCE"/>
    <w:rsid w:val="59E834F9"/>
    <w:rsid w:val="5A3D8700"/>
    <w:rsid w:val="5A416EDD"/>
    <w:rsid w:val="5A51D7EF"/>
    <w:rsid w:val="5A736A31"/>
    <w:rsid w:val="5A94A19C"/>
    <w:rsid w:val="5AA64C9A"/>
    <w:rsid w:val="5ABD3BD2"/>
    <w:rsid w:val="5B5C4231"/>
    <w:rsid w:val="5B6BBA97"/>
    <w:rsid w:val="5B891FE4"/>
    <w:rsid w:val="5B8CBB1F"/>
    <w:rsid w:val="5B90E237"/>
    <w:rsid w:val="5B9692E3"/>
    <w:rsid w:val="5BB3F97D"/>
    <w:rsid w:val="5C77723C"/>
    <w:rsid w:val="5C982A93"/>
    <w:rsid w:val="5CBBD2B0"/>
    <w:rsid w:val="5CCFA9C9"/>
    <w:rsid w:val="5CF62BCE"/>
    <w:rsid w:val="5D431639"/>
    <w:rsid w:val="5D6962CB"/>
    <w:rsid w:val="5D71B205"/>
    <w:rsid w:val="5DC85A97"/>
    <w:rsid w:val="5DC8AAD7"/>
    <w:rsid w:val="5DD675E3"/>
    <w:rsid w:val="5DE706E2"/>
    <w:rsid w:val="5DE7CB11"/>
    <w:rsid w:val="5E5A12F7"/>
    <w:rsid w:val="5E5E6103"/>
    <w:rsid w:val="5EA614B7"/>
    <w:rsid w:val="5EAEA0B1"/>
    <w:rsid w:val="5ED9E4EB"/>
    <w:rsid w:val="5F398509"/>
    <w:rsid w:val="5F3D3C5E"/>
    <w:rsid w:val="5F7B3556"/>
    <w:rsid w:val="5F9D0988"/>
    <w:rsid w:val="5FFE70DC"/>
    <w:rsid w:val="6019395A"/>
    <w:rsid w:val="6031A6FF"/>
    <w:rsid w:val="60897EA8"/>
    <w:rsid w:val="60CD3102"/>
    <w:rsid w:val="60ECFD51"/>
    <w:rsid w:val="60EF4222"/>
    <w:rsid w:val="60FDDAF9"/>
    <w:rsid w:val="6169271E"/>
    <w:rsid w:val="61880AEF"/>
    <w:rsid w:val="619D6C76"/>
    <w:rsid w:val="61B519B5"/>
    <w:rsid w:val="61B93302"/>
    <w:rsid w:val="61D54FFC"/>
    <w:rsid w:val="61E00568"/>
    <w:rsid w:val="61F61B18"/>
    <w:rsid w:val="61FD20C6"/>
    <w:rsid w:val="621455D9"/>
    <w:rsid w:val="62367512"/>
    <w:rsid w:val="625E28A5"/>
    <w:rsid w:val="62715641"/>
    <w:rsid w:val="629CD261"/>
    <w:rsid w:val="62ADC271"/>
    <w:rsid w:val="62C7D92D"/>
    <w:rsid w:val="62D48470"/>
    <w:rsid w:val="63641F30"/>
    <w:rsid w:val="638848B5"/>
    <w:rsid w:val="639E9391"/>
    <w:rsid w:val="63F20394"/>
    <w:rsid w:val="63FC8636"/>
    <w:rsid w:val="6431FDCA"/>
    <w:rsid w:val="64452D02"/>
    <w:rsid w:val="64592F48"/>
    <w:rsid w:val="64D9D887"/>
    <w:rsid w:val="6501F522"/>
    <w:rsid w:val="65119CD3"/>
    <w:rsid w:val="6520ADB8"/>
    <w:rsid w:val="65288288"/>
    <w:rsid w:val="6590FB08"/>
    <w:rsid w:val="659E6646"/>
    <w:rsid w:val="65AD84EF"/>
    <w:rsid w:val="65B927F4"/>
    <w:rsid w:val="65FF9706"/>
    <w:rsid w:val="660FFDDA"/>
    <w:rsid w:val="66398777"/>
    <w:rsid w:val="6645C8AE"/>
    <w:rsid w:val="665A00AE"/>
    <w:rsid w:val="66634733"/>
    <w:rsid w:val="6690C18C"/>
    <w:rsid w:val="6697AB82"/>
    <w:rsid w:val="66CD56AE"/>
    <w:rsid w:val="66FEA5B9"/>
    <w:rsid w:val="6722E393"/>
    <w:rsid w:val="674DBB35"/>
    <w:rsid w:val="67534CCC"/>
    <w:rsid w:val="679D3FBD"/>
    <w:rsid w:val="67C06678"/>
    <w:rsid w:val="680965D3"/>
    <w:rsid w:val="682E61EB"/>
    <w:rsid w:val="682F113A"/>
    <w:rsid w:val="6831B40B"/>
    <w:rsid w:val="683EA791"/>
    <w:rsid w:val="683FD3A5"/>
    <w:rsid w:val="6873A693"/>
    <w:rsid w:val="6880C77E"/>
    <w:rsid w:val="688599AA"/>
    <w:rsid w:val="68ECD15C"/>
    <w:rsid w:val="68F2B511"/>
    <w:rsid w:val="68FE741D"/>
    <w:rsid w:val="69020CA1"/>
    <w:rsid w:val="6915FE29"/>
    <w:rsid w:val="69225212"/>
    <w:rsid w:val="6922A468"/>
    <w:rsid w:val="692E1ACA"/>
    <w:rsid w:val="696E9D17"/>
    <w:rsid w:val="698E6508"/>
    <w:rsid w:val="69A616BD"/>
    <w:rsid w:val="69BDE6FA"/>
    <w:rsid w:val="6A14BC88"/>
    <w:rsid w:val="6A17C0CF"/>
    <w:rsid w:val="6A49E7C8"/>
    <w:rsid w:val="6A7DF08C"/>
    <w:rsid w:val="6A8FFA79"/>
    <w:rsid w:val="6AA0E0A4"/>
    <w:rsid w:val="6AC23547"/>
    <w:rsid w:val="6B1F7EEB"/>
    <w:rsid w:val="6B44C69F"/>
    <w:rsid w:val="6B514EA6"/>
    <w:rsid w:val="6B60042D"/>
    <w:rsid w:val="6B709BCA"/>
    <w:rsid w:val="6B8A3DC7"/>
    <w:rsid w:val="6B914674"/>
    <w:rsid w:val="6BA5D51B"/>
    <w:rsid w:val="6BD2FB1C"/>
    <w:rsid w:val="6BFAA92C"/>
    <w:rsid w:val="6BFCDE79"/>
    <w:rsid w:val="6C0DD744"/>
    <w:rsid w:val="6C4962BE"/>
    <w:rsid w:val="6C4C97EB"/>
    <w:rsid w:val="6CB198A9"/>
    <w:rsid w:val="6CB6F5EE"/>
    <w:rsid w:val="6DD0BA1B"/>
    <w:rsid w:val="6E44C5E1"/>
    <w:rsid w:val="6E5716CE"/>
    <w:rsid w:val="6E5A4058"/>
    <w:rsid w:val="6E8C1AD2"/>
    <w:rsid w:val="6EF9EAEF"/>
    <w:rsid w:val="6F3402DA"/>
    <w:rsid w:val="6F63052E"/>
    <w:rsid w:val="6F8CBCD0"/>
    <w:rsid w:val="6FB3EDDB"/>
    <w:rsid w:val="6FB58A4B"/>
    <w:rsid w:val="6FC17ED7"/>
    <w:rsid w:val="702A218F"/>
    <w:rsid w:val="702BD1FE"/>
    <w:rsid w:val="703ADA08"/>
    <w:rsid w:val="70499C48"/>
    <w:rsid w:val="707BC3BC"/>
    <w:rsid w:val="70D0AC20"/>
    <w:rsid w:val="70EFBCDD"/>
    <w:rsid w:val="70F2B3FC"/>
    <w:rsid w:val="70F909AF"/>
    <w:rsid w:val="71190CD4"/>
    <w:rsid w:val="71957F2F"/>
    <w:rsid w:val="71E25DC3"/>
    <w:rsid w:val="724CC322"/>
    <w:rsid w:val="72983CBC"/>
    <w:rsid w:val="72DF7332"/>
    <w:rsid w:val="72E21BBB"/>
    <w:rsid w:val="73196C24"/>
    <w:rsid w:val="7336AA4B"/>
    <w:rsid w:val="733EDF39"/>
    <w:rsid w:val="73965D00"/>
    <w:rsid w:val="73C9400C"/>
    <w:rsid w:val="73CAC3F6"/>
    <w:rsid w:val="742D7F70"/>
    <w:rsid w:val="744487EF"/>
    <w:rsid w:val="744C0B8A"/>
    <w:rsid w:val="74607D7A"/>
    <w:rsid w:val="7470463E"/>
    <w:rsid w:val="74CE85CE"/>
    <w:rsid w:val="752AB8B9"/>
    <w:rsid w:val="7554086D"/>
    <w:rsid w:val="7557A89B"/>
    <w:rsid w:val="756CBF14"/>
    <w:rsid w:val="757641CC"/>
    <w:rsid w:val="75D6CD8C"/>
    <w:rsid w:val="75EF7900"/>
    <w:rsid w:val="7607738D"/>
    <w:rsid w:val="7608009A"/>
    <w:rsid w:val="760B0D43"/>
    <w:rsid w:val="766AD145"/>
    <w:rsid w:val="769BC551"/>
    <w:rsid w:val="76BAE1FB"/>
    <w:rsid w:val="76FF8A2C"/>
    <w:rsid w:val="7734291A"/>
    <w:rsid w:val="773753D4"/>
    <w:rsid w:val="774ED31A"/>
    <w:rsid w:val="77865040"/>
    <w:rsid w:val="77F247E6"/>
    <w:rsid w:val="783EEE2F"/>
    <w:rsid w:val="7866471B"/>
    <w:rsid w:val="78CBC7C3"/>
    <w:rsid w:val="79254808"/>
    <w:rsid w:val="79411641"/>
    <w:rsid w:val="79479BAE"/>
    <w:rsid w:val="7958A284"/>
    <w:rsid w:val="796DDA32"/>
    <w:rsid w:val="799F5F56"/>
    <w:rsid w:val="79AE1F53"/>
    <w:rsid w:val="79AF8297"/>
    <w:rsid w:val="79BF738D"/>
    <w:rsid w:val="79DCFE7A"/>
    <w:rsid w:val="79E77E16"/>
    <w:rsid w:val="7A05D8F8"/>
    <w:rsid w:val="7A320FF9"/>
    <w:rsid w:val="7A3C9D48"/>
    <w:rsid w:val="7A3FA2AC"/>
    <w:rsid w:val="7A47DCE8"/>
    <w:rsid w:val="7A791567"/>
    <w:rsid w:val="7A81E710"/>
    <w:rsid w:val="7ACE01B8"/>
    <w:rsid w:val="7AE88834"/>
    <w:rsid w:val="7AFB1F84"/>
    <w:rsid w:val="7B16867D"/>
    <w:rsid w:val="7B26E681"/>
    <w:rsid w:val="7B557CC0"/>
    <w:rsid w:val="7B68D868"/>
    <w:rsid w:val="7B8186E6"/>
    <w:rsid w:val="7B91D1D2"/>
    <w:rsid w:val="7B92D6B8"/>
    <w:rsid w:val="7BC3F7C4"/>
    <w:rsid w:val="7BC9B8BF"/>
    <w:rsid w:val="7BE03953"/>
    <w:rsid w:val="7BF27676"/>
    <w:rsid w:val="7C1138D8"/>
    <w:rsid w:val="7C2CFBCA"/>
    <w:rsid w:val="7C34A045"/>
    <w:rsid w:val="7C34DB0E"/>
    <w:rsid w:val="7CD37E6E"/>
    <w:rsid w:val="7CEE31E0"/>
    <w:rsid w:val="7D456056"/>
    <w:rsid w:val="7D46261B"/>
    <w:rsid w:val="7D64F324"/>
    <w:rsid w:val="7D95C8EF"/>
    <w:rsid w:val="7DCC63DE"/>
    <w:rsid w:val="7E01D976"/>
    <w:rsid w:val="7E02C9B2"/>
    <w:rsid w:val="7E258099"/>
    <w:rsid w:val="7E68E93F"/>
    <w:rsid w:val="7E7ED42E"/>
    <w:rsid w:val="7E9AE796"/>
    <w:rsid w:val="7EA78A91"/>
    <w:rsid w:val="7EAC9C0A"/>
    <w:rsid w:val="7EBDB8BD"/>
    <w:rsid w:val="7ECC86DF"/>
    <w:rsid w:val="7EE09623"/>
    <w:rsid w:val="7F80B8FB"/>
    <w:rsid w:val="7F80D794"/>
    <w:rsid w:val="7FB5748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2C1062"/>
  <w15:docId w15:val="{40D1F83D-790E-416A-B01F-DA55C9EEA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0398"/>
    <w:rPr>
      <w:rFonts w:ascii="Calibri" w:eastAsiaTheme="minorHAnsi" w:hAnsi="Calibri"/>
      <w:sz w:val="22"/>
      <w:szCs w:val="22"/>
    </w:rPr>
  </w:style>
  <w:style w:type="paragraph" w:styleId="Heading1">
    <w:name w:val="heading 1"/>
    <w:basedOn w:val="Normal"/>
    <w:next w:val="paragraph1"/>
    <w:link w:val="Heading1Char"/>
    <w:qFormat/>
    <w:rsid w:val="006253B1"/>
    <w:pPr>
      <w:keepNext/>
      <w:numPr>
        <w:numId w:val="29"/>
      </w:numPr>
      <w:spacing w:before="240" w:after="240"/>
      <w:outlineLvl w:val="0"/>
    </w:pPr>
    <w:rPr>
      <w:rFonts w:ascii="Tahoma" w:hAnsi="Tahoma" w:cs="Arial"/>
      <w:b/>
      <w:bCs/>
      <w:caps/>
      <w:kern w:val="32"/>
      <w:szCs w:val="32"/>
    </w:rPr>
  </w:style>
  <w:style w:type="paragraph" w:styleId="Heading2">
    <w:name w:val="heading 2"/>
    <w:basedOn w:val="Normal"/>
    <w:next w:val="paragraph2"/>
    <w:link w:val="Heading2Char"/>
    <w:autoRedefine/>
    <w:qFormat/>
    <w:rsid w:val="009650B7"/>
    <w:pPr>
      <w:keepNext/>
      <w:numPr>
        <w:ilvl w:val="1"/>
        <w:numId w:val="29"/>
      </w:numPr>
      <w:tabs>
        <w:tab w:val="clear" w:pos="936"/>
        <w:tab w:val="num" w:pos="1440"/>
      </w:tabs>
      <w:spacing w:before="240" w:after="120"/>
      <w:outlineLvl w:val="1"/>
    </w:pPr>
    <w:rPr>
      <w:rFonts w:ascii="Tahoma" w:hAnsi="Tahoma" w:cs="Arial"/>
      <w:b/>
      <w:bCs/>
      <w:iCs/>
      <w:szCs w:val="28"/>
    </w:rPr>
  </w:style>
  <w:style w:type="paragraph" w:styleId="Heading3">
    <w:name w:val="heading 3"/>
    <w:basedOn w:val="Normal"/>
    <w:next w:val="paragraph2"/>
    <w:link w:val="Heading3Char"/>
    <w:qFormat/>
    <w:rsid w:val="007042F0"/>
    <w:pPr>
      <w:keepNext/>
      <w:numPr>
        <w:ilvl w:val="2"/>
        <w:numId w:val="29"/>
      </w:numPr>
      <w:tabs>
        <w:tab w:val="clear" w:pos="1080"/>
        <w:tab w:val="num" w:pos="1260"/>
      </w:tabs>
      <w:spacing w:before="240" w:after="120"/>
      <w:outlineLvl w:val="2"/>
    </w:pPr>
    <w:rPr>
      <w:rFonts w:ascii="Tahoma" w:hAnsi="Tahoma" w:cs="Arial"/>
      <w:b/>
      <w:bCs/>
      <w:szCs w:val="26"/>
    </w:rPr>
  </w:style>
  <w:style w:type="paragraph" w:styleId="Heading4">
    <w:name w:val="heading 4"/>
    <w:basedOn w:val="Heading3"/>
    <w:next w:val="paragraph2"/>
    <w:link w:val="Heading4Char"/>
    <w:qFormat/>
    <w:rsid w:val="00D9170C"/>
    <w:pPr>
      <w:numPr>
        <w:ilvl w:val="3"/>
      </w:numPr>
      <w:spacing w:after="60"/>
      <w:outlineLvl w:val="3"/>
    </w:pPr>
    <w:rPr>
      <w:szCs w:val="28"/>
    </w:rPr>
  </w:style>
  <w:style w:type="paragraph" w:styleId="Heading5">
    <w:name w:val="heading 5"/>
    <w:basedOn w:val="Normal"/>
    <w:next w:val="Normal"/>
    <w:link w:val="Heading5Char"/>
    <w:qFormat/>
    <w:rsid w:val="007042F0"/>
    <w:pPr>
      <w:numPr>
        <w:ilvl w:val="4"/>
        <w:numId w:val="29"/>
      </w:numPr>
      <w:tabs>
        <w:tab w:val="num" w:pos="1620"/>
      </w:tabs>
      <w:spacing w:before="240" w:after="60"/>
      <w:outlineLvl w:val="4"/>
    </w:pPr>
    <w:rPr>
      <w:rFonts w:ascii="Tahoma" w:hAnsi="Tahoma"/>
      <w:b/>
      <w:bCs/>
      <w:i/>
      <w:iCs/>
      <w:szCs w:val="26"/>
    </w:rPr>
  </w:style>
  <w:style w:type="paragraph" w:styleId="Heading6">
    <w:name w:val="heading 6"/>
    <w:basedOn w:val="Normal"/>
    <w:next w:val="Normal"/>
    <w:link w:val="Heading6Char"/>
    <w:qFormat/>
    <w:rsid w:val="00667A98"/>
    <w:pPr>
      <w:numPr>
        <w:ilvl w:val="5"/>
        <w:numId w:val="29"/>
      </w:numPr>
      <w:tabs>
        <w:tab w:val="num" w:pos="360"/>
      </w:tabs>
      <w:spacing w:before="240" w:after="60"/>
      <w:outlineLvl w:val="5"/>
    </w:pPr>
    <w:rPr>
      <w:b/>
      <w:bCs/>
    </w:rPr>
  </w:style>
  <w:style w:type="paragraph" w:styleId="Heading7">
    <w:name w:val="heading 7"/>
    <w:basedOn w:val="Normal"/>
    <w:next w:val="Normal"/>
    <w:link w:val="Heading7Char"/>
    <w:qFormat/>
    <w:rsid w:val="00667A98"/>
    <w:pPr>
      <w:numPr>
        <w:ilvl w:val="6"/>
        <w:numId w:val="29"/>
      </w:numPr>
      <w:tabs>
        <w:tab w:val="num" w:pos="360"/>
      </w:tabs>
      <w:spacing w:before="240" w:after="60"/>
      <w:outlineLvl w:val="6"/>
    </w:pPr>
  </w:style>
  <w:style w:type="paragraph" w:styleId="Heading8">
    <w:name w:val="heading 8"/>
    <w:basedOn w:val="Normal"/>
    <w:next w:val="Normal"/>
    <w:link w:val="Heading8Char"/>
    <w:qFormat/>
    <w:rsid w:val="00667A98"/>
    <w:pPr>
      <w:numPr>
        <w:ilvl w:val="7"/>
        <w:numId w:val="29"/>
      </w:numPr>
      <w:tabs>
        <w:tab w:val="num" w:pos="360"/>
      </w:tabs>
      <w:spacing w:before="240" w:after="60"/>
      <w:outlineLvl w:val="7"/>
    </w:pPr>
    <w:rPr>
      <w:i/>
      <w:iCs/>
    </w:rPr>
  </w:style>
  <w:style w:type="paragraph" w:styleId="Heading9">
    <w:name w:val="heading 9"/>
    <w:basedOn w:val="Normal"/>
    <w:next w:val="Normal"/>
    <w:link w:val="Heading9Char"/>
    <w:qFormat/>
    <w:rsid w:val="00667A98"/>
    <w:pPr>
      <w:numPr>
        <w:ilvl w:val="8"/>
        <w:numId w:val="29"/>
      </w:numPr>
      <w:tabs>
        <w:tab w:val="num" w:pos="360"/>
      </w:tabs>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67A98"/>
    <w:pPr>
      <w:tabs>
        <w:tab w:val="center" w:pos="4320"/>
        <w:tab w:val="right" w:pos="8640"/>
      </w:tabs>
    </w:pPr>
  </w:style>
  <w:style w:type="paragraph" w:styleId="Footer">
    <w:name w:val="footer"/>
    <w:basedOn w:val="Normal"/>
    <w:link w:val="FooterChar"/>
    <w:uiPriority w:val="99"/>
    <w:rsid w:val="00667A98"/>
    <w:pPr>
      <w:tabs>
        <w:tab w:val="center" w:pos="4320"/>
        <w:tab w:val="right" w:pos="8640"/>
      </w:tabs>
    </w:pPr>
  </w:style>
  <w:style w:type="character" w:styleId="PageNumber">
    <w:name w:val="page number"/>
    <w:basedOn w:val="DefaultParagraphFont"/>
    <w:rsid w:val="00667A98"/>
  </w:style>
  <w:style w:type="paragraph" w:customStyle="1" w:styleId="paragraph1">
    <w:name w:val="paragraph 1"/>
    <w:basedOn w:val="Normal"/>
    <w:rsid w:val="002937E1"/>
    <w:pPr>
      <w:ind w:left="720"/>
      <w:jc w:val="both"/>
    </w:pPr>
    <w:rPr>
      <w:rFonts w:ascii="Times New Roman" w:hAnsi="Times New Roman"/>
      <w:szCs w:val="20"/>
    </w:rPr>
  </w:style>
  <w:style w:type="paragraph" w:customStyle="1" w:styleId="paragraph2">
    <w:name w:val="paragraph 2"/>
    <w:basedOn w:val="paragraph1"/>
    <w:rsid w:val="00D361A0"/>
    <w:pPr>
      <w:ind w:left="1009"/>
    </w:pPr>
  </w:style>
  <w:style w:type="paragraph" w:styleId="TOC1">
    <w:name w:val="toc 1"/>
    <w:basedOn w:val="Normal"/>
    <w:next w:val="Normal"/>
    <w:uiPriority w:val="39"/>
    <w:rsid w:val="00667A98"/>
    <w:pPr>
      <w:tabs>
        <w:tab w:val="right" w:leader="dot" w:pos="9360"/>
      </w:tabs>
      <w:spacing w:before="120" w:after="120"/>
    </w:pPr>
    <w:rPr>
      <w:b/>
      <w:caps/>
      <w:sz w:val="20"/>
      <w:szCs w:val="20"/>
    </w:rPr>
  </w:style>
  <w:style w:type="paragraph" w:styleId="TOC2">
    <w:name w:val="toc 2"/>
    <w:basedOn w:val="Normal"/>
    <w:next w:val="Normal"/>
    <w:uiPriority w:val="39"/>
    <w:rsid w:val="00667A98"/>
    <w:pPr>
      <w:tabs>
        <w:tab w:val="right" w:leader="dot" w:pos="9360"/>
      </w:tabs>
      <w:ind w:left="200"/>
    </w:pPr>
    <w:rPr>
      <w:smallCaps/>
      <w:sz w:val="20"/>
      <w:szCs w:val="20"/>
    </w:rPr>
  </w:style>
  <w:style w:type="paragraph" w:styleId="TOC3">
    <w:name w:val="toc 3"/>
    <w:basedOn w:val="Normal"/>
    <w:next w:val="Normal"/>
    <w:autoRedefine/>
    <w:uiPriority w:val="39"/>
    <w:rsid w:val="00F936B9"/>
    <w:pPr>
      <w:tabs>
        <w:tab w:val="left" w:pos="1440"/>
        <w:tab w:val="right" w:leader="dot" w:pos="9350"/>
      </w:tabs>
      <w:ind w:left="480"/>
    </w:pPr>
    <w:rPr>
      <w:noProof/>
      <w:sz w:val="20"/>
      <w:szCs w:val="20"/>
    </w:rPr>
  </w:style>
  <w:style w:type="paragraph" w:customStyle="1" w:styleId="paragraph3">
    <w:name w:val="paragraph 3"/>
    <w:basedOn w:val="Normal"/>
    <w:rsid w:val="00645E07"/>
    <w:pPr>
      <w:ind w:left="1440"/>
    </w:pPr>
    <w:rPr>
      <w:rFonts w:ascii="Times New Roman" w:hAnsi="Times New Roman"/>
      <w:szCs w:val="20"/>
    </w:rPr>
  </w:style>
  <w:style w:type="table" w:styleId="TableGrid">
    <w:name w:val="Table Grid"/>
    <w:basedOn w:val="TableNormal"/>
    <w:uiPriority w:val="39"/>
    <w:rsid w:val="00FB78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qFormat/>
    <w:rsid w:val="00BB5F5D"/>
    <w:rPr>
      <w:b/>
      <w:bCs/>
      <w:sz w:val="20"/>
      <w:szCs w:val="20"/>
    </w:rPr>
  </w:style>
  <w:style w:type="paragraph" w:customStyle="1" w:styleId="StyleCaptionCenteredAfter6pt">
    <w:name w:val="Style Caption + Centered After:  6 pt"/>
    <w:basedOn w:val="Caption"/>
    <w:rsid w:val="000D0405"/>
    <w:pPr>
      <w:spacing w:after="120"/>
      <w:jc w:val="center"/>
    </w:pPr>
    <w:rPr>
      <w:sz w:val="22"/>
    </w:rPr>
  </w:style>
  <w:style w:type="character" w:styleId="Hyperlink">
    <w:name w:val="Hyperlink"/>
    <w:basedOn w:val="DefaultParagraphFont"/>
    <w:uiPriority w:val="99"/>
    <w:rsid w:val="0078711E"/>
    <w:rPr>
      <w:color w:val="0000FF"/>
      <w:u w:val="single"/>
    </w:rPr>
  </w:style>
  <w:style w:type="table" w:styleId="TableGrid5">
    <w:name w:val="Table Grid 5"/>
    <w:basedOn w:val="TableNormal"/>
    <w:rsid w:val="00407E2B"/>
    <w:pPr>
      <w:keepNex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Figure">
    <w:name w:val="Figure"/>
    <w:basedOn w:val="Normal"/>
    <w:next w:val="StyleCaptionCenteredAfter6pt"/>
    <w:autoRedefine/>
    <w:qFormat/>
    <w:rsid w:val="006075A6"/>
    <w:pPr>
      <w:keepNext/>
      <w:spacing w:after="120"/>
      <w:jc w:val="center"/>
    </w:pPr>
    <w:rPr>
      <w:rFonts w:ascii="Cambria Math" w:hAnsi="Cambria Math"/>
      <w:b/>
      <w:bCs/>
      <w:i/>
    </w:rPr>
  </w:style>
  <w:style w:type="paragraph" w:customStyle="1" w:styleId="TableCaption">
    <w:name w:val="Table Caption"/>
    <w:basedOn w:val="Caption"/>
    <w:link w:val="TableCaptionChar"/>
    <w:autoRedefine/>
    <w:qFormat/>
    <w:rsid w:val="00127D95"/>
    <w:pPr>
      <w:keepNext/>
      <w:spacing w:before="240" w:after="120"/>
      <w:jc w:val="center"/>
    </w:pPr>
    <w:rPr>
      <w:bCs w:val="0"/>
      <w:sz w:val="22"/>
    </w:rPr>
  </w:style>
  <w:style w:type="table" w:styleId="TableGrid7">
    <w:name w:val="Table Grid 7"/>
    <w:basedOn w:val="TableNormal"/>
    <w:rsid w:val="003D295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BalloonText">
    <w:name w:val="Balloon Text"/>
    <w:basedOn w:val="Normal"/>
    <w:link w:val="BalloonTextChar"/>
    <w:rsid w:val="00064D1E"/>
    <w:rPr>
      <w:rFonts w:ascii="Tahoma" w:hAnsi="Tahoma" w:cs="Tahoma"/>
      <w:sz w:val="16"/>
      <w:szCs w:val="16"/>
    </w:rPr>
  </w:style>
  <w:style w:type="character" w:customStyle="1" w:styleId="BalloonTextChar">
    <w:name w:val="Balloon Text Char"/>
    <w:basedOn w:val="DefaultParagraphFont"/>
    <w:link w:val="BalloonText"/>
    <w:rsid w:val="00064D1E"/>
    <w:rPr>
      <w:rFonts w:ascii="Tahoma" w:hAnsi="Tahoma" w:cs="Tahoma"/>
      <w:sz w:val="16"/>
      <w:szCs w:val="16"/>
    </w:rPr>
  </w:style>
  <w:style w:type="character" w:styleId="PlaceholderText">
    <w:name w:val="Placeholder Text"/>
    <w:basedOn w:val="DefaultParagraphFont"/>
    <w:uiPriority w:val="99"/>
    <w:semiHidden/>
    <w:rsid w:val="00B92E12"/>
    <w:rPr>
      <w:color w:val="808080"/>
    </w:rPr>
  </w:style>
  <w:style w:type="paragraph" w:styleId="TOC4">
    <w:name w:val="toc 4"/>
    <w:basedOn w:val="Normal"/>
    <w:next w:val="Normal"/>
    <w:autoRedefine/>
    <w:uiPriority w:val="39"/>
    <w:rsid w:val="006C613F"/>
    <w:pPr>
      <w:ind w:left="720"/>
    </w:pPr>
    <w:rPr>
      <w:sz w:val="20"/>
    </w:rPr>
  </w:style>
  <w:style w:type="paragraph" w:styleId="BodyText2">
    <w:name w:val="Body Text 2"/>
    <w:basedOn w:val="Normal"/>
    <w:link w:val="BodyText2Char"/>
    <w:rsid w:val="00F2099D"/>
    <w:pPr>
      <w:spacing w:after="120" w:line="480" w:lineRule="auto"/>
    </w:pPr>
  </w:style>
  <w:style w:type="character" w:customStyle="1" w:styleId="BodyText2Char">
    <w:name w:val="Body Text 2 Char"/>
    <w:basedOn w:val="DefaultParagraphFont"/>
    <w:link w:val="BodyText2"/>
    <w:rsid w:val="00F2099D"/>
    <w:rPr>
      <w:sz w:val="24"/>
      <w:szCs w:val="24"/>
    </w:rPr>
  </w:style>
  <w:style w:type="paragraph" w:customStyle="1" w:styleId="paragraph10">
    <w:name w:val="paragraph1"/>
    <w:basedOn w:val="Normal"/>
    <w:rsid w:val="00411C8A"/>
    <w:pPr>
      <w:overflowPunct w:val="0"/>
      <w:autoSpaceDE w:val="0"/>
      <w:autoSpaceDN w:val="0"/>
      <w:ind w:left="720"/>
    </w:pPr>
  </w:style>
  <w:style w:type="paragraph" w:styleId="FootnoteText">
    <w:name w:val="footnote text"/>
    <w:basedOn w:val="Normal"/>
    <w:link w:val="FootnoteTextChar"/>
    <w:rsid w:val="00473EB4"/>
    <w:rPr>
      <w:sz w:val="20"/>
      <w:szCs w:val="20"/>
      <w:lang w:val="en-CA"/>
    </w:rPr>
  </w:style>
  <w:style w:type="character" w:customStyle="1" w:styleId="FootnoteTextChar">
    <w:name w:val="Footnote Text Char"/>
    <w:basedOn w:val="DefaultParagraphFont"/>
    <w:link w:val="FootnoteText"/>
    <w:rsid w:val="00473EB4"/>
    <w:rPr>
      <w:lang w:val="en-CA"/>
    </w:rPr>
  </w:style>
  <w:style w:type="character" w:styleId="FootnoteReference">
    <w:name w:val="footnote reference"/>
    <w:basedOn w:val="DefaultParagraphFont"/>
    <w:rsid w:val="00473EB4"/>
    <w:rPr>
      <w:vertAlign w:val="superscript"/>
    </w:rPr>
  </w:style>
  <w:style w:type="paragraph" w:customStyle="1" w:styleId="FigureCaption">
    <w:name w:val="Figure Caption"/>
    <w:basedOn w:val="Caption"/>
    <w:link w:val="FigureCaptionChar"/>
    <w:qFormat/>
    <w:rsid w:val="001A4B8C"/>
    <w:pPr>
      <w:spacing w:after="240"/>
      <w:jc w:val="center"/>
    </w:pPr>
    <w:rPr>
      <w:sz w:val="22"/>
    </w:rPr>
  </w:style>
  <w:style w:type="paragraph" w:customStyle="1" w:styleId="StyleFigureCaptionAfter12pt">
    <w:name w:val="Style Figure Caption + After:  12 pt"/>
    <w:basedOn w:val="FigureCaption"/>
    <w:rsid w:val="002120B3"/>
  </w:style>
  <w:style w:type="character" w:customStyle="1" w:styleId="CaptionChar">
    <w:name w:val="Caption Char"/>
    <w:basedOn w:val="DefaultParagraphFont"/>
    <w:link w:val="Caption"/>
    <w:rsid w:val="002120B3"/>
    <w:rPr>
      <w:b/>
      <w:bCs/>
    </w:rPr>
  </w:style>
  <w:style w:type="character" w:customStyle="1" w:styleId="TableCaptionChar">
    <w:name w:val="Table Caption Char"/>
    <w:basedOn w:val="CaptionChar"/>
    <w:link w:val="TableCaption"/>
    <w:rsid w:val="00127D95"/>
    <w:rPr>
      <w:b/>
      <w:bCs w:val="0"/>
      <w:sz w:val="22"/>
    </w:rPr>
  </w:style>
  <w:style w:type="character" w:customStyle="1" w:styleId="FigureCaptionChar">
    <w:name w:val="Figure Caption Char"/>
    <w:basedOn w:val="TableCaptionChar"/>
    <w:link w:val="FigureCaption"/>
    <w:rsid w:val="002120B3"/>
    <w:rPr>
      <w:b/>
      <w:bCs w:val="0"/>
      <w:sz w:val="22"/>
    </w:rPr>
  </w:style>
  <w:style w:type="paragraph" w:customStyle="1" w:styleId="TableText">
    <w:name w:val="Table Text"/>
    <w:basedOn w:val="Normal"/>
    <w:rsid w:val="001A4B8C"/>
    <w:pPr>
      <w:jc w:val="center"/>
    </w:pPr>
    <w:rPr>
      <w:bCs/>
    </w:rPr>
  </w:style>
  <w:style w:type="paragraph" w:customStyle="1" w:styleId="Equation">
    <w:name w:val="Equation"/>
    <w:qFormat/>
    <w:rsid w:val="001A4B8C"/>
    <w:pPr>
      <w:spacing w:after="240"/>
      <w:jc w:val="right"/>
    </w:pPr>
    <w:rPr>
      <w:rFonts w:ascii="Cambria Math" w:hAnsi="Cambria Math"/>
      <w:sz w:val="22"/>
      <w:szCs w:val="24"/>
    </w:rPr>
  </w:style>
  <w:style w:type="paragraph" w:customStyle="1" w:styleId="StyleCaptionCentered">
    <w:name w:val="Style Caption + Centered"/>
    <w:basedOn w:val="Caption"/>
    <w:autoRedefine/>
    <w:rsid w:val="00691DF8"/>
    <w:pPr>
      <w:keepNext/>
      <w:spacing w:after="120"/>
      <w:jc w:val="center"/>
    </w:pPr>
    <w:rPr>
      <w:sz w:val="22"/>
    </w:rPr>
  </w:style>
  <w:style w:type="paragraph" w:styleId="TOC5">
    <w:name w:val="toc 5"/>
    <w:basedOn w:val="Normal"/>
    <w:next w:val="Normal"/>
    <w:autoRedefine/>
    <w:uiPriority w:val="39"/>
    <w:rsid w:val="000D5EE3"/>
    <w:pPr>
      <w:ind w:left="965"/>
    </w:pPr>
    <w:rPr>
      <w:i/>
      <w:sz w:val="20"/>
    </w:rPr>
  </w:style>
  <w:style w:type="paragraph" w:styleId="Title">
    <w:name w:val="Title"/>
    <w:basedOn w:val="Normal"/>
    <w:link w:val="TitleChar"/>
    <w:qFormat/>
    <w:rsid w:val="000D676F"/>
    <w:pPr>
      <w:spacing w:before="240" w:after="60"/>
      <w:ind w:right="720"/>
      <w:jc w:val="center"/>
    </w:pPr>
    <w:rPr>
      <w:rFonts w:ascii="Arial" w:hAnsi="Arial"/>
      <w:b/>
      <w:kern w:val="28"/>
      <w:sz w:val="32"/>
      <w:szCs w:val="20"/>
      <w:lang w:val="en-GB"/>
    </w:rPr>
  </w:style>
  <w:style w:type="character" w:customStyle="1" w:styleId="TitleChar">
    <w:name w:val="Title Char"/>
    <w:basedOn w:val="DefaultParagraphFont"/>
    <w:link w:val="Title"/>
    <w:rsid w:val="000D676F"/>
    <w:rPr>
      <w:rFonts w:ascii="Arial" w:hAnsi="Arial"/>
      <w:b/>
      <w:kern w:val="28"/>
      <w:sz w:val="32"/>
      <w:lang w:val="en-GB"/>
    </w:rPr>
  </w:style>
  <w:style w:type="paragraph" w:styleId="ListParagraph">
    <w:name w:val="List Paragraph"/>
    <w:basedOn w:val="Normal"/>
    <w:uiPriority w:val="34"/>
    <w:qFormat/>
    <w:rsid w:val="00DB0398"/>
    <w:pPr>
      <w:ind w:left="720"/>
    </w:pPr>
  </w:style>
  <w:style w:type="paragraph" w:styleId="NormalWeb">
    <w:name w:val="Normal (Web)"/>
    <w:basedOn w:val="Normal"/>
    <w:uiPriority w:val="99"/>
    <w:unhideWhenUsed/>
    <w:rsid w:val="00E443F4"/>
    <w:pPr>
      <w:spacing w:before="100" w:beforeAutospacing="1" w:after="100" w:afterAutospacing="1"/>
    </w:pPr>
    <w:rPr>
      <w:rFonts w:ascii="Times New Roman" w:eastAsiaTheme="minorEastAsia" w:hAnsi="Times New Roman"/>
      <w:sz w:val="24"/>
      <w:szCs w:val="24"/>
    </w:rPr>
  </w:style>
  <w:style w:type="paragraph" w:customStyle="1" w:styleId="Normal11pt">
    <w:name w:val="Normal11pt"/>
    <w:basedOn w:val="Normal"/>
    <w:link w:val="Normal11ptChar"/>
    <w:rsid w:val="001B650D"/>
    <w:pPr>
      <w:spacing w:after="120"/>
      <w:jc w:val="both"/>
    </w:pPr>
    <w:rPr>
      <w:rFonts w:ascii="Times New Roman" w:eastAsia="Batang" w:hAnsi="Times New Roman"/>
      <w:szCs w:val="20"/>
    </w:rPr>
  </w:style>
  <w:style w:type="character" w:customStyle="1" w:styleId="Normal11ptChar">
    <w:name w:val="Normal11pt Char"/>
    <w:basedOn w:val="DefaultParagraphFont"/>
    <w:link w:val="Normal11pt"/>
    <w:rsid w:val="001B650D"/>
    <w:rPr>
      <w:rFonts w:eastAsia="Batang"/>
      <w:sz w:val="22"/>
    </w:rPr>
  </w:style>
  <w:style w:type="paragraph" w:customStyle="1" w:styleId="Where">
    <w:name w:val="Where"/>
    <w:rsid w:val="001B650D"/>
    <w:pPr>
      <w:tabs>
        <w:tab w:val="left" w:pos="1440"/>
        <w:tab w:val="left" w:pos="2790"/>
      </w:tabs>
      <w:overflowPunct w:val="0"/>
      <w:autoSpaceDE w:val="0"/>
      <w:autoSpaceDN w:val="0"/>
      <w:adjustRightInd w:val="0"/>
      <w:ind w:left="3067" w:hanging="3067"/>
      <w:textAlignment w:val="baseline"/>
    </w:pPr>
    <w:rPr>
      <w:sz w:val="22"/>
      <w:lang w:eastAsia="ko-KR"/>
    </w:rPr>
  </w:style>
  <w:style w:type="paragraph" w:customStyle="1" w:styleId="StyleFigureRight">
    <w:name w:val="Style Figure + Right"/>
    <w:basedOn w:val="Figure"/>
    <w:rsid w:val="008A1CF6"/>
    <w:pPr>
      <w:spacing w:after="0"/>
      <w:jc w:val="right"/>
    </w:pPr>
    <w:rPr>
      <w:rFonts w:eastAsia="Times New Roman"/>
      <w:iCs/>
      <w:szCs w:val="20"/>
    </w:rPr>
  </w:style>
  <w:style w:type="character" w:customStyle="1" w:styleId="FooterChar">
    <w:name w:val="Footer Char"/>
    <w:basedOn w:val="DefaultParagraphFont"/>
    <w:link w:val="Footer"/>
    <w:uiPriority w:val="99"/>
    <w:rsid w:val="00087A88"/>
    <w:rPr>
      <w:rFonts w:ascii="Calibri" w:eastAsiaTheme="minorHAnsi" w:hAnsi="Calibri"/>
      <w:sz w:val="22"/>
      <w:szCs w:val="22"/>
    </w:rPr>
  </w:style>
  <w:style w:type="character" w:customStyle="1" w:styleId="Heading1Char">
    <w:name w:val="Heading 1 Char"/>
    <w:basedOn w:val="DefaultParagraphFont"/>
    <w:link w:val="Heading1"/>
    <w:rsid w:val="00161DCD"/>
    <w:rPr>
      <w:rFonts w:ascii="Tahoma" w:eastAsiaTheme="minorHAnsi" w:hAnsi="Tahoma" w:cs="Arial"/>
      <w:b/>
      <w:bCs/>
      <w:caps/>
      <w:kern w:val="32"/>
      <w:sz w:val="22"/>
      <w:szCs w:val="32"/>
    </w:rPr>
  </w:style>
  <w:style w:type="character" w:customStyle="1" w:styleId="Heading2Char">
    <w:name w:val="Heading 2 Char"/>
    <w:basedOn w:val="DefaultParagraphFont"/>
    <w:link w:val="Heading2"/>
    <w:rsid w:val="009650B7"/>
    <w:rPr>
      <w:rFonts w:ascii="Tahoma" w:eastAsiaTheme="minorHAnsi" w:hAnsi="Tahoma" w:cs="Arial"/>
      <w:b/>
      <w:bCs/>
      <w:iCs/>
      <w:sz w:val="22"/>
      <w:szCs w:val="28"/>
    </w:rPr>
  </w:style>
  <w:style w:type="character" w:customStyle="1" w:styleId="Heading3Char">
    <w:name w:val="Heading 3 Char"/>
    <w:basedOn w:val="DefaultParagraphFont"/>
    <w:link w:val="Heading3"/>
    <w:rsid w:val="00161DCD"/>
    <w:rPr>
      <w:rFonts w:ascii="Tahoma" w:eastAsiaTheme="minorHAnsi" w:hAnsi="Tahoma" w:cs="Arial"/>
      <w:b/>
      <w:bCs/>
      <w:sz w:val="22"/>
      <w:szCs w:val="26"/>
    </w:rPr>
  </w:style>
  <w:style w:type="paragraph" w:styleId="NoSpacing">
    <w:name w:val="No Spacing"/>
    <w:basedOn w:val="Normal"/>
    <w:link w:val="NoSpacingChar"/>
    <w:uiPriority w:val="1"/>
    <w:qFormat/>
    <w:rsid w:val="00C576AF"/>
    <w:rPr>
      <w:rFonts w:ascii="Times New Roman" w:hAnsi="Times New Roman"/>
      <w:sz w:val="24"/>
      <w:lang w:val="en-CA"/>
    </w:rPr>
  </w:style>
  <w:style w:type="paragraph" w:customStyle="1" w:styleId="Default">
    <w:name w:val="Default"/>
    <w:rsid w:val="0015340D"/>
    <w:pPr>
      <w:autoSpaceDE w:val="0"/>
      <w:autoSpaceDN w:val="0"/>
      <w:adjustRightInd w:val="0"/>
    </w:pPr>
    <w:rPr>
      <w:rFonts w:ascii="Calibri" w:eastAsiaTheme="minorHAnsi" w:hAnsi="Calibri" w:cs="Calibri"/>
      <w:color w:val="000000"/>
      <w:sz w:val="24"/>
      <w:szCs w:val="24"/>
      <w:lang w:val="en-CA"/>
    </w:rPr>
  </w:style>
  <w:style w:type="character" w:styleId="Emphasis">
    <w:name w:val="Emphasis"/>
    <w:basedOn w:val="DefaultParagraphFont"/>
    <w:qFormat/>
    <w:rsid w:val="001B0109"/>
    <w:rPr>
      <w:i/>
      <w:iCs/>
    </w:rPr>
  </w:style>
  <w:style w:type="character" w:customStyle="1" w:styleId="NoSpacingChar">
    <w:name w:val="No Spacing Char"/>
    <w:basedOn w:val="DefaultParagraphFont"/>
    <w:link w:val="NoSpacing"/>
    <w:uiPriority w:val="1"/>
    <w:rsid w:val="00D24B3F"/>
    <w:rPr>
      <w:rFonts w:eastAsiaTheme="minorHAnsi"/>
      <w:sz w:val="24"/>
      <w:szCs w:val="22"/>
      <w:lang w:val="en-CA"/>
    </w:rPr>
  </w:style>
  <w:style w:type="paragraph" w:customStyle="1" w:styleId="paragraph">
    <w:name w:val="paragraph"/>
    <w:basedOn w:val="Normal"/>
    <w:link w:val="paragraphChar"/>
    <w:rsid w:val="000F7888"/>
    <w:pPr>
      <w:spacing w:before="100" w:beforeAutospacing="1" w:after="100" w:afterAutospacing="1"/>
    </w:pPr>
    <w:rPr>
      <w:rFonts w:ascii="Times New Roman" w:eastAsia="Times New Roman" w:hAnsi="Times New Roman"/>
      <w:sz w:val="24"/>
      <w:szCs w:val="24"/>
      <w:lang w:val="en-CA" w:eastAsia="en-CA"/>
    </w:rPr>
  </w:style>
  <w:style w:type="character" w:customStyle="1" w:styleId="normaltextrun">
    <w:name w:val="normaltextrun"/>
    <w:basedOn w:val="DefaultParagraphFont"/>
    <w:rsid w:val="000F7888"/>
  </w:style>
  <w:style w:type="character" w:customStyle="1" w:styleId="eop">
    <w:name w:val="eop"/>
    <w:basedOn w:val="DefaultParagraphFont"/>
    <w:rsid w:val="000F7888"/>
  </w:style>
  <w:style w:type="character" w:customStyle="1" w:styleId="paragraphChar">
    <w:name w:val="paragraph Char"/>
    <w:basedOn w:val="DefaultParagraphFont"/>
    <w:link w:val="paragraph"/>
    <w:rsid w:val="000F7888"/>
    <w:rPr>
      <w:sz w:val="24"/>
      <w:szCs w:val="24"/>
      <w:lang w:val="en-CA" w:eastAsia="en-CA"/>
    </w:rPr>
  </w:style>
  <w:style w:type="table" w:styleId="GridTable4">
    <w:name w:val="Grid Table 4"/>
    <w:basedOn w:val="TableNormal"/>
    <w:uiPriority w:val="49"/>
    <w:rsid w:val="00153D2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153D2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CommentReference">
    <w:name w:val="annotation reference"/>
    <w:basedOn w:val="DefaultParagraphFont"/>
    <w:uiPriority w:val="99"/>
    <w:semiHidden/>
    <w:unhideWhenUsed/>
    <w:rsid w:val="00A92B1B"/>
    <w:rPr>
      <w:sz w:val="16"/>
      <w:szCs w:val="16"/>
    </w:rPr>
  </w:style>
  <w:style w:type="paragraph" w:styleId="CommentText">
    <w:name w:val="annotation text"/>
    <w:basedOn w:val="Normal"/>
    <w:link w:val="CommentTextChar"/>
    <w:uiPriority w:val="99"/>
    <w:semiHidden/>
    <w:unhideWhenUsed/>
    <w:rsid w:val="00A92B1B"/>
    <w:rPr>
      <w:rFonts w:asciiTheme="minorHAnsi" w:hAnsiTheme="minorHAnsi" w:cstheme="minorBidi"/>
      <w:sz w:val="20"/>
      <w:szCs w:val="20"/>
      <w:lang w:val="en-CA"/>
    </w:rPr>
  </w:style>
  <w:style w:type="character" w:customStyle="1" w:styleId="CommentTextChar">
    <w:name w:val="Comment Text Char"/>
    <w:basedOn w:val="DefaultParagraphFont"/>
    <w:link w:val="CommentText"/>
    <w:uiPriority w:val="99"/>
    <w:semiHidden/>
    <w:rsid w:val="00A92B1B"/>
    <w:rPr>
      <w:rFonts w:asciiTheme="minorHAnsi" w:eastAsiaTheme="minorHAnsi" w:hAnsiTheme="minorHAnsi" w:cstheme="minorBidi"/>
      <w:lang w:val="en-CA"/>
    </w:rPr>
  </w:style>
  <w:style w:type="character" w:customStyle="1" w:styleId="Heading4Char">
    <w:name w:val="Heading 4 Char"/>
    <w:basedOn w:val="DefaultParagraphFont"/>
    <w:link w:val="Heading4"/>
    <w:rsid w:val="002227ED"/>
    <w:rPr>
      <w:rFonts w:ascii="Tahoma" w:eastAsiaTheme="minorHAnsi" w:hAnsi="Tahoma" w:cs="Arial"/>
      <w:b/>
      <w:bCs/>
      <w:sz w:val="22"/>
      <w:szCs w:val="28"/>
    </w:rPr>
  </w:style>
  <w:style w:type="character" w:customStyle="1" w:styleId="Heading5Char">
    <w:name w:val="Heading 5 Char"/>
    <w:basedOn w:val="DefaultParagraphFont"/>
    <w:link w:val="Heading5"/>
    <w:rsid w:val="002227ED"/>
    <w:rPr>
      <w:rFonts w:ascii="Tahoma" w:eastAsiaTheme="minorHAnsi" w:hAnsi="Tahoma"/>
      <w:b/>
      <w:bCs/>
      <w:i/>
      <w:iCs/>
      <w:sz w:val="22"/>
      <w:szCs w:val="26"/>
    </w:rPr>
  </w:style>
  <w:style w:type="character" w:customStyle="1" w:styleId="Heading6Char">
    <w:name w:val="Heading 6 Char"/>
    <w:basedOn w:val="DefaultParagraphFont"/>
    <w:link w:val="Heading6"/>
    <w:rsid w:val="002227ED"/>
    <w:rPr>
      <w:rFonts w:ascii="Calibri" w:eastAsiaTheme="minorHAnsi" w:hAnsi="Calibri"/>
      <w:b/>
      <w:bCs/>
      <w:sz w:val="22"/>
      <w:szCs w:val="22"/>
    </w:rPr>
  </w:style>
  <w:style w:type="character" w:customStyle="1" w:styleId="Heading7Char">
    <w:name w:val="Heading 7 Char"/>
    <w:basedOn w:val="DefaultParagraphFont"/>
    <w:link w:val="Heading7"/>
    <w:rsid w:val="002227ED"/>
    <w:rPr>
      <w:rFonts w:ascii="Calibri" w:eastAsiaTheme="minorHAnsi" w:hAnsi="Calibri"/>
      <w:sz w:val="22"/>
      <w:szCs w:val="22"/>
    </w:rPr>
  </w:style>
  <w:style w:type="character" w:customStyle="1" w:styleId="Heading8Char">
    <w:name w:val="Heading 8 Char"/>
    <w:basedOn w:val="DefaultParagraphFont"/>
    <w:link w:val="Heading8"/>
    <w:rsid w:val="002227ED"/>
    <w:rPr>
      <w:rFonts w:ascii="Calibri" w:eastAsiaTheme="minorHAnsi" w:hAnsi="Calibri"/>
      <w:i/>
      <w:iCs/>
      <w:sz w:val="22"/>
      <w:szCs w:val="22"/>
    </w:rPr>
  </w:style>
  <w:style w:type="character" w:customStyle="1" w:styleId="Heading9Char">
    <w:name w:val="Heading 9 Char"/>
    <w:basedOn w:val="DefaultParagraphFont"/>
    <w:link w:val="Heading9"/>
    <w:rsid w:val="002227ED"/>
    <w:rPr>
      <w:rFonts w:ascii="Arial" w:eastAsiaTheme="minorHAnsi" w:hAnsi="Arial" w:cs="Arial"/>
      <w:sz w:val="22"/>
      <w:szCs w:val="22"/>
    </w:rPr>
  </w:style>
  <w:style w:type="character" w:customStyle="1" w:styleId="HeaderChar">
    <w:name w:val="Header Char"/>
    <w:basedOn w:val="DefaultParagraphFont"/>
    <w:link w:val="Header"/>
    <w:rsid w:val="002227ED"/>
    <w:rPr>
      <w:rFonts w:ascii="Calibri" w:eastAsiaTheme="minorHAnsi" w:hAnsi="Calibri"/>
      <w:sz w:val="22"/>
      <w:szCs w:val="22"/>
    </w:rPr>
  </w:style>
  <w:style w:type="character" w:styleId="UnresolvedMention">
    <w:name w:val="Unresolved Mention"/>
    <w:basedOn w:val="DefaultParagraphFont"/>
    <w:uiPriority w:val="99"/>
    <w:semiHidden/>
    <w:unhideWhenUsed/>
    <w:rsid w:val="004202A0"/>
    <w:rPr>
      <w:color w:val="605E5C"/>
      <w:shd w:val="clear" w:color="auto" w:fill="E1DFDD"/>
    </w:rPr>
  </w:style>
  <w:style w:type="character" w:styleId="FollowedHyperlink">
    <w:name w:val="FollowedHyperlink"/>
    <w:basedOn w:val="DefaultParagraphFont"/>
    <w:uiPriority w:val="99"/>
    <w:semiHidden/>
    <w:unhideWhenUsed/>
    <w:rsid w:val="004202A0"/>
    <w:rPr>
      <w:color w:val="954F72"/>
      <w:u w:val="single"/>
    </w:rPr>
  </w:style>
  <w:style w:type="paragraph" w:customStyle="1" w:styleId="msonormal0">
    <w:name w:val="msonormal"/>
    <w:basedOn w:val="Normal"/>
    <w:rsid w:val="004202A0"/>
    <w:pPr>
      <w:spacing w:before="100" w:beforeAutospacing="1" w:after="100" w:afterAutospacing="1"/>
    </w:pPr>
    <w:rPr>
      <w:rFonts w:ascii="Times New Roman" w:eastAsia="Times New Roman" w:hAnsi="Times New Roman"/>
      <w:sz w:val="24"/>
      <w:szCs w:val="24"/>
      <w:lang w:val="en-CA" w:eastAsia="en-CA"/>
    </w:rPr>
  </w:style>
  <w:style w:type="paragraph" w:styleId="CommentSubject">
    <w:name w:val="annotation subject"/>
    <w:basedOn w:val="CommentText"/>
    <w:next w:val="CommentText"/>
    <w:link w:val="CommentSubjectChar"/>
    <w:semiHidden/>
    <w:unhideWhenUsed/>
    <w:rsid w:val="004042A4"/>
    <w:rPr>
      <w:rFonts w:ascii="Calibri" w:hAnsi="Calibri" w:cs="Times New Roman"/>
      <w:b/>
      <w:bCs/>
      <w:lang w:val="en-US"/>
    </w:rPr>
  </w:style>
  <w:style w:type="character" w:customStyle="1" w:styleId="CommentSubjectChar">
    <w:name w:val="Comment Subject Char"/>
    <w:basedOn w:val="CommentTextChar"/>
    <w:link w:val="CommentSubject"/>
    <w:semiHidden/>
    <w:rsid w:val="004042A4"/>
    <w:rPr>
      <w:rFonts w:ascii="Calibri" w:eastAsiaTheme="minorHAnsi" w:hAnsi="Calibri" w:cstheme="minorBidi"/>
      <w:b/>
      <w:bCs/>
      <w:lang w:val="en-CA"/>
    </w:rPr>
  </w:style>
  <w:style w:type="table" w:customStyle="1" w:styleId="ListTable31">
    <w:name w:val="List Table 31"/>
    <w:basedOn w:val="TableNormal"/>
    <w:next w:val="ListTable3"/>
    <w:uiPriority w:val="48"/>
    <w:rsid w:val="00A31954"/>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Revision">
    <w:name w:val="Revision"/>
    <w:hidden/>
    <w:uiPriority w:val="99"/>
    <w:semiHidden/>
    <w:rsid w:val="00533E2F"/>
    <w:rPr>
      <w:rFonts w:ascii="Calibri" w:eastAsiaTheme="minorHAnsi" w:hAnsi="Calibri"/>
      <w:sz w:val="22"/>
      <w:szCs w:val="22"/>
    </w:rPr>
  </w:style>
  <w:style w:type="table" w:customStyle="1" w:styleId="ListTable32">
    <w:name w:val="List Table 32"/>
    <w:basedOn w:val="TableNormal"/>
    <w:next w:val="ListTable3"/>
    <w:uiPriority w:val="48"/>
    <w:rsid w:val="00572005"/>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ableofFigures">
    <w:name w:val="table of figures"/>
    <w:basedOn w:val="Normal"/>
    <w:next w:val="Normal"/>
    <w:uiPriority w:val="99"/>
    <w:unhideWhenUsed/>
    <w:rsid w:val="00F203C5"/>
  </w:style>
  <w:style w:type="paragraph" w:styleId="TOCHeading">
    <w:name w:val="TOC Heading"/>
    <w:basedOn w:val="Heading1"/>
    <w:next w:val="Normal"/>
    <w:uiPriority w:val="39"/>
    <w:unhideWhenUsed/>
    <w:qFormat/>
    <w:rsid w:val="00F5618D"/>
    <w:pPr>
      <w:keepLines/>
      <w:numPr>
        <w:numId w:val="0"/>
      </w:numPr>
      <w:spacing w:after="0" w:line="259" w:lineRule="auto"/>
      <w:outlineLvl w:val="9"/>
    </w:pPr>
    <w:rPr>
      <w:rFonts w:asciiTheme="majorHAnsi" w:eastAsiaTheme="majorEastAsia" w:hAnsiTheme="majorHAnsi" w:cstheme="majorBidi"/>
      <w:b w:val="0"/>
      <w:bCs w:val="0"/>
      <w:cap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0825">
      <w:bodyDiv w:val="1"/>
      <w:marLeft w:val="0"/>
      <w:marRight w:val="0"/>
      <w:marTop w:val="0"/>
      <w:marBottom w:val="0"/>
      <w:divBdr>
        <w:top w:val="none" w:sz="0" w:space="0" w:color="auto"/>
        <w:left w:val="none" w:sz="0" w:space="0" w:color="auto"/>
        <w:bottom w:val="none" w:sz="0" w:space="0" w:color="auto"/>
        <w:right w:val="none" w:sz="0" w:space="0" w:color="auto"/>
      </w:divBdr>
      <w:divsChild>
        <w:div w:id="399524435">
          <w:marLeft w:val="0"/>
          <w:marRight w:val="0"/>
          <w:marTop w:val="0"/>
          <w:marBottom w:val="0"/>
          <w:divBdr>
            <w:top w:val="none" w:sz="0" w:space="0" w:color="auto"/>
            <w:left w:val="none" w:sz="0" w:space="0" w:color="auto"/>
            <w:bottom w:val="none" w:sz="0" w:space="0" w:color="auto"/>
            <w:right w:val="none" w:sz="0" w:space="0" w:color="auto"/>
          </w:divBdr>
          <w:divsChild>
            <w:div w:id="1512722898">
              <w:marLeft w:val="0"/>
              <w:marRight w:val="0"/>
              <w:marTop w:val="0"/>
              <w:marBottom w:val="0"/>
              <w:divBdr>
                <w:top w:val="none" w:sz="0" w:space="0" w:color="auto"/>
                <w:left w:val="none" w:sz="0" w:space="0" w:color="auto"/>
                <w:bottom w:val="none" w:sz="0" w:space="0" w:color="auto"/>
                <w:right w:val="none" w:sz="0" w:space="0" w:color="auto"/>
              </w:divBdr>
              <w:divsChild>
                <w:div w:id="14177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086">
      <w:marLeft w:val="0"/>
      <w:marRight w:val="0"/>
      <w:marTop w:val="0"/>
      <w:marBottom w:val="0"/>
      <w:divBdr>
        <w:top w:val="none" w:sz="0" w:space="0" w:color="auto"/>
        <w:left w:val="none" w:sz="0" w:space="0" w:color="auto"/>
        <w:bottom w:val="none" w:sz="0" w:space="0" w:color="auto"/>
        <w:right w:val="none" w:sz="0" w:space="0" w:color="auto"/>
      </w:divBdr>
      <w:divsChild>
        <w:div w:id="1673531783">
          <w:marLeft w:val="0"/>
          <w:marRight w:val="0"/>
          <w:marTop w:val="0"/>
          <w:marBottom w:val="0"/>
          <w:divBdr>
            <w:top w:val="none" w:sz="0" w:space="0" w:color="auto"/>
            <w:left w:val="none" w:sz="0" w:space="0" w:color="auto"/>
            <w:bottom w:val="none" w:sz="0" w:space="0" w:color="auto"/>
            <w:right w:val="none" w:sz="0" w:space="0" w:color="auto"/>
          </w:divBdr>
        </w:div>
      </w:divsChild>
    </w:div>
    <w:div w:id="17004732">
      <w:marLeft w:val="0"/>
      <w:marRight w:val="0"/>
      <w:marTop w:val="0"/>
      <w:marBottom w:val="0"/>
      <w:divBdr>
        <w:top w:val="none" w:sz="0" w:space="0" w:color="auto"/>
        <w:left w:val="none" w:sz="0" w:space="0" w:color="auto"/>
        <w:bottom w:val="none" w:sz="0" w:space="0" w:color="auto"/>
        <w:right w:val="none" w:sz="0" w:space="0" w:color="auto"/>
      </w:divBdr>
      <w:divsChild>
        <w:div w:id="1903639226">
          <w:marLeft w:val="0"/>
          <w:marRight w:val="0"/>
          <w:marTop w:val="0"/>
          <w:marBottom w:val="0"/>
          <w:divBdr>
            <w:top w:val="none" w:sz="0" w:space="0" w:color="auto"/>
            <w:left w:val="none" w:sz="0" w:space="0" w:color="auto"/>
            <w:bottom w:val="none" w:sz="0" w:space="0" w:color="auto"/>
            <w:right w:val="none" w:sz="0" w:space="0" w:color="auto"/>
          </w:divBdr>
        </w:div>
      </w:divsChild>
    </w:div>
    <w:div w:id="20518025">
      <w:bodyDiv w:val="1"/>
      <w:marLeft w:val="0"/>
      <w:marRight w:val="0"/>
      <w:marTop w:val="0"/>
      <w:marBottom w:val="0"/>
      <w:divBdr>
        <w:top w:val="none" w:sz="0" w:space="0" w:color="auto"/>
        <w:left w:val="none" w:sz="0" w:space="0" w:color="auto"/>
        <w:bottom w:val="none" w:sz="0" w:space="0" w:color="auto"/>
        <w:right w:val="none" w:sz="0" w:space="0" w:color="auto"/>
      </w:divBdr>
    </w:div>
    <w:div w:id="20670681">
      <w:marLeft w:val="0"/>
      <w:marRight w:val="0"/>
      <w:marTop w:val="0"/>
      <w:marBottom w:val="0"/>
      <w:divBdr>
        <w:top w:val="none" w:sz="0" w:space="0" w:color="auto"/>
        <w:left w:val="none" w:sz="0" w:space="0" w:color="auto"/>
        <w:bottom w:val="none" w:sz="0" w:space="0" w:color="auto"/>
        <w:right w:val="none" w:sz="0" w:space="0" w:color="auto"/>
      </w:divBdr>
      <w:divsChild>
        <w:div w:id="929659402">
          <w:marLeft w:val="0"/>
          <w:marRight w:val="0"/>
          <w:marTop w:val="0"/>
          <w:marBottom w:val="0"/>
          <w:divBdr>
            <w:top w:val="none" w:sz="0" w:space="0" w:color="auto"/>
            <w:left w:val="none" w:sz="0" w:space="0" w:color="auto"/>
            <w:bottom w:val="none" w:sz="0" w:space="0" w:color="auto"/>
            <w:right w:val="none" w:sz="0" w:space="0" w:color="auto"/>
          </w:divBdr>
        </w:div>
      </w:divsChild>
    </w:div>
    <w:div w:id="31611884">
      <w:marLeft w:val="0"/>
      <w:marRight w:val="0"/>
      <w:marTop w:val="0"/>
      <w:marBottom w:val="0"/>
      <w:divBdr>
        <w:top w:val="none" w:sz="0" w:space="0" w:color="auto"/>
        <w:left w:val="none" w:sz="0" w:space="0" w:color="auto"/>
        <w:bottom w:val="none" w:sz="0" w:space="0" w:color="auto"/>
        <w:right w:val="none" w:sz="0" w:space="0" w:color="auto"/>
      </w:divBdr>
      <w:divsChild>
        <w:div w:id="1534415608">
          <w:marLeft w:val="0"/>
          <w:marRight w:val="0"/>
          <w:marTop w:val="0"/>
          <w:marBottom w:val="0"/>
          <w:divBdr>
            <w:top w:val="none" w:sz="0" w:space="0" w:color="auto"/>
            <w:left w:val="none" w:sz="0" w:space="0" w:color="auto"/>
            <w:bottom w:val="none" w:sz="0" w:space="0" w:color="auto"/>
            <w:right w:val="none" w:sz="0" w:space="0" w:color="auto"/>
          </w:divBdr>
        </w:div>
      </w:divsChild>
    </w:div>
    <w:div w:id="49422458">
      <w:marLeft w:val="0"/>
      <w:marRight w:val="0"/>
      <w:marTop w:val="0"/>
      <w:marBottom w:val="0"/>
      <w:divBdr>
        <w:top w:val="none" w:sz="0" w:space="0" w:color="auto"/>
        <w:left w:val="none" w:sz="0" w:space="0" w:color="auto"/>
        <w:bottom w:val="none" w:sz="0" w:space="0" w:color="auto"/>
        <w:right w:val="none" w:sz="0" w:space="0" w:color="auto"/>
      </w:divBdr>
      <w:divsChild>
        <w:div w:id="2025477052">
          <w:marLeft w:val="0"/>
          <w:marRight w:val="0"/>
          <w:marTop w:val="0"/>
          <w:marBottom w:val="0"/>
          <w:divBdr>
            <w:top w:val="none" w:sz="0" w:space="0" w:color="auto"/>
            <w:left w:val="none" w:sz="0" w:space="0" w:color="auto"/>
            <w:bottom w:val="none" w:sz="0" w:space="0" w:color="auto"/>
            <w:right w:val="none" w:sz="0" w:space="0" w:color="auto"/>
          </w:divBdr>
        </w:div>
      </w:divsChild>
    </w:div>
    <w:div w:id="50153514">
      <w:marLeft w:val="0"/>
      <w:marRight w:val="0"/>
      <w:marTop w:val="0"/>
      <w:marBottom w:val="0"/>
      <w:divBdr>
        <w:top w:val="none" w:sz="0" w:space="0" w:color="auto"/>
        <w:left w:val="none" w:sz="0" w:space="0" w:color="auto"/>
        <w:bottom w:val="none" w:sz="0" w:space="0" w:color="auto"/>
        <w:right w:val="none" w:sz="0" w:space="0" w:color="auto"/>
      </w:divBdr>
      <w:divsChild>
        <w:div w:id="1172136700">
          <w:marLeft w:val="0"/>
          <w:marRight w:val="0"/>
          <w:marTop w:val="0"/>
          <w:marBottom w:val="0"/>
          <w:divBdr>
            <w:top w:val="none" w:sz="0" w:space="0" w:color="auto"/>
            <w:left w:val="none" w:sz="0" w:space="0" w:color="auto"/>
            <w:bottom w:val="none" w:sz="0" w:space="0" w:color="auto"/>
            <w:right w:val="none" w:sz="0" w:space="0" w:color="auto"/>
          </w:divBdr>
        </w:div>
      </w:divsChild>
    </w:div>
    <w:div w:id="61753438">
      <w:marLeft w:val="0"/>
      <w:marRight w:val="0"/>
      <w:marTop w:val="0"/>
      <w:marBottom w:val="0"/>
      <w:divBdr>
        <w:top w:val="none" w:sz="0" w:space="0" w:color="auto"/>
        <w:left w:val="none" w:sz="0" w:space="0" w:color="auto"/>
        <w:bottom w:val="none" w:sz="0" w:space="0" w:color="auto"/>
        <w:right w:val="none" w:sz="0" w:space="0" w:color="auto"/>
      </w:divBdr>
      <w:divsChild>
        <w:div w:id="517696770">
          <w:marLeft w:val="0"/>
          <w:marRight w:val="0"/>
          <w:marTop w:val="0"/>
          <w:marBottom w:val="0"/>
          <w:divBdr>
            <w:top w:val="none" w:sz="0" w:space="0" w:color="auto"/>
            <w:left w:val="none" w:sz="0" w:space="0" w:color="auto"/>
            <w:bottom w:val="none" w:sz="0" w:space="0" w:color="auto"/>
            <w:right w:val="none" w:sz="0" w:space="0" w:color="auto"/>
          </w:divBdr>
        </w:div>
      </w:divsChild>
    </w:div>
    <w:div w:id="67582711">
      <w:bodyDiv w:val="1"/>
      <w:marLeft w:val="0"/>
      <w:marRight w:val="0"/>
      <w:marTop w:val="0"/>
      <w:marBottom w:val="0"/>
      <w:divBdr>
        <w:top w:val="none" w:sz="0" w:space="0" w:color="auto"/>
        <w:left w:val="none" w:sz="0" w:space="0" w:color="auto"/>
        <w:bottom w:val="none" w:sz="0" w:space="0" w:color="auto"/>
        <w:right w:val="none" w:sz="0" w:space="0" w:color="auto"/>
      </w:divBdr>
    </w:div>
    <w:div w:id="72317070">
      <w:marLeft w:val="0"/>
      <w:marRight w:val="0"/>
      <w:marTop w:val="0"/>
      <w:marBottom w:val="0"/>
      <w:divBdr>
        <w:top w:val="none" w:sz="0" w:space="0" w:color="auto"/>
        <w:left w:val="none" w:sz="0" w:space="0" w:color="auto"/>
        <w:bottom w:val="none" w:sz="0" w:space="0" w:color="auto"/>
        <w:right w:val="none" w:sz="0" w:space="0" w:color="auto"/>
      </w:divBdr>
      <w:divsChild>
        <w:div w:id="1247612769">
          <w:marLeft w:val="0"/>
          <w:marRight w:val="0"/>
          <w:marTop w:val="0"/>
          <w:marBottom w:val="0"/>
          <w:divBdr>
            <w:top w:val="none" w:sz="0" w:space="0" w:color="auto"/>
            <w:left w:val="none" w:sz="0" w:space="0" w:color="auto"/>
            <w:bottom w:val="none" w:sz="0" w:space="0" w:color="auto"/>
            <w:right w:val="none" w:sz="0" w:space="0" w:color="auto"/>
          </w:divBdr>
        </w:div>
      </w:divsChild>
    </w:div>
    <w:div w:id="89738404">
      <w:bodyDiv w:val="1"/>
      <w:marLeft w:val="0"/>
      <w:marRight w:val="0"/>
      <w:marTop w:val="0"/>
      <w:marBottom w:val="0"/>
      <w:divBdr>
        <w:top w:val="none" w:sz="0" w:space="0" w:color="auto"/>
        <w:left w:val="none" w:sz="0" w:space="0" w:color="auto"/>
        <w:bottom w:val="none" w:sz="0" w:space="0" w:color="auto"/>
        <w:right w:val="none" w:sz="0" w:space="0" w:color="auto"/>
      </w:divBdr>
    </w:div>
    <w:div w:id="100494214">
      <w:bodyDiv w:val="1"/>
      <w:marLeft w:val="0"/>
      <w:marRight w:val="0"/>
      <w:marTop w:val="0"/>
      <w:marBottom w:val="0"/>
      <w:divBdr>
        <w:top w:val="none" w:sz="0" w:space="0" w:color="auto"/>
        <w:left w:val="none" w:sz="0" w:space="0" w:color="auto"/>
        <w:bottom w:val="none" w:sz="0" w:space="0" w:color="auto"/>
        <w:right w:val="none" w:sz="0" w:space="0" w:color="auto"/>
      </w:divBdr>
    </w:div>
    <w:div w:id="104809358">
      <w:marLeft w:val="0"/>
      <w:marRight w:val="0"/>
      <w:marTop w:val="0"/>
      <w:marBottom w:val="0"/>
      <w:divBdr>
        <w:top w:val="none" w:sz="0" w:space="0" w:color="auto"/>
        <w:left w:val="none" w:sz="0" w:space="0" w:color="auto"/>
        <w:bottom w:val="none" w:sz="0" w:space="0" w:color="auto"/>
        <w:right w:val="none" w:sz="0" w:space="0" w:color="auto"/>
      </w:divBdr>
      <w:divsChild>
        <w:div w:id="119301524">
          <w:marLeft w:val="0"/>
          <w:marRight w:val="0"/>
          <w:marTop w:val="0"/>
          <w:marBottom w:val="0"/>
          <w:divBdr>
            <w:top w:val="none" w:sz="0" w:space="0" w:color="auto"/>
            <w:left w:val="none" w:sz="0" w:space="0" w:color="auto"/>
            <w:bottom w:val="none" w:sz="0" w:space="0" w:color="auto"/>
            <w:right w:val="none" w:sz="0" w:space="0" w:color="auto"/>
          </w:divBdr>
        </w:div>
      </w:divsChild>
    </w:div>
    <w:div w:id="116266325">
      <w:marLeft w:val="0"/>
      <w:marRight w:val="0"/>
      <w:marTop w:val="0"/>
      <w:marBottom w:val="0"/>
      <w:divBdr>
        <w:top w:val="none" w:sz="0" w:space="0" w:color="auto"/>
        <w:left w:val="none" w:sz="0" w:space="0" w:color="auto"/>
        <w:bottom w:val="none" w:sz="0" w:space="0" w:color="auto"/>
        <w:right w:val="none" w:sz="0" w:space="0" w:color="auto"/>
      </w:divBdr>
      <w:divsChild>
        <w:div w:id="685792843">
          <w:marLeft w:val="0"/>
          <w:marRight w:val="0"/>
          <w:marTop w:val="0"/>
          <w:marBottom w:val="0"/>
          <w:divBdr>
            <w:top w:val="none" w:sz="0" w:space="0" w:color="auto"/>
            <w:left w:val="none" w:sz="0" w:space="0" w:color="auto"/>
            <w:bottom w:val="none" w:sz="0" w:space="0" w:color="auto"/>
            <w:right w:val="none" w:sz="0" w:space="0" w:color="auto"/>
          </w:divBdr>
        </w:div>
      </w:divsChild>
    </w:div>
    <w:div w:id="131483442">
      <w:bodyDiv w:val="1"/>
      <w:marLeft w:val="0"/>
      <w:marRight w:val="0"/>
      <w:marTop w:val="0"/>
      <w:marBottom w:val="0"/>
      <w:divBdr>
        <w:top w:val="none" w:sz="0" w:space="0" w:color="auto"/>
        <w:left w:val="none" w:sz="0" w:space="0" w:color="auto"/>
        <w:bottom w:val="none" w:sz="0" w:space="0" w:color="auto"/>
        <w:right w:val="none" w:sz="0" w:space="0" w:color="auto"/>
      </w:divBdr>
    </w:div>
    <w:div w:id="164168912">
      <w:bodyDiv w:val="1"/>
      <w:marLeft w:val="0"/>
      <w:marRight w:val="0"/>
      <w:marTop w:val="0"/>
      <w:marBottom w:val="0"/>
      <w:divBdr>
        <w:top w:val="none" w:sz="0" w:space="0" w:color="auto"/>
        <w:left w:val="none" w:sz="0" w:space="0" w:color="auto"/>
        <w:bottom w:val="none" w:sz="0" w:space="0" w:color="auto"/>
        <w:right w:val="none" w:sz="0" w:space="0" w:color="auto"/>
      </w:divBdr>
      <w:divsChild>
        <w:div w:id="103228885">
          <w:marLeft w:val="0"/>
          <w:marRight w:val="0"/>
          <w:marTop w:val="0"/>
          <w:marBottom w:val="0"/>
          <w:divBdr>
            <w:top w:val="none" w:sz="0" w:space="0" w:color="auto"/>
            <w:left w:val="none" w:sz="0" w:space="0" w:color="auto"/>
            <w:bottom w:val="none" w:sz="0" w:space="0" w:color="auto"/>
            <w:right w:val="none" w:sz="0" w:space="0" w:color="auto"/>
          </w:divBdr>
          <w:divsChild>
            <w:div w:id="291831944">
              <w:marLeft w:val="0"/>
              <w:marRight w:val="0"/>
              <w:marTop w:val="0"/>
              <w:marBottom w:val="0"/>
              <w:divBdr>
                <w:top w:val="none" w:sz="0" w:space="0" w:color="auto"/>
                <w:left w:val="none" w:sz="0" w:space="0" w:color="auto"/>
                <w:bottom w:val="none" w:sz="0" w:space="0" w:color="auto"/>
                <w:right w:val="none" w:sz="0" w:space="0" w:color="auto"/>
              </w:divBdr>
            </w:div>
            <w:div w:id="487063892">
              <w:marLeft w:val="0"/>
              <w:marRight w:val="0"/>
              <w:marTop w:val="0"/>
              <w:marBottom w:val="0"/>
              <w:divBdr>
                <w:top w:val="none" w:sz="0" w:space="0" w:color="auto"/>
                <w:left w:val="none" w:sz="0" w:space="0" w:color="auto"/>
                <w:bottom w:val="none" w:sz="0" w:space="0" w:color="auto"/>
                <w:right w:val="none" w:sz="0" w:space="0" w:color="auto"/>
              </w:divBdr>
            </w:div>
            <w:div w:id="1431311487">
              <w:marLeft w:val="0"/>
              <w:marRight w:val="0"/>
              <w:marTop w:val="0"/>
              <w:marBottom w:val="0"/>
              <w:divBdr>
                <w:top w:val="none" w:sz="0" w:space="0" w:color="auto"/>
                <w:left w:val="none" w:sz="0" w:space="0" w:color="auto"/>
                <w:bottom w:val="none" w:sz="0" w:space="0" w:color="auto"/>
                <w:right w:val="none" w:sz="0" w:space="0" w:color="auto"/>
              </w:divBdr>
            </w:div>
            <w:div w:id="1646280911">
              <w:marLeft w:val="0"/>
              <w:marRight w:val="0"/>
              <w:marTop w:val="0"/>
              <w:marBottom w:val="0"/>
              <w:divBdr>
                <w:top w:val="none" w:sz="0" w:space="0" w:color="auto"/>
                <w:left w:val="none" w:sz="0" w:space="0" w:color="auto"/>
                <w:bottom w:val="none" w:sz="0" w:space="0" w:color="auto"/>
                <w:right w:val="none" w:sz="0" w:space="0" w:color="auto"/>
              </w:divBdr>
            </w:div>
            <w:div w:id="1880700992">
              <w:marLeft w:val="0"/>
              <w:marRight w:val="0"/>
              <w:marTop w:val="0"/>
              <w:marBottom w:val="0"/>
              <w:divBdr>
                <w:top w:val="none" w:sz="0" w:space="0" w:color="auto"/>
                <w:left w:val="none" w:sz="0" w:space="0" w:color="auto"/>
                <w:bottom w:val="none" w:sz="0" w:space="0" w:color="auto"/>
                <w:right w:val="none" w:sz="0" w:space="0" w:color="auto"/>
              </w:divBdr>
            </w:div>
          </w:divsChild>
        </w:div>
        <w:div w:id="134643596">
          <w:marLeft w:val="0"/>
          <w:marRight w:val="0"/>
          <w:marTop w:val="0"/>
          <w:marBottom w:val="0"/>
          <w:divBdr>
            <w:top w:val="none" w:sz="0" w:space="0" w:color="auto"/>
            <w:left w:val="none" w:sz="0" w:space="0" w:color="auto"/>
            <w:bottom w:val="none" w:sz="0" w:space="0" w:color="auto"/>
            <w:right w:val="none" w:sz="0" w:space="0" w:color="auto"/>
          </w:divBdr>
          <w:divsChild>
            <w:div w:id="976108979">
              <w:marLeft w:val="0"/>
              <w:marRight w:val="0"/>
              <w:marTop w:val="0"/>
              <w:marBottom w:val="0"/>
              <w:divBdr>
                <w:top w:val="none" w:sz="0" w:space="0" w:color="auto"/>
                <w:left w:val="none" w:sz="0" w:space="0" w:color="auto"/>
                <w:bottom w:val="none" w:sz="0" w:space="0" w:color="auto"/>
                <w:right w:val="none" w:sz="0" w:space="0" w:color="auto"/>
              </w:divBdr>
            </w:div>
            <w:div w:id="1070888818">
              <w:marLeft w:val="0"/>
              <w:marRight w:val="0"/>
              <w:marTop w:val="0"/>
              <w:marBottom w:val="0"/>
              <w:divBdr>
                <w:top w:val="none" w:sz="0" w:space="0" w:color="auto"/>
                <w:left w:val="none" w:sz="0" w:space="0" w:color="auto"/>
                <w:bottom w:val="none" w:sz="0" w:space="0" w:color="auto"/>
                <w:right w:val="none" w:sz="0" w:space="0" w:color="auto"/>
              </w:divBdr>
            </w:div>
            <w:div w:id="1331569111">
              <w:marLeft w:val="0"/>
              <w:marRight w:val="0"/>
              <w:marTop w:val="0"/>
              <w:marBottom w:val="0"/>
              <w:divBdr>
                <w:top w:val="none" w:sz="0" w:space="0" w:color="auto"/>
                <w:left w:val="none" w:sz="0" w:space="0" w:color="auto"/>
                <w:bottom w:val="none" w:sz="0" w:space="0" w:color="auto"/>
                <w:right w:val="none" w:sz="0" w:space="0" w:color="auto"/>
              </w:divBdr>
            </w:div>
            <w:div w:id="1629312563">
              <w:marLeft w:val="0"/>
              <w:marRight w:val="0"/>
              <w:marTop w:val="0"/>
              <w:marBottom w:val="0"/>
              <w:divBdr>
                <w:top w:val="none" w:sz="0" w:space="0" w:color="auto"/>
                <w:left w:val="none" w:sz="0" w:space="0" w:color="auto"/>
                <w:bottom w:val="none" w:sz="0" w:space="0" w:color="auto"/>
                <w:right w:val="none" w:sz="0" w:space="0" w:color="auto"/>
              </w:divBdr>
            </w:div>
            <w:div w:id="2020883189">
              <w:marLeft w:val="0"/>
              <w:marRight w:val="0"/>
              <w:marTop w:val="0"/>
              <w:marBottom w:val="0"/>
              <w:divBdr>
                <w:top w:val="none" w:sz="0" w:space="0" w:color="auto"/>
                <w:left w:val="none" w:sz="0" w:space="0" w:color="auto"/>
                <w:bottom w:val="none" w:sz="0" w:space="0" w:color="auto"/>
                <w:right w:val="none" w:sz="0" w:space="0" w:color="auto"/>
              </w:divBdr>
            </w:div>
          </w:divsChild>
        </w:div>
        <w:div w:id="491259957">
          <w:marLeft w:val="0"/>
          <w:marRight w:val="0"/>
          <w:marTop w:val="0"/>
          <w:marBottom w:val="0"/>
          <w:divBdr>
            <w:top w:val="none" w:sz="0" w:space="0" w:color="auto"/>
            <w:left w:val="none" w:sz="0" w:space="0" w:color="auto"/>
            <w:bottom w:val="none" w:sz="0" w:space="0" w:color="auto"/>
            <w:right w:val="none" w:sz="0" w:space="0" w:color="auto"/>
          </w:divBdr>
        </w:div>
        <w:div w:id="609046949">
          <w:marLeft w:val="0"/>
          <w:marRight w:val="0"/>
          <w:marTop w:val="0"/>
          <w:marBottom w:val="0"/>
          <w:divBdr>
            <w:top w:val="none" w:sz="0" w:space="0" w:color="auto"/>
            <w:left w:val="none" w:sz="0" w:space="0" w:color="auto"/>
            <w:bottom w:val="none" w:sz="0" w:space="0" w:color="auto"/>
            <w:right w:val="none" w:sz="0" w:space="0" w:color="auto"/>
          </w:divBdr>
          <w:divsChild>
            <w:div w:id="992374462">
              <w:marLeft w:val="0"/>
              <w:marRight w:val="0"/>
              <w:marTop w:val="0"/>
              <w:marBottom w:val="0"/>
              <w:divBdr>
                <w:top w:val="none" w:sz="0" w:space="0" w:color="auto"/>
                <w:left w:val="none" w:sz="0" w:space="0" w:color="auto"/>
                <w:bottom w:val="none" w:sz="0" w:space="0" w:color="auto"/>
                <w:right w:val="none" w:sz="0" w:space="0" w:color="auto"/>
              </w:divBdr>
            </w:div>
            <w:div w:id="1386417497">
              <w:marLeft w:val="0"/>
              <w:marRight w:val="0"/>
              <w:marTop w:val="0"/>
              <w:marBottom w:val="0"/>
              <w:divBdr>
                <w:top w:val="none" w:sz="0" w:space="0" w:color="auto"/>
                <w:left w:val="none" w:sz="0" w:space="0" w:color="auto"/>
                <w:bottom w:val="none" w:sz="0" w:space="0" w:color="auto"/>
                <w:right w:val="none" w:sz="0" w:space="0" w:color="auto"/>
              </w:divBdr>
            </w:div>
            <w:div w:id="1550074422">
              <w:marLeft w:val="0"/>
              <w:marRight w:val="0"/>
              <w:marTop w:val="0"/>
              <w:marBottom w:val="0"/>
              <w:divBdr>
                <w:top w:val="none" w:sz="0" w:space="0" w:color="auto"/>
                <w:left w:val="none" w:sz="0" w:space="0" w:color="auto"/>
                <w:bottom w:val="none" w:sz="0" w:space="0" w:color="auto"/>
                <w:right w:val="none" w:sz="0" w:space="0" w:color="auto"/>
              </w:divBdr>
            </w:div>
          </w:divsChild>
        </w:div>
        <w:div w:id="1023895122">
          <w:marLeft w:val="0"/>
          <w:marRight w:val="0"/>
          <w:marTop w:val="0"/>
          <w:marBottom w:val="0"/>
          <w:divBdr>
            <w:top w:val="none" w:sz="0" w:space="0" w:color="auto"/>
            <w:left w:val="none" w:sz="0" w:space="0" w:color="auto"/>
            <w:bottom w:val="none" w:sz="0" w:space="0" w:color="auto"/>
            <w:right w:val="none" w:sz="0" w:space="0" w:color="auto"/>
          </w:divBdr>
        </w:div>
        <w:div w:id="1189756307">
          <w:marLeft w:val="0"/>
          <w:marRight w:val="0"/>
          <w:marTop w:val="0"/>
          <w:marBottom w:val="0"/>
          <w:divBdr>
            <w:top w:val="none" w:sz="0" w:space="0" w:color="auto"/>
            <w:left w:val="none" w:sz="0" w:space="0" w:color="auto"/>
            <w:bottom w:val="none" w:sz="0" w:space="0" w:color="auto"/>
            <w:right w:val="none" w:sz="0" w:space="0" w:color="auto"/>
          </w:divBdr>
          <w:divsChild>
            <w:div w:id="162163566">
              <w:marLeft w:val="0"/>
              <w:marRight w:val="0"/>
              <w:marTop w:val="0"/>
              <w:marBottom w:val="0"/>
              <w:divBdr>
                <w:top w:val="none" w:sz="0" w:space="0" w:color="auto"/>
                <w:left w:val="none" w:sz="0" w:space="0" w:color="auto"/>
                <w:bottom w:val="none" w:sz="0" w:space="0" w:color="auto"/>
                <w:right w:val="none" w:sz="0" w:space="0" w:color="auto"/>
              </w:divBdr>
            </w:div>
            <w:div w:id="956981927">
              <w:marLeft w:val="0"/>
              <w:marRight w:val="0"/>
              <w:marTop w:val="0"/>
              <w:marBottom w:val="0"/>
              <w:divBdr>
                <w:top w:val="none" w:sz="0" w:space="0" w:color="auto"/>
                <w:left w:val="none" w:sz="0" w:space="0" w:color="auto"/>
                <w:bottom w:val="none" w:sz="0" w:space="0" w:color="auto"/>
                <w:right w:val="none" w:sz="0" w:space="0" w:color="auto"/>
              </w:divBdr>
            </w:div>
            <w:div w:id="1558738270">
              <w:marLeft w:val="0"/>
              <w:marRight w:val="0"/>
              <w:marTop w:val="0"/>
              <w:marBottom w:val="0"/>
              <w:divBdr>
                <w:top w:val="none" w:sz="0" w:space="0" w:color="auto"/>
                <w:left w:val="none" w:sz="0" w:space="0" w:color="auto"/>
                <w:bottom w:val="none" w:sz="0" w:space="0" w:color="auto"/>
                <w:right w:val="none" w:sz="0" w:space="0" w:color="auto"/>
              </w:divBdr>
            </w:div>
            <w:div w:id="1890531048">
              <w:marLeft w:val="0"/>
              <w:marRight w:val="0"/>
              <w:marTop w:val="0"/>
              <w:marBottom w:val="0"/>
              <w:divBdr>
                <w:top w:val="none" w:sz="0" w:space="0" w:color="auto"/>
                <w:left w:val="none" w:sz="0" w:space="0" w:color="auto"/>
                <w:bottom w:val="none" w:sz="0" w:space="0" w:color="auto"/>
                <w:right w:val="none" w:sz="0" w:space="0" w:color="auto"/>
              </w:divBdr>
            </w:div>
            <w:div w:id="2015914060">
              <w:marLeft w:val="0"/>
              <w:marRight w:val="0"/>
              <w:marTop w:val="0"/>
              <w:marBottom w:val="0"/>
              <w:divBdr>
                <w:top w:val="none" w:sz="0" w:space="0" w:color="auto"/>
                <w:left w:val="none" w:sz="0" w:space="0" w:color="auto"/>
                <w:bottom w:val="none" w:sz="0" w:space="0" w:color="auto"/>
                <w:right w:val="none" w:sz="0" w:space="0" w:color="auto"/>
              </w:divBdr>
            </w:div>
          </w:divsChild>
        </w:div>
        <w:div w:id="1805197147">
          <w:marLeft w:val="0"/>
          <w:marRight w:val="0"/>
          <w:marTop w:val="0"/>
          <w:marBottom w:val="0"/>
          <w:divBdr>
            <w:top w:val="none" w:sz="0" w:space="0" w:color="auto"/>
            <w:left w:val="none" w:sz="0" w:space="0" w:color="auto"/>
            <w:bottom w:val="none" w:sz="0" w:space="0" w:color="auto"/>
            <w:right w:val="none" w:sz="0" w:space="0" w:color="auto"/>
          </w:divBdr>
        </w:div>
        <w:div w:id="2062508827">
          <w:marLeft w:val="0"/>
          <w:marRight w:val="0"/>
          <w:marTop w:val="0"/>
          <w:marBottom w:val="0"/>
          <w:divBdr>
            <w:top w:val="none" w:sz="0" w:space="0" w:color="auto"/>
            <w:left w:val="none" w:sz="0" w:space="0" w:color="auto"/>
            <w:bottom w:val="none" w:sz="0" w:space="0" w:color="auto"/>
            <w:right w:val="none" w:sz="0" w:space="0" w:color="auto"/>
          </w:divBdr>
        </w:div>
      </w:divsChild>
    </w:div>
    <w:div w:id="165754806">
      <w:bodyDiv w:val="1"/>
      <w:marLeft w:val="0"/>
      <w:marRight w:val="0"/>
      <w:marTop w:val="0"/>
      <w:marBottom w:val="0"/>
      <w:divBdr>
        <w:top w:val="none" w:sz="0" w:space="0" w:color="auto"/>
        <w:left w:val="none" w:sz="0" w:space="0" w:color="auto"/>
        <w:bottom w:val="none" w:sz="0" w:space="0" w:color="auto"/>
        <w:right w:val="none" w:sz="0" w:space="0" w:color="auto"/>
      </w:divBdr>
    </w:div>
    <w:div w:id="179122793">
      <w:bodyDiv w:val="1"/>
      <w:marLeft w:val="0"/>
      <w:marRight w:val="0"/>
      <w:marTop w:val="0"/>
      <w:marBottom w:val="0"/>
      <w:divBdr>
        <w:top w:val="none" w:sz="0" w:space="0" w:color="auto"/>
        <w:left w:val="none" w:sz="0" w:space="0" w:color="auto"/>
        <w:bottom w:val="none" w:sz="0" w:space="0" w:color="auto"/>
        <w:right w:val="none" w:sz="0" w:space="0" w:color="auto"/>
      </w:divBdr>
    </w:div>
    <w:div w:id="180779573">
      <w:marLeft w:val="0"/>
      <w:marRight w:val="0"/>
      <w:marTop w:val="0"/>
      <w:marBottom w:val="0"/>
      <w:divBdr>
        <w:top w:val="none" w:sz="0" w:space="0" w:color="auto"/>
        <w:left w:val="none" w:sz="0" w:space="0" w:color="auto"/>
        <w:bottom w:val="none" w:sz="0" w:space="0" w:color="auto"/>
        <w:right w:val="none" w:sz="0" w:space="0" w:color="auto"/>
      </w:divBdr>
      <w:divsChild>
        <w:div w:id="121928729">
          <w:marLeft w:val="0"/>
          <w:marRight w:val="0"/>
          <w:marTop w:val="0"/>
          <w:marBottom w:val="0"/>
          <w:divBdr>
            <w:top w:val="none" w:sz="0" w:space="0" w:color="auto"/>
            <w:left w:val="none" w:sz="0" w:space="0" w:color="auto"/>
            <w:bottom w:val="none" w:sz="0" w:space="0" w:color="auto"/>
            <w:right w:val="none" w:sz="0" w:space="0" w:color="auto"/>
          </w:divBdr>
        </w:div>
      </w:divsChild>
    </w:div>
    <w:div w:id="188691048">
      <w:marLeft w:val="0"/>
      <w:marRight w:val="0"/>
      <w:marTop w:val="0"/>
      <w:marBottom w:val="0"/>
      <w:divBdr>
        <w:top w:val="none" w:sz="0" w:space="0" w:color="auto"/>
        <w:left w:val="none" w:sz="0" w:space="0" w:color="auto"/>
        <w:bottom w:val="none" w:sz="0" w:space="0" w:color="auto"/>
        <w:right w:val="none" w:sz="0" w:space="0" w:color="auto"/>
      </w:divBdr>
      <w:divsChild>
        <w:div w:id="1396003799">
          <w:marLeft w:val="0"/>
          <w:marRight w:val="0"/>
          <w:marTop w:val="0"/>
          <w:marBottom w:val="0"/>
          <w:divBdr>
            <w:top w:val="none" w:sz="0" w:space="0" w:color="auto"/>
            <w:left w:val="none" w:sz="0" w:space="0" w:color="auto"/>
            <w:bottom w:val="none" w:sz="0" w:space="0" w:color="auto"/>
            <w:right w:val="none" w:sz="0" w:space="0" w:color="auto"/>
          </w:divBdr>
        </w:div>
      </w:divsChild>
    </w:div>
    <w:div w:id="195506791">
      <w:bodyDiv w:val="1"/>
      <w:marLeft w:val="0"/>
      <w:marRight w:val="0"/>
      <w:marTop w:val="0"/>
      <w:marBottom w:val="0"/>
      <w:divBdr>
        <w:top w:val="none" w:sz="0" w:space="0" w:color="auto"/>
        <w:left w:val="none" w:sz="0" w:space="0" w:color="auto"/>
        <w:bottom w:val="none" w:sz="0" w:space="0" w:color="auto"/>
        <w:right w:val="none" w:sz="0" w:space="0" w:color="auto"/>
      </w:divBdr>
    </w:div>
    <w:div w:id="203061883">
      <w:marLeft w:val="0"/>
      <w:marRight w:val="0"/>
      <w:marTop w:val="0"/>
      <w:marBottom w:val="0"/>
      <w:divBdr>
        <w:top w:val="none" w:sz="0" w:space="0" w:color="auto"/>
        <w:left w:val="none" w:sz="0" w:space="0" w:color="auto"/>
        <w:bottom w:val="none" w:sz="0" w:space="0" w:color="auto"/>
        <w:right w:val="none" w:sz="0" w:space="0" w:color="auto"/>
      </w:divBdr>
      <w:divsChild>
        <w:div w:id="463550491">
          <w:marLeft w:val="0"/>
          <w:marRight w:val="0"/>
          <w:marTop w:val="0"/>
          <w:marBottom w:val="0"/>
          <w:divBdr>
            <w:top w:val="none" w:sz="0" w:space="0" w:color="auto"/>
            <w:left w:val="none" w:sz="0" w:space="0" w:color="auto"/>
            <w:bottom w:val="none" w:sz="0" w:space="0" w:color="auto"/>
            <w:right w:val="none" w:sz="0" w:space="0" w:color="auto"/>
          </w:divBdr>
        </w:div>
      </w:divsChild>
    </w:div>
    <w:div w:id="213472827">
      <w:marLeft w:val="0"/>
      <w:marRight w:val="0"/>
      <w:marTop w:val="0"/>
      <w:marBottom w:val="0"/>
      <w:divBdr>
        <w:top w:val="none" w:sz="0" w:space="0" w:color="auto"/>
        <w:left w:val="none" w:sz="0" w:space="0" w:color="auto"/>
        <w:bottom w:val="none" w:sz="0" w:space="0" w:color="auto"/>
        <w:right w:val="none" w:sz="0" w:space="0" w:color="auto"/>
      </w:divBdr>
      <w:divsChild>
        <w:div w:id="877814054">
          <w:marLeft w:val="0"/>
          <w:marRight w:val="0"/>
          <w:marTop w:val="0"/>
          <w:marBottom w:val="0"/>
          <w:divBdr>
            <w:top w:val="none" w:sz="0" w:space="0" w:color="auto"/>
            <w:left w:val="none" w:sz="0" w:space="0" w:color="auto"/>
            <w:bottom w:val="none" w:sz="0" w:space="0" w:color="auto"/>
            <w:right w:val="none" w:sz="0" w:space="0" w:color="auto"/>
          </w:divBdr>
        </w:div>
      </w:divsChild>
    </w:div>
    <w:div w:id="233589305">
      <w:bodyDiv w:val="1"/>
      <w:marLeft w:val="0"/>
      <w:marRight w:val="0"/>
      <w:marTop w:val="0"/>
      <w:marBottom w:val="0"/>
      <w:divBdr>
        <w:top w:val="none" w:sz="0" w:space="0" w:color="auto"/>
        <w:left w:val="none" w:sz="0" w:space="0" w:color="auto"/>
        <w:bottom w:val="none" w:sz="0" w:space="0" w:color="auto"/>
        <w:right w:val="none" w:sz="0" w:space="0" w:color="auto"/>
      </w:divBdr>
    </w:div>
    <w:div w:id="254359587">
      <w:bodyDiv w:val="1"/>
      <w:marLeft w:val="0"/>
      <w:marRight w:val="0"/>
      <w:marTop w:val="0"/>
      <w:marBottom w:val="0"/>
      <w:divBdr>
        <w:top w:val="none" w:sz="0" w:space="0" w:color="auto"/>
        <w:left w:val="none" w:sz="0" w:space="0" w:color="auto"/>
        <w:bottom w:val="none" w:sz="0" w:space="0" w:color="auto"/>
        <w:right w:val="none" w:sz="0" w:space="0" w:color="auto"/>
      </w:divBdr>
    </w:div>
    <w:div w:id="268515119">
      <w:marLeft w:val="0"/>
      <w:marRight w:val="0"/>
      <w:marTop w:val="0"/>
      <w:marBottom w:val="0"/>
      <w:divBdr>
        <w:top w:val="none" w:sz="0" w:space="0" w:color="auto"/>
        <w:left w:val="none" w:sz="0" w:space="0" w:color="auto"/>
        <w:bottom w:val="none" w:sz="0" w:space="0" w:color="auto"/>
        <w:right w:val="none" w:sz="0" w:space="0" w:color="auto"/>
      </w:divBdr>
      <w:divsChild>
        <w:div w:id="1668048667">
          <w:marLeft w:val="0"/>
          <w:marRight w:val="0"/>
          <w:marTop w:val="0"/>
          <w:marBottom w:val="0"/>
          <w:divBdr>
            <w:top w:val="none" w:sz="0" w:space="0" w:color="auto"/>
            <w:left w:val="none" w:sz="0" w:space="0" w:color="auto"/>
            <w:bottom w:val="none" w:sz="0" w:space="0" w:color="auto"/>
            <w:right w:val="none" w:sz="0" w:space="0" w:color="auto"/>
          </w:divBdr>
        </w:div>
      </w:divsChild>
    </w:div>
    <w:div w:id="269051438">
      <w:bodyDiv w:val="1"/>
      <w:marLeft w:val="0"/>
      <w:marRight w:val="0"/>
      <w:marTop w:val="0"/>
      <w:marBottom w:val="0"/>
      <w:divBdr>
        <w:top w:val="none" w:sz="0" w:space="0" w:color="auto"/>
        <w:left w:val="none" w:sz="0" w:space="0" w:color="auto"/>
        <w:bottom w:val="none" w:sz="0" w:space="0" w:color="auto"/>
        <w:right w:val="none" w:sz="0" w:space="0" w:color="auto"/>
      </w:divBdr>
    </w:div>
    <w:div w:id="296037630">
      <w:marLeft w:val="0"/>
      <w:marRight w:val="0"/>
      <w:marTop w:val="0"/>
      <w:marBottom w:val="0"/>
      <w:divBdr>
        <w:top w:val="none" w:sz="0" w:space="0" w:color="auto"/>
        <w:left w:val="none" w:sz="0" w:space="0" w:color="auto"/>
        <w:bottom w:val="none" w:sz="0" w:space="0" w:color="auto"/>
        <w:right w:val="none" w:sz="0" w:space="0" w:color="auto"/>
      </w:divBdr>
      <w:divsChild>
        <w:div w:id="1968393912">
          <w:marLeft w:val="0"/>
          <w:marRight w:val="0"/>
          <w:marTop w:val="0"/>
          <w:marBottom w:val="0"/>
          <w:divBdr>
            <w:top w:val="none" w:sz="0" w:space="0" w:color="auto"/>
            <w:left w:val="none" w:sz="0" w:space="0" w:color="auto"/>
            <w:bottom w:val="none" w:sz="0" w:space="0" w:color="auto"/>
            <w:right w:val="none" w:sz="0" w:space="0" w:color="auto"/>
          </w:divBdr>
        </w:div>
      </w:divsChild>
    </w:div>
    <w:div w:id="312149274">
      <w:bodyDiv w:val="1"/>
      <w:marLeft w:val="0"/>
      <w:marRight w:val="0"/>
      <w:marTop w:val="0"/>
      <w:marBottom w:val="0"/>
      <w:divBdr>
        <w:top w:val="none" w:sz="0" w:space="0" w:color="auto"/>
        <w:left w:val="none" w:sz="0" w:space="0" w:color="auto"/>
        <w:bottom w:val="none" w:sz="0" w:space="0" w:color="auto"/>
        <w:right w:val="none" w:sz="0" w:space="0" w:color="auto"/>
      </w:divBdr>
      <w:divsChild>
        <w:div w:id="98986226">
          <w:marLeft w:val="0"/>
          <w:marRight w:val="0"/>
          <w:marTop w:val="0"/>
          <w:marBottom w:val="0"/>
          <w:divBdr>
            <w:top w:val="none" w:sz="0" w:space="0" w:color="auto"/>
            <w:left w:val="none" w:sz="0" w:space="0" w:color="auto"/>
            <w:bottom w:val="none" w:sz="0" w:space="0" w:color="auto"/>
            <w:right w:val="none" w:sz="0" w:space="0" w:color="auto"/>
          </w:divBdr>
        </w:div>
        <w:div w:id="125856741">
          <w:marLeft w:val="0"/>
          <w:marRight w:val="0"/>
          <w:marTop w:val="0"/>
          <w:marBottom w:val="0"/>
          <w:divBdr>
            <w:top w:val="none" w:sz="0" w:space="0" w:color="auto"/>
            <w:left w:val="none" w:sz="0" w:space="0" w:color="auto"/>
            <w:bottom w:val="none" w:sz="0" w:space="0" w:color="auto"/>
            <w:right w:val="none" w:sz="0" w:space="0" w:color="auto"/>
          </w:divBdr>
        </w:div>
        <w:div w:id="140927144">
          <w:marLeft w:val="0"/>
          <w:marRight w:val="0"/>
          <w:marTop w:val="0"/>
          <w:marBottom w:val="0"/>
          <w:divBdr>
            <w:top w:val="none" w:sz="0" w:space="0" w:color="auto"/>
            <w:left w:val="none" w:sz="0" w:space="0" w:color="auto"/>
            <w:bottom w:val="none" w:sz="0" w:space="0" w:color="auto"/>
            <w:right w:val="none" w:sz="0" w:space="0" w:color="auto"/>
          </w:divBdr>
        </w:div>
        <w:div w:id="336083627">
          <w:marLeft w:val="0"/>
          <w:marRight w:val="0"/>
          <w:marTop w:val="0"/>
          <w:marBottom w:val="0"/>
          <w:divBdr>
            <w:top w:val="none" w:sz="0" w:space="0" w:color="auto"/>
            <w:left w:val="none" w:sz="0" w:space="0" w:color="auto"/>
            <w:bottom w:val="none" w:sz="0" w:space="0" w:color="auto"/>
            <w:right w:val="none" w:sz="0" w:space="0" w:color="auto"/>
          </w:divBdr>
        </w:div>
        <w:div w:id="435058516">
          <w:marLeft w:val="0"/>
          <w:marRight w:val="0"/>
          <w:marTop w:val="0"/>
          <w:marBottom w:val="0"/>
          <w:divBdr>
            <w:top w:val="none" w:sz="0" w:space="0" w:color="auto"/>
            <w:left w:val="none" w:sz="0" w:space="0" w:color="auto"/>
            <w:bottom w:val="none" w:sz="0" w:space="0" w:color="auto"/>
            <w:right w:val="none" w:sz="0" w:space="0" w:color="auto"/>
          </w:divBdr>
        </w:div>
        <w:div w:id="536090636">
          <w:marLeft w:val="0"/>
          <w:marRight w:val="0"/>
          <w:marTop w:val="0"/>
          <w:marBottom w:val="0"/>
          <w:divBdr>
            <w:top w:val="none" w:sz="0" w:space="0" w:color="auto"/>
            <w:left w:val="none" w:sz="0" w:space="0" w:color="auto"/>
            <w:bottom w:val="none" w:sz="0" w:space="0" w:color="auto"/>
            <w:right w:val="none" w:sz="0" w:space="0" w:color="auto"/>
          </w:divBdr>
        </w:div>
        <w:div w:id="770049062">
          <w:marLeft w:val="0"/>
          <w:marRight w:val="0"/>
          <w:marTop w:val="0"/>
          <w:marBottom w:val="0"/>
          <w:divBdr>
            <w:top w:val="none" w:sz="0" w:space="0" w:color="auto"/>
            <w:left w:val="none" w:sz="0" w:space="0" w:color="auto"/>
            <w:bottom w:val="none" w:sz="0" w:space="0" w:color="auto"/>
            <w:right w:val="none" w:sz="0" w:space="0" w:color="auto"/>
          </w:divBdr>
        </w:div>
        <w:div w:id="780880741">
          <w:marLeft w:val="0"/>
          <w:marRight w:val="0"/>
          <w:marTop w:val="0"/>
          <w:marBottom w:val="0"/>
          <w:divBdr>
            <w:top w:val="none" w:sz="0" w:space="0" w:color="auto"/>
            <w:left w:val="none" w:sz="0" w:space="0" w:color="auto"/>
            <w:bottom w:val="none" w:sz="0" w:space="0" w:color="auto"/>
            <w:right w:val="none" w:sz="0" w:space="0" w:color="auto"/>
          </w:divBdr>
        </w:div>
        <w:div w:id="789250396">
          <w:marLeft w:val="0"/>
          <w:marRight w:val="0"/>
          <w:marTop w:val="0"/>
          <w:marBottom w:val="0"/>
          <w:divBdr>
            <w:top w:val="none" w:sz="0" w:space="0" w:color="auto"/>
            <w:left w:val="none" w:sz="0" w:space="0" w:color="auto"/>
            <w:bottom w:val="none" w:sz="0" w:space="0" w:color="auto"/>
            <w:right w:val="none" w:sz="0" w:space="0" w:color="auto"/>
          </w:divBdr>
        </w:div>
        <w:div w:id="921254294">
          <w:marLeft w:val="0"/>
          <w:marRight w:val="0"/>
          <w:marTop w:val="0"/>
          <w:marBottom w:val="0"/>
          <w:divBdr>
            <w:top w:val="none" w:sz="0" w:space="0" w:color="auto"/>
            <w:left w:val="none" w:sz="0" w:space="0" w:color="auto"/>
            <w:bottom w:val="none" w:sz="0" w:space="0" w:color="auto"/>
            <w:right w:val="none" w:sz="0" w:space="0" w:color="auto"/>
          </w:divBdr>
        </w:div>
        <w:div w:id="923145635">
          <w:marLeft w:val="0"/>
          <w:marRight w:val="0"/>
          <w:marTop w:val="0"/>
          <w:marBottom w:val="0"/>
          <w:divBdr>
            <w:top w:val="none" w:sz="0" w:space="0" w:color="auto"/>
            <w:left w:val="none" w:sz="0" w:space="0" w:color="auto"/>
            <w:bottom w:val="none" w:sz="0" w:space="0" w:color="auto"/>
            <w:right w:val="none" w:sz="0" w:space="0" w:color="auto"/>
          </w:divBdr>
        </w:div>
        <w:div w:id="1008676539">
          <w:marLeft w:val="0"/>
          <w:marRight w:val="0"/>
          <w:marTop w:val="0"/>
          <w:marBottom w:val="0"/>
          <w:divBdr>
            <w:top w:val="none" w:sz="0" w:space="0" w:color="auto"/>
            <w:left w:val="none" w:sz="0" w:space="0" w:color="auto"/>
            <w:bottom w:val="none" w:sz="0" w:space="0" w:color="auto"/>
            <w:right w:val="none" w:sz="0" w:space="0" w:color="auto"/>
          </w:divBdr>
        </w:div>
        <w:div w:id="1123883143">
          <w:marLeft w:val="0"/>
          <w:marRight w:val="0"/>
          <w:marTop w:val="0"/>
          <w:marBottom w:val="0"/>
          <w:divBdr>
            <w:top w:val="none" w:sz="0" w:space="0" w:color="auto"/>
            <w:left w:val="none" w:sz="0" w:space="0" w:color="auto"/>
            <w:bottom w:val="none" w:sz="0" w:space="0" w:color="auto"/>
            <w:right w:val="none" w:sz="0" w:space="0" w:color="auto"/>
          </w:divBdr>
        </w:div>
        <w:div w:id="1323509746">
          <w:marLeft w:val="0"/>
          <w:marRight w:val="0"/>
          <w:marTop w:val="0"/>
          <w:marBottom w:val="0"/>
          <w:divBdr>
            <w:top w:val="none" w:sz="0" w:space="0" w:color="auto"/>
            <w:left w:val="none" w:sz="0" w:space="0" w:color="auto"/>
            <w:bottom w:val="none" w:sz="0" w:space="0" w:color="auto"/>
            <w:right w:val="none" w:sz="0" w:space="0" w:color="auto"/>
          </w:divBdr>
        </w:div>
        <w:div w:id="1458832850">
          <w:marLeft w:val="0"/>
          <w:marRight w:val="0"/>
          <w:marTop w:val="0"/>
          <w:marBottom w:val="0"/>
          <w:divBdr>
            <w:top w:val="none" w:sz="0" w:space="0" w:color="auto"/>
            <w:left w:val="none" w:sz="0" w:space="0" w:color="auto"/>
            <w:bottom w:val="none" w:sz="0" w:space="0" w:color="auto"/>
            <w:right w:val="none" w:sz="0" w:space="0" w:color="auto"/>
          </w:divBdr>
        </w:div>
        <w:div w:id="1520924743">
          <w:marLeft w:val="0"/>
          <w:marRight w:val="0"/>
          <w:marTop w:val="0"/>
          <w:marBottom w:val="0"/>
          <w:divBdr>
            <w:top w:val="none" w:sz="0" w:space="0" w:color="auto"/>
            <w:left w:val="none" w:sz="0" w:space="0" w:color="auto"/>
            <w:bottom w:val="none" w:sz="0" w:space="0" w:color="auto"/>
            <w:right w:val="none" w:sz="0" w:space="0" w:color="auto"/>
          </w:divBdr>
        </w:div>
        <w:div w:id="1529369881">
          <w:marLeft w:val="0"/>
          <w:marRight w:val="0"/>
          <w:marTop w:val="0"/>
          <w:marBottom w:val="0"/>
          <w:divBdr>
            <w:top w:val="none" w:sz="0" w:space="0" w:color="auto"/>
            <w:left w:val="none" w:sz="0" w:space="0" w:color="auto"/>
            <w:bottom w:val="none" w:sz="0" w:space="0" w:color="auto"/>
            <w:right w:val="none" w:sz="0" w:space="0" w:color="auto"/>
          </w:divBdr>
        </w:div>
        <w:div w:id="1562327808">
          <w:marLeft w:val="0"/>
          <w:marRight w:val="0"/>
          <w:marTop w:val="0"/>
          <w:marBottom w:val="0"/>
          <w:divBdr>
            <w:top w:val="none" w:sz="0" w:space="0" w:color="auto"/>
            <w:left w:val="none" w:sz="0" w:space="0" w:color="auto"/>
            <w:bottom w:val="none" w:sz="0" w:space="0" w:color="auto"/>
            <w:right w:val="none" w:sz="0" w:space="0" w:color="auto"/>
          </w:divBdr>
        </w:div>
        <w:div w:id="1654673725">
          <w:marLeft w:val="0"/>
          <w:marRight w:val="0"/>
          <w:marTop w:val="0"/>
          <w:marBottom w:val="0"/>
          <w:divBdr>
            <w:top w:val="none" w:sz="0" w:space="0" w:color="auto"/>
            <w:left w:val="none" w:sz="0" w:space="0" w:color="auto"/>
            <w:bottom w:val="none" w:sz="0" w:space="0" w:color="auto"/>
            <w:right w:val="none" w:sz="0" w:space="0" w:color="auto"/>
          </w:divBdr>
        </w:div>
        <w:div w:id="1793356708">
          <w:marLeft w:val="0"/>
          <w:marRight w:val="0"/>
          <w:marTop w:val="0"/>
          <w:marBottom w:val="0"/>
          <w:divBdr>
            <w:top w:val="none" w:sz="0" w:space="0" w:color="auto"/>
            <w:left w:val="none" w:sz="0" w:space="0" w:color="auto"/>
            <w:bottom w:val="none" w:sz="0" w:space="0" w:color="auto"/>
            <w:right w:val="none" w:sz="0" w:space="0" w:color="auto"/>
          </w:divBdr>
        </w:div>
        <w:div w:id="1879119984">
          <w:marLeft w:val="0"/>
          <w:marRight w:val="0"/>
          <w:marTop w:val="0"/>
          <w:marBottom w:val="0"/>
          <w:divBdr>
            <w:top w:val="none" w:sz="0" w:space="0" w:color="auto"/>
            <w:left w:val="none" w:sz="0" w:space="0" w:color="auto"/>
            <w:bottom w:val="none" w:sz="0" w:space="0" w:color="auto"/>
            <w:right w:val="none" w:sz="0" w:space="0" w:color="auto"/>
          </w:divBdr>
        </w:div>
        <w:div w:id="2016767645">
          <w:marLeft w:val="0"/>
          <w:marRight w:val="0"/>
          <w:marTop w:val="0"/>
          <w:marBottom w:val="0"/>
          <w:divBdr>
            <w:top w:val="none" w:sz="0" w:space="0" w:color="auto"/>
            <w:left w:val="none" w:sz="0" w:space="0" w:color="auto"/>
            <w:bottom w:val="none" w:sz="0" w:space="0" w:color="auto"/>
            <w:right w:val="none" w:sz="0" w:space="0" w:color="auto"/>
          </w:divBdr>
        </w:div>
        <w:div w:id="2092503142">
          <w:marLeft w:val="0"/>
          <w:marRight w:val="0"/>
          <w:marTop w:val="0"/>
          <w:marBottom w:val="0"/>
          <w:divBdr>
            <w:top w:val="none" w:sz="0" w:space="0" w:color="auto"/>
            <w:left w:val="none" w:sz="0" w:space="0" w:color="auto"/>
            <w:bottom w:val="none" w:sz="0" w:space="0" w:color="auto"/>
            <w:right w:val="none" w:sz="0" w:space="0" w:color="auto"/>
          </w:divBdr>
        </w:div>
      </w:divsChild>
    </w:div>
    <w:div w:id="323820448">
      <w:bodyDiv w:val="1"/>
      <w:marLeft w:val="0"/>
      <w:marRight w:val="0"/>
      <w:marTop w:val="0"/>
      <w:marBottom w:val="0"/>
      <w:divBdr>
        <w:top w:val="none" w:sz="0" w:space="0" w:color="auto"/>
        <w:left w:val="none" w:sz="0" w:space="0" w:color="auto"/>
        <w:bottom w:val="none" w:sz="0" w:space="0" w:color="auto"/>
        <w:right w:val="none" w:sz="0" w:space="0" w:color="auto"/>
      </w:divBdr>
      <w:divsChild>
        <w:div w:id="2107997380">
          <w:marLeft w:val="0"/>
          <w:marRight w:val="0"/>
          <w:marTop w:val="0"/>
          <w:marBottom w:val="0"/>
          <w:divBdr>
            <w:top w:val="none" w:sz="0" w:space="0" w:color="auto"/>
            <w:left w:val="none" w:sz="0" w:space="0" w:color="auto"/>
            <w:bottom w:val="none" w:sz="0" w:space="0" w:color="auto"/>
            <w:right w:val="none" w:sz="0" w:space="0" w:color="auto"/>
          </w:divBdr>
          <w:divsChild>
            <w:div w:id="1843347534">
              <w:marLeft w:val="0"/>
              <w:marRight w:val="0"/>
              <w:marTop w:val="0"/>
              <w:marBottom w:val="0"/>
              <w:divBdr>
                <w:top w:val="none" w:sz="0" w:space="0" w:color="auto"/>
                <w:left w:val="none" w:sz="0" w:space="0" w:color="auto"/>
                <w:bottom w:val="none" w:sz="0" w:space="0" w:color="auto"/>
                <w:right w:val="none" w:sz="0" w:space="0" w:color="auto"/>
              </w:divBdr>
              <w:divsChild>
                <w:div w:id="207180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591739">
      <w:bodyDiv w:val="1"/>
      <w:marLeft w:val="0"/>
      <w:marRight w:val="0"/>
      <w:marTop w:val="0"/>
      <w:marBottom w:val="0"/>
      <w:divBdr>
        <w:top w:val="none" w:sz="0" w:space="0" w:color="auto"/>
        <w:left w:val="none" w:sz="0" w:space="0" w:color="auto"/>
        <w:bottom w:val="none" w:sz="0" w:space="0" w:color="auto"/>
        <w:right w:val="none" w:sz="0" w:space="0" w:color="auto"/>
      </w:divBdr>
    </w:div>
    <w:div w:id="333149613">
      <w:bodyDiv w:val="1"/>
      <w:marLeft w:val="0"/>
      <w:marRight w:val="0"/>
      <w:marTop w:val="0"/>
      <w:marBottom w:val="0"/>
      <w:divBdr>
        <w:top w:val="none" w:sz="0" w:space="0" w:color="auto"/>
        <w:left w:val="none" w:sz="0" w:space="0" w:color="auto"/>
        <w:bottom w:val="none" w:sz="0" w:space="0" w:color="auto"/>
        <w:right w:val="none" w:sz="0" w:space="0" w:color="auto"/>
      </w:divBdr>
    </w:div>
    <w:div w:id="347290964">
      <w:bodyDiv w:val="1"/>
      <w:marLeft w:val="0"/>
      <w:marRight w:val="0"/>
      <w:marTop w:val="0"/>
      <w:marBottom w:val="0"/>
      <w:divBdr>
        <w:top w:val="none" w:sz="0" w:space="0" w:color="auto"/>
        <w:left w:val="none" w:sz="0" w:space="0" w:color="auto"/>
        <w:bottom w:val="none" w:sz="0" w:space="0" w:color="auto"/>
        <w:right w:val="none" w:sz="0" w:space="0" w:color="auto"/>
      </w:divBdr>
      <w:divsChild>
        <w:div w:id="119231622">
          <w:marLeft w:val="0"/>
          <w:marRight w:val="0"/>
          <w:marTop w:val="0"/>
          <w:marBottom w:val="0"/>
          <w:divBdr>
            <w:top w:val="none" w:sz="0" w:space="0" w:color="auto"/>
            <w:left w:val="none" w:sz="0" w:space="0" w:color="auto"/>
            <w:bottom w:val="none" w:sz="0" w:space="0" w:color="auto"/>
            <w:right w:val="none" w:sz="0" w:space="0" w:color="auto"/>
          </w:divBdr>
          <w:divsChild>
            <w:div w:id="1508134397">
              <w:marLeft w:val="0"/>
              <w:marRight w:val="0"/>
              <w:marTop w:val="0"/>
              <w:marBottom w:val="0"/>
              <w:divBdr>
                <w:top w:val="none" w:sz="0" w:space="0" w:color="auto"/>
                <w:left w:val="none" w:sz="0" w:space="0" w:color="auto"/>
                <w:bottom w:val="none" w:sz="0" w:space="0" w:color="auto"/>
                <w:right w:val="none" w:sz="0" w:space="0" w:color="auto"/>
              </w:divBdr>
            </w:div>
            <w:div w:id="1761826714">
              <w:marLeft w:val="0"/>
              <w:marRight w:val="0"/>
              <w:marTop w:val="0"/>
              <w:marBottom w:val="0"/>
              <w:divBdr>
                <w:top w:val="none" w:sz="0" w:space="0" w:color="auto"/>
                <w:left w:val="none" w:sz="0" w:space="0" w:color="auto"/>
                <w:bottom w:val="none" w:sz="0" w:space="0" w:color="auto"/>
                <w:right w:val="none" w:sz="0" w:space="0" w:color="auto"/>
              </w:divBdr>
            </w:div>
            <w:div w:id="1773863849">
              <w:marLeft w:val="0"/>
              <w:marRight w:val="0"/>
              <w:marTop w:val="0"/>
              <w:marBottom w:val="0"/>
              <w:divBdr>
                <w:top w:val="none" w:sz="0" w:space="0" w:color="auto"/>
                <w:left w:val="none" w:sz="0" w:space="0" w:color="auto"/>
                <w:bottom w:val="none" w:sz="0" w:space="0" w:color="auto"/>
                <w:right w:val="none" w:sz="0" w:space="0" w:color="auto"/>
              </w:divBdr>
            </w:div>
          </w:divsChild>
        </w:div>
        <w:div w:id="517935495">
          <w:marLeft w:val="0"/>
          <w:marRight w:val="0"/>
          <w:marTop w:val="0"/>
          <w:marBottom w:val="0"/>
          <w:divBdr>
            <w:top w:val="none" w:sz="0" w:space="0" w:color="auto"/>
            <w:left w:val="none" w:sz="0" w:space="0" w:color="auto"/>
            <w:bottom w:val="none" w:sz="0" w:space="0" w:color="auto"/>
            <w:right w:val="none" w:sz="0" w:space="0" w:color="auto"/>
          </w:divBdr>
          <w:divsChild>
            <w:div w:id="92358674">
              <w:marLeft w:val="0"/>
              <w:marRight w:val="0"/>
              <w:marTop w:val="0"/>
              <w:marBottom w:val="0"/>
              <w:divBdr>
                <w:top w:val="none" w:sz="0" w:space="0" w:color="auto"/>
                <w:left w:val="none" w:sz="0" w:space="0" w:color="auto"/>
                <w:bottom w:val="none" w:sz="0" w:space="0" w:color="auto"/>
                <w:right w:val="none" w:sz="0" w:space="0" w:color="auto"/>
              </w:divBdr>
            </w:div>
            <w:div w:id="550925758">
              <w:marLeft w:val="0"/>
              <w:marRight w:val="0"/>
              <w:marTop w:val="0"/>
              <w:marBottom w:val="0"/>
              <w:divBdr>
                <w:top w:val="none" w:sz="0" w:space="0" w:color="auto"/>
                <w:left w:val="none" w:sz="0" w:space="0" w:color="auto"/>
                <w:bottom w:val="none" w:sz="0" w:space="0" w:color="auto"/>
                <w:right w:val="none" w:sz="0" w:space="0" w:color="auto"/>
              </w:divBdr>
            </w:div>
            <w:div w:id="656805059">
              <w:marLeft w:val="0"/>
              <w:marRight w:val="0"/>
              <w:marTop w:val="0"/>
              <w:marBottom w:val="0"/>
              <w:divBdr>
                <w:top w:val="none" w:sz="0" w:space="0" w:color="auto"/>
                <w:left w:val="none" w:sz="0" w:space="0" w:color="auto"/>
                <w:bottom w:val="none" w:sz="0" w:space="0" w:color="auto"/>
                <w:right w:val="none" w:sz="0" w:space="0" w:color="auto"/>
              </w:divBdr>
            </w:div>
            <w:div w:id="1091202883">
              <w:marLeft w:val="0"/>
              <w:marRight w:val="0"/>
              <w:marTop w:val="0"/>
              <w:marBottom w:val="0"/>
              <w:divBdr>
                <w:top w:val="none" w:sz="0" w:space="0" w:color="auto"/>
                <w:left w:val="none" w:sz="0" w:space="0" w:color="auto"/>
                <w:bottom w:val="none" w:sz="0" w:space="0" w:color="auto"/>
                <w:right w:val="none" w:sz="0" w:space="0" w:color="auto"/>
              </w:divBdr>
            </w:div>
            <w:div w:id="1892301035">
              <w:marLeft w:val="0"/>
              <w:marRight w:val="0"/>
              <w:marTop w:val="0"/>
              <w:marBottom w:val="0"/>
              <w:divBdr>
                <w:top w:val="none" w:sz="0" w:space="0" w:color="auto"/>
                <w:left w:val="none" w:sz="0" w:space="0" w:color="auto"/>
                <w:bottom w:val="none" w:sz="0" w:space="0" w:color="auto"/>
                <w:right w:val="none" w:sz="0" w:space="0" w:color="auto"/>
              </w:divBdr>
            </w:div>
          </w:divsChild>
        </w:div>
        <w:div w:id="763186797">
          <w:marLeft w:val="0"/>
          <w:marRight w:val="0"/>
          <w:marTop w:val="0"/>
          <w:marBottom w:val="0"/>
          <w:divBdr>
            <w:top w:val="none" w:sz="0" w:space="0" w:color="auto"/>
            <w:left w:val="none" w:sz="0" w:space="0" w:color="auto"/>
            <w:bottom w:val="none" w:sz="0" w:space="0" w:color="auto"/>
            <w:right w:val="none" w:sz="0" w:space="0" w:color="auto"/>
          </w:divBdr>
          <w:divsChild>
            <w:div w:id="112751017">
              <w:marLeft w:val="0"/>
              <w:marRight w:val="0"/>
              <w:marTop w:val="0"/>
              <w:marBottom w:val="0"/>
              <w:divBdr>
                <w:top w:val="none" w:sz="0" w:space="0" w:color="auto"/>
                <w:left w:val="none" w:sz="0" w:space="0" w:color="auto"/>
                <w:bottom w:val="none" w:sz="0" w:space="0" w:color="auto"/>
                <w:right w:val="none" w:sz="0" w:space="0" w:color="auto"/>
              </w:divBdr>
            </w:div>
            <w:div w:id="137918636">
              <w:marLeft w:val="0"/>
              <w:marRight w:val="0"/>
              <w:marTop w:val="0"/>
              <w:marBottom w:val="0"/>
              <w:divBdr>
                <w:top w:val="none" w:sz="0" w:space="0" w:color="auto"/>
                <w:left w:val="none" w:sz="0" w:space="0" w:color="auto"/>
                <w:bottom w:val="none" w:sz="0" w:space="0" w:color="auto"/>
                <w:right w:val="none" w:sz="0" w:space="0" w:color="auto"/>
              </w:divBdr>
            </w:div>
            <w:div w:id="259797601">
              <w:marLeft w:val="0"/>
              <w:marRight w:val="0"/>
              <w:marTop w:val="0"/>
              <w:marBottom w:val="0"/>
              <w:divBdr>
                <w:top w:val="none" w:sz="0" w:space="0" w:color="auto"/>
                <w:left w:val="none" w:sz="0" w:space="0" w:color="auto"/>
                <w:bottom w:val="none" w:sz="0" w:space="0" w:color="auto"/>
                <w:right w:val="none" w:sz="0" w:space="0" w:color="auto"/>
              </w:divBdr>
            </w:div>
            <w:div w:id="827289282">
              <w:marLeft w:val="0"/>
              <w:marRight w:val="0"/>
              <w:marTop w:val="0"/>
              <w:marBottom w:val="0"/>
              <w:divBdr>
                <w:top w:val="none" w:sz="0" w:space="0" w:color="auto"/>
                <w:left w:val="none" w:sz="0" w:space="0" w:color="auto"/>
                <w:bottom w:val="none" w:sz="0" w:space="0" w:color="auto"/>
                <w:right w:val="none" w:sz="0" w:space="0" w:color="auto"/>
              </w:divBdr>
            </w:div>
            <w:div w:id="938372257">
              <w:marLeft w:val="0"/>
              <w:marRight w:val="0"/>
              <w:marTop w:val="0"/>
              <w:marBottom w:val="0"/>
              <w:divBdr>
                <w:top w:val="none" w:sz="0" w:space="0" w:color="auto"/>
                <w:left w:val="none" w:sz="0" w:space="0" w:color="auto"/>
                <w:bottom w:val="none" w:sz="0" w:space="0" w:color="auto"/>
                <w:right w:val="none" w:sz="0" w:space="0" w:color="auto"/>
              </w:divBdr>
            </w:div>
          </w:divsChild>
        </w:div>
        <w:div w:id="859320948">
          <w:marLeft w:val="0"/>
          <w:marRight w:val="0"/>
          <w:marTop w:val="0"/>
          <w:marBottom w:val="0"/>
          <w:divBdr>
            <w:top w:val="none" w:sz="0" w:space="0" w:color="auto"/>
            <w:left w:val="none" w:sz="0" w:space="0" w:color="auto"/>
            <w:bottom w:val="none" w:sz="0" w:space="0" w:color="auto"/>
            <w:right w:val="none" w:sz="0" w:space="0" w:color="auto"/>
          </w:divBdr>
          <w:divsChild>
            <w:div w:id="290018024">
              <w:marLeft w:val="0"/>
              <w:marRight w:val="0"/>
              <w:marTop w:val="0"/>
              <w:marBottom w:val="0"/>
              <w:divBdr>
                <w:top w:val="none" w:sz="0" w:space="0" w:color="auto"/>
                <w:left w:val="none" w:sz="0" w:space="0" w:color="auto"/>
                <w:bottom w:val="none" w:sz="0" w:space="0" w:color="auto"/>
                <w:right w:val="none" w:sz="0" w:space="0" w:color="auto"/>
              </w:divBdr>
            </w:div>
            <w:div w:id="788166103">
              <w:marLeft w:val="0"/>
              <w:marRight w:val="0"/>
              <w:marTop w:val="0"/>
              <w:marBottom w:val="0"/>
              <w:divBdr>
                <w:top w:val="none" w:sz="0" w:space="0" w:color="auto"/>
                <w:left w:val="none" w:sz="0" w:space="0" w:color="auto"/>
                <w:bottom w:val="none" w:sz="0" w:space="0" w:color="auto"/>
                <w:right w:val="none" w:sz="0" w:space="0" w:color="auto"/>
              </w:divBdr>
            </w:div>
            <w:div w:id="975716188">
              <w:marLeft w:val="0"/>
              <w:marRight w:val="0"/>
              <w:marTop w:val="0"/>
              <w:marBottom w:val="0"/>
              <w:divBdr>
                <w:top w:val="none" w:sz="0" w:space="0" w:color="auto"/>
                <w:left w:val="none" w:sz="0" w:space="0" w:color="auto"/>
                <w:bottom w:val="none" w:sz="0" w:space="0" w:color="auto"/>
                <w:right w:val="none" w:sz="0" w:space="0" w:color="auto"/>
              </w:divBdr>
            </w:div>
            <w:div w:id="1221984547">
              <w:marLeft w:val="0"/>
              <w:marRight w:val="0"/>
              <w:marTop w:val="0"/>
              <w:marBottom w:val="0"/>
              <w:divBdr>
                <w:top w:val="none" w:sz="0" w:space="0" w:color="auto"/>
                <w:left w:val="none" w:sz="0" w:space="0" w:color="auto"/>
                <w:bottom w:val="none" w:sz="0" w:space="0" w:color="auto"/>
                <w:right w:val="none" w:sz="0" w:space="0" w:color="auto"/>
              </w:divBdr>
            </w:div>
            <w:div w:id="1266501881">
              <w:marLeft w:val="0"/>
              <w:marRight w:val="0"/>
              <w:marTop w:val="0"/>
              <w:marBottom w:val="0"/>
              <w:divBdr>
                <w:top w:val="none" w:sz="0" w:space="0" w:color="auto"/>
                <w:left w:val="none" w:sz="0" w:space="0" w:color="auto"/>
                <w:bottom w:val="none" w:sz="0" w:space="0" w:color="auto"/>
                <w:right w:val="none" w:sz="0" w:space="0" w:color="auto"/>
              </w:divBdr>
            </w:div>
          </w:divsChild>
        </w:div>
        <w:div w:id="994842079">
          <w:marLeft w:val="0"/>
          <w:marRight w:val="0"/>
          <w:marTop w:val="0"/>
          <w:marBottom w:val="0"/>
          <w:divBdr>
            <w:top w:val="none" w:sz="0" w:space="0" w:color="auto"/>
            <w:left w:val="none" w:sz="0" w:space="0" w:color="auto"/>
            <w:bottom w:val="none" w:sz="0" w:space="0" w:color="auto"/>
            <w:right w:val="none" w:sz="0" w:space="0" w:color="auto"/>
          </w:divBdr>
        </w:div>
        <w:div w:id="1302345667">
          <w:marLeft w:val="0"/>
          <w:marRight w:val="0"/>
          <w:marTop w:val="0"/>
          <w:marBottom w:val="0"/>
          <w:divBdr>
            <w:top w:val="none" w:sz="0" w:space="0" w:color="auto"/>
            <w:left w:val="none" w:sz="0" w:space="0" w:color="auto"/>
            <w:bottom w:val="none" w:sz="0" w:space="0" w:color="auto"/>
            <w:right w:val="none" w:sz="0" w:space="0" w:color="auto"/>
          </w:divBdr>
        </w:div>
        <w:div w:id="1627736372">
          <w:marLeft w:val="0"/>
          <w:marRight w:val="0"/>
          <w:marTop w:val="0"/>
          <w:marBottom w:val="0"/>
          <w:divBdr>
            <w:top w:val="none" w:sz="0" w:space="0" w:color="auto"/>
            <w:left w:val="none" w:sz="0" w:space="0" w:color="auto"/>
            <w:bottom w:val="none" w:sz="0" w:space="0" w:color="auto"/>
            <w:right w:val="none" w:sz="0" w:space="0" w:color="auto"/>
          </w:divBdr>
        </w:div>
        <w:div w:id="2013221598">
          <w:marLeft w:val="0"/>
          <w:marRight w:val="0"/>
          <w:marTop w:val="0"/>
          <w:marBottom w:val="0"/>
          <w:divBdr>
            <w:top w:val="none" w:sz="0" w:space="0" w:color="auto"/>
            <w:left w:val="none" w:sz="0" w:space="0" w:color="auto"/>
            <w:bottom w:val="none" w:sz="0" w:space="0" w:color="auto"/>
            <w:right w:val="none" w:sz="0" w:space="0" w:color="auto"/>
          </w:divBdr>
        </w:div>
      </w:divsChild>
    </w:div>
    <w:div w:id="349533787">
      <w:bodyDiv w:val="1"/>
      <w:marLeft w:val="0"/>
      <w:marRight w:val="0"/>
      <w:marTop w:val="0"/>
      <w:marBottom w:val="0"/>
      <w:divBdr>
        <w:top w:val="none" w:sz="0" w:space="0" w:color="auto"/>
        <w:left w:val="none" w:sz="0" w:space="0" w:color="auto"/>
        <w:bottom w:val="none" w:sz="0" w:space="0" w:color="auto"/>
        <w:right w:val="none" w:sz="0" w:space="0" w:color="auto"/>
      </w:divBdr>
    </w:div>
    <w:div w:id="351035097">
      <w:bodyDiv w:val="1"/>
      <w:marLeft w:val="0"/>
      <w:marRight w:val="0"/>
      <w:marTop w:val="0"/>
      <w:marBottom w:val="0"/>
      <w:divBdr>
        <w:top w:val="none" w:sz="0" w:space="0" w:color="auto"/>
        <w:left w:val="none" w:sz="0" w:space="0" w:color="auto"/>
        <w:bottom w:val="none" w:sz="0" w:space="0" w:color="auto"/>
        <w:right w:val="none" w:sz="0" w:space="0" w:color="auto"/>
      </w:divBdr>
    </w:div>
    <w:div w:id="354772339">
      <w:marLeft w:val="0"/>
      <w:marRight w:val="0"/>
      <w:marTop w:val="0"/>
      <w:marBottom w:val="0"/>
      <w:divBdr>
        <w:top w:val="none" w:sz="0" w:space="0" w:color="auto"/>
        <w:left w:val="none" w:sz="0" w:space="0" w:color="auto"/>
        <w:bottom w:val="none" w:sz="0" w:space="0" w:color="auto"/>
        <w:right w:val="none" w:sz="0" w:space="0" w:color="auto"/>
      </w:divBdr>
      <w:divsChild>
        <w:div w:id="1709337104">
          <w:marLeft w:val="0"/>
          <w:marRight w:val="0"/>
          <w:marTop w:val="0"/>
          <w:marBottom w:val="0"/>
          <w:divBdr>
            <w:top w:val="none" w:sz="0" w:space="0" w:color="auto"/>
            <w:left w:val="none" w:sz="0" w:space="0" w:color="auto"/>
            <w:bottom w:val="none" w:sz="0" w:space="0" w:color="auto"/>
            <w:right w:val="none" w:sz="0" w:space="0" w:color="auto"/>
          </w:divBdr>
        </w:div>
      </w:divsChild>
    </w:div>
    <w:div w:id="355545407">
      <w:marLeft w:val="0"/>
      <w:marRight w:val="0"/>
      <w:marTop w:val="0"/>
      <w:marBottom w:val="0"/>
      <w:divBdr>
        <w:top w:val="none" w:sz="0" w:space="0" w:color="auto"/>
        <w:left w:val="none" w:sz="0" w:space="0" w:color="auto"/>
        <w:bottom w:val="none" w:sz="0" w:space="0" w:color="auto"/>
        <w:right w:val="none" w:sz="0" w:space="0" w:color="auto"/>
      </w:divBdr>
      <w:divsChild>
        <w:div w:id="1897083354">
          <w:marLeft w:val="0"/>
          <w:marRight w:val="0"/>
          <w:marTop w:val="0"/>
          <w:marBottom w:val="0"/>
          <w:divBdr>
            <w:top w:val="none" w:sz="0" w:space="0" w:color="auto"/>
            <w:left w:val="none" w:sz="0" w:space="0" w:color="auto"/>
            <w:bottom w:val="none" w:sz="0" w:space="0" w:color="auto"/>
            <w:right w:val="none" w:sz="0" w:space="0" w:color="auto"/>
          </w:divBdr>
        </w:div>
      </w:divsChild>
    </w:div>
    <w:div w:id="360014170">
      <w:marLeft w:val="0"/>
      <w:marRight w:val="0"/>
      <w:marTop w:val="0"/>
      <w:marBottom w:val="0"/>
      <w:divBdr>
        <w:top w:val="none" w:sz="0" w:space="0" w:color="auto"/>
        <w:left w:val="none" w:sz="0" w:space="0" w:color="auto"/>
        <w:bottom w:val="none" w:sz="0" w:space="0" w:color="auto"/>
        <w:right w:val="none" w:sz="0" w:space="0" w:color="auto"/>
      </w:divBdr>
      <w:divsChild>
        <w:div w:id="1432775187">
          <w:marLeft w:val="0"/>
          <w:marRight w:val="0"/>
          <w:marTop w:val="0"/>
          <w:marBottom w:val="0"/>
          <w:divBdr>
            <w:top w:val="none" w:sz="0" w:space="0" w:color="auto"/>
            <w:left w:val="none" w:sz="0" w:space="0" w:color="auto"/>
            <w:bottom w:val="none" w:sz="0" w:space="0" w:color="auto"/>
            <w:right w:val="none" w:sz="0" w:space="0" w:color="auto"/>
          </w:divBdr>
        </w:div>
      </w:divsChild>
    </w:div>
    <w:div w:id="422922944">
      <w:bodyDiv w:val="1"/>
      <w:marLeft w:val="0"/>
      <w:marRight w:val="0"/>
      <w:marTop w:val="0"/>
      <w:marBottom w:val="0"/>
      <w:divBdr>
        <w:top w:val="none" w:sz="0" w:space="0" w:color="auto"/>
        <w:left w:val="none" w:sz="0" w:space="0" w:color="auto"/>
        <w:bottom w:val="none" w:sz="0" w:space="0" w:color="auto"/>
        <w:right w:val="none" w:sz="0" w:space="0" w:color="auto"/>
      </w:divBdr>
    </w:div>
    <w:div w:id="425420066">
      <w:marLeft w:val="0"/>
      <w:marRight w:val="0"/>
      <w:marTop w:val="0"/>
      <w:marBottom w:val="0"/>
      <w:divBdr>
        <w:top w:val="none" w:sz="0" w:space="0" w:color="auto"/>
        <w:left w:val="none" w:sz="0" w:space="0" w:color="auto"/>
        <w:bottom w:val="none" w:sz="0" w:space="0" w:color="auto"/>
        <w:right w:val="none" w:sz="0" w:space="0" w:color="auto"/>
      </w:divBdr>
      <w:divsChild>
        <w:div w:id="730806790">
          <w:marLeft w:val="0"/>
          <w:marRight w:val="0"/>
          <w:marTop w:val="0"/>
          <w:marBottom w:val="0"/>
          <w:divBdr>
            <w:top w:val="none" w:sz="0" w:space="0" w:color="auto"/>
            <w:left w:val="none" w:sz="0" w:space="0" w:color="auto"/>
            <w:bottom w:val="none" w:sz="0" w:space="0" w:color="auto"/>
            <w:right w:val="none" w:sz="0" w:space="0" w:color="auto"/>
          </w:divBdr>
        </w:div>
      </w:divsChild>
    </w:div>
    <w:div w:id="429618239">
      <w:bodyDiv w:val="1"/>
      <w:marLeft w:val="0"/>
      <w:marRight w:val="0"/>
      <w:marTop w:val="0"/>
      <w:marBottom w:val="0"/>
      <w:divBdr>
        <w:top w:val="none" w:sz="0" w:space="0" w:color="auto"/>
        <w:left w:val="none" w:sz="0" w:space="0" w:color="auto"/>
        <w:bottom w:val="none" w:sz="0" w:space="0" w:color="auto"/>
        <w:right w:val="none" w:sz="0" w:space="0" w:color="auto"/>
      </w:divBdr>
    </w:div>
    <w:div w:id="436828986">
      <w:marLeft w:val="0"/>
      <w:marRight w:val="0"/>
      <w:marTop w:val="0"/>
      <w:marBottom w:val="0"/>
      <w:divBdr>
        <w:top w:val="none" w:sz="0" w:space="0" w:color="auto"/>
        <w:left w:val="none" w:sz="0" w:space="0" w:color="auto"/>
        <w:bottom w:val="none" w:sz="0" w:space="0" w:color="auto"/>
        <w:right w:val="none" w:sz="0" w:space="0" w:color="auto"/>
      </w:divBdr>
      <w:divsChild>
        <w:div w:id="77408656">
          <w:marLeft w:val="0"/>
          <w:marRight w:val="0"/>
          <w:marTop w:val="0"/>
          <w:marBottom w:val="0"/>
          <w:divBdr>
            <w:top w:val="none" w:sz="0" w:space="0" w:color="auto"/>
            <w:left w:val="none" w:sz="0" w:space="0" w:color="auto"/>
            <w:bottom w:val="none" w:sz="0" w:space="0" w:color="auto"/>
            <w:right w:val="none" w:sz="0" w:space="0" w:color="auto"/>
          </w:divBdr>
        </w:div>
      </w:divsChild>
    </w:div>
    <w:div w:id="444152058">
      <w:bodyDiv w:val="1"/>
      <w:marLeft w:val="0"/>
      <w:marRight w:val="0"/>
      <w:marTop w:val="0"/>
      <w:marBottom w:val="0"/>
      <w:divBdr>
        <w:top w:val="none" w:sz="0" w:space="0" w:color="auto"/>
        <w:left w:val="none" w:sz="0" w:space="0" w:color="auto"/>
        <w:bottom w:val="none" w:sz="0" w:space="0" w:color="auto"/>
        <w:right w:val="none" w:sz="0" w:space="0" w:color="auto"/>
      </w:divBdr>
      <w:divsChild>
        <w:div w:id="77287075">
          <w:marLeft w:val="0"/>
          <w:marRight w:val="0"/>
          <w:marTop w:val="0"/>
          <w:marBottom w:val="0"/>
          <w:divBdr>
            <w:top w:val="none" w:sz="0" w:space="0" w:color="auto"/>
            <w:left w:val="none" w:sz="0" w:space="0" w:color="auto"/>
            <w:bottom w:val="none" w:sz="0" w:space="0" w:color="auto"/>
            <w:right w:val="none" w:sz="0" w:space="0" w:color="auto"/>
          </w:divBdr>
        </w:div>
        <w:div w:id="190460650">
          <w:marLeft w:val="0"/>
          <w:marRight w:val="0"/>
          <w:marTop w:val="0"/>
          <w:marBottom w:val="0"/>
          <w:divBdr>
            <w:top w:val="none" w:sz="0" w:space="0" w:color="auto"/>
            <w:left w:val="none" w:sz="0" w:space="0" w:color="auto"/>
            <w:bottom w:val="none" w:sz="0" w:space="0" w:color="auto"/>
            <w:right w:val="none" w:sz="0" w:space="0" w:color="auto"/>
          </w:divBdr>
        </w:div>
        <w:div w:id="240794119">
          <w:marLeft w:val="0"/>
          <w:marRight w:val="0"/>
          <w:marTop w:val="0"/>
          <w:marBottom w:val="0"/>
          <w:divBdr>
            <w:top w:val="none" w:sz="0" w:space="0" w:color="auto"/>
            <w:left w:val="none" w:sz="0" w:space="0" w:color="auto"/>
            <w:bottom w:val="none" w:sz="0" w:space="0" w:color="auto"/>
            <w:right w:val="none" w:sz="0" w:space="0" w:color="auto"/>
          </w:divBdr>
        </w:div>
        <w:div w:id="1070807940">
          <w:marLeft w:val="0"/>
          <w:marRight w:val="0"/>
          <w:marTop w:val="0"/>
          <w:marBottom w:val="0"/>
          <w:divBdr>
            <w:top w:val="none" w:sz="0" w:space="0" w:color="auto"/>
            <w:left w:val="none" w:sz="0" w:space="0" w:color="auto"/>
            <w:bottom w:val="none" w:sz="0" w:space="0" w:color="auto"/>
            <w:right w:val="none" w:sz="0" w:space="0" w:color="auto"/>
          </w:divBdr>
        </w:div>
        <w:div w:id="1113017680">
          <w:marLeft w:val="0"/>
          <w:marRight w:val="0"/>
          <w:marTop w:val="0"/>
          <w:marBottom w:val="0"/>
          <w:divBdr>
            <w:top w:val="none" w:sz="0" w:space="0" w:color="auto"/>
            <w:left w:val="none" w:sz="0" w:space="0" w:color="auto"/>
            <w:bottom w:val="none" w:sz="0" w:space="0" w:color="auto"/>
            <w:right w:val="none" w:sz="0" w:space="0" w:color="auto"/>
          </w:divBdr>
        </w:div>
        <w:div w:id="1304385047">
          <w:marLeft w:val="0"/>
          <w:marRight w:val="0"/>
          <w:marTop w:val="0"/>
          <w:marBottom w:val="0"/>
          <w:divBdr>
            <w:top w:val="none" w:sz="0" w:space="0" w:color="auto"/>
            <w:left w:val="none" w:sz="0" w:space="0" w:color="auto"/>
            <w:bottom w:val="none" w:sz="0" w:space="0" w:color="auto"/>
            <w:right w:val="none" w:sz="0" w:space="0" w:color="auto"/>
          </w:divBdr>
        </w:div>
        <w:div w:id="1455782054">
          <w:marLeft w:val="0"/>
          <w:marRight w:val="0"/>
          <w:marTop w:val="0"/>
          <w:marBottom w:val="0"/>
          <w:divBdr>
            <w:top w:val="none" w:sz="0" w:space="0" w:color="auto"/>
            <w:left w:val="none" w:sz="0" w:space="0" w:color="auto"/>
            <w:bottom w:val="none" w:sz="0" w:space="0" w:color="auto"/>
            <w:right w:val="none" w:sz="0" w:space="0" w:color="auto"/>
          </w:divBdr>
        </w:div>
        <w:div w:id="1509054936">
          <w:marLeft w:val="0"/>
          <w:marRight w:val="0"/>
          <w:marTop w:val="0"/>
          <w:marBottom w:val="0"/>
          <w:divBdr>
            <w:top w:val="none" w:sz="0" w:space="0" w:color="auto"/>
            <w:left w:val="none" w:sz="0" w:space="0" w:color="auto"/>
            <w:bottom w:val="none" w:sz="0" w:space="0" w:color="auto"/>
            <w:right w:val="none" w:sz="0" w:space="0" w:color="auto"/>
          </w:divBdr>
        </w:div>
        <w:div w:id="1629049498">
          <w:marLeft w:val="0"/>
          <w:marRight w:val="0"/>
          <w:marTop w:val="0"/>
          <w:marBottom w:val="0"/>
          <w:divBdr>
            <w:top w:val="none" w:sz="0" w:space="0" w:color="auto"/>
            <w:left w:val="none" w:sz="0" w:space="0" w:color="auto"/>
            <w:bottom w:val="none" w:sz="0" w:space="0" w:color="auto"/>
            <w:right w:val="none" w:sz="0" w:space="0" w:color="auto"/>
          </w:divBdr>
        </w:div>
      </w:divsChild>
    </w:div>
    <w:div w:id="449132381">
      <w:bodyDiv w:val="1"/>
      <w:marLeft w:val="0"/>
      <w:marRight w:val="0"/>
      <w:marTop w:val="0"/>
      <w:marBottom w:val="0"/>
      <w:divBdr>
        <w:top w:val="none" w:sz="0" w:space="0" w:color="auto"/>
        <w:left w:val="none" w:sz="0" w:space="0" w:color="auto"/>
        <w:bottom w:val="none" w:sz="0" w:space="0" w:color="auto"/>
        <w:right w:val="none" w:sz="0" w:space="0" w:color="auto"/>
      </w:divBdr>
    </w:div>
    <w:div w:id="461655896">
      <w:marLeft w:val="0"/>
      <w:marRight w:val="0"/>
      <w:marTop w:val="0"/>
      <w:marBottom w:val="0"/>
      <w:divBdr>
        <w:top w:val="none" w:sz="0" w:space="0" w:color="auto"/>
        <w:left w:val="none" w:sz="0" w:space="0" w:color="auto"/>
        <w:bottom w:val="none" w:sz="0" w:space="0" w:color="auto"/>
        <w:right w:val="none" w:sz="0" w:space="0" w:color="auto"/>
      </w:divBdr>
      <w:divsChild>
        <w:div w:id="421610868">
          <w:marLeft w:val="0"/>
          <w:marRight w:val="0"/>
          <w:marTop w:val="0"/>
          <w:marBottom w:val="0"/>
          <w:divBdr>
            <w:top w:val="none" w:sz="0" w:space="0" w:color="auto"/>
            <w:left w:val="none" w:sz="0" w:space="0" w:color="auto"/>
            <w:bottom w:val="none" w:sz="0" w:space="0" w:color="auto"/>
            <w:right w:val="none" w:sz="0" w:space="0" w:color="auto"/>
          </w:divBdr>
        </w:div>
      </w:divsChild>
    </w:div>
    <w:div w:id="468599471">
      <w:bodyDiv w:val="1"/>
      <w:marLeft w:val="0"/>
      <w:marRight w:val="0"/>
      <w:marTop w:val="0"/>
      <w:marBottom w:val="0"/>
      <w:divBdr>
        <w:top w:val="none" w:sz="0" w:space="0" w:color="auto"/>
        <w:left w:val="none" w:sz="0" w:space="0" w:color="auto"/>
        <w:bottom w:val="none" w:sz="0" w:space="0" w:color="auto"/>
        <w:right w:val="none" w:sz="0" w:space="0" w:color="auto"/>
      </w:divBdr>
    </w:div>
    <w:div w:id="492189047">
      <w:marLeft w:val="0"/>
      <w:marRight w:val="0"/>
      <w:marTop w:val="0"/>
      <w:marBottom w:val="0"/>
      <w:divBdr>
        <w:top w:val="none" w:sz="0" w:space="0" w:color="auto"/>
        <w:left w:val="none" w:sz="0" w:space="0" w:color="auto"/>
        <w:bottom w:val="none" w:sz="0" w:space="0" w:color="auto"/>
        <w:right w:val="none" w:sz="0" w:space="0" w:color="auto"/>
      </w:divBdr>
      <w:divsChild>
        <w:div w:id="1310552026">
          <w:marLeft w:val="0"/>
          <w:marRight w:val="0"/>
          <w:marTop w:val="0"/>
          <w:marBottom w:val="0"/>
          <w:divBdr>
            <w:top w:val="none" w:sz="0" w:space="0" w:color="auto"/>
            <w:left w:val="none" w:sz="0" w:space="0" w:color="auto"/>
            <w:bottom w:val="none" w:sz="0" w:space="0" w:color="auto"/>
            <w:right w:val="none" w:sz="0" w:space="0" w:color="auto"/>
          </w:divBdr>
        </w:div>
      </w:divsChild>
    </w:div>
    <w:div w:id="511145708">
      <w:marLeft w:val="0"/>
      <w:marRight w:val="0"/>
      <w:marTop w:val="0"/>
      <w:marBottom w:val="0"/>
      <w:divBdr>
        <w:top w:val="none" w:sz="0" w:space="0" w:color="auto"/>
        <w:left w:val="none" w:sz="0" w:space="0" w:color="auto"/>
        <w:bottom w:val="none" w:sz="0" w:space="0" w:color="auto"/>
        <w:right w:val="none" w:sz="0" w:space="0" w:color="auto"/>
      </w:divBdr>
      <w:divsChild>
        <w:div w:id="2059430176">
          <w:marLeft w:val="0"/>
          <w:marRight w:val="0"/>
          <w:marTop w:val="0"/>
          <w:marBottom w:val="0"/>
          <w:divBdr>
            <w:top w:val="none" w:sz="0" w:space="0" w:color="auto"/>
            <w:left w:val="none" w:sz="0" w:space="0" w:color="auto"/>
            <w:bottom w:val="none" w:sz="0" w:space="0" w:color="auto"/>
            <w:right w:val="none" w:sz="0" w:space="0" w:color="auto"/>
          </w:divBdr>
        </w:div>
      </w:divsChild>
    </w:div>
    <w:div w:id="518740193">
      <w:marLeft w:val="0"/>
      <w:marRight w:val="0"/>
      <w:marTop w:val="0"/>
      <w:marBottom w:val="0"/>
      <w:divBdr>
        <w:top w:val="none" w:sz="0" w:space="0" w:color="auto"/>
        <w:left w:val="none" w:sz="0" w:space="0" w:color="auto"/>
        <w:bottom w:val="none" w:sz="0" w:space="0" w:color="auto"/>
        <w:right w:val="none" w:sz="0" w:space="0" w:color="auto"/>
      </w:divBdr>
      <w:divsChild>
        <w:div w:id="2052878578">
          <w:marLeft w:val="0"/>
          <w:marRight w:val="0"/>
          <w:marTop w:val="0"/>
          <w:marBottom w:val="0"/>
          <w:divBdr>
            <w:top w:val="none" w:sz="0" w:space="0" w:color="auto"/>
            <w:left w:val="none" w:sz="0" w:space="0" w:color="auto"/>
            <w:bottom w:val="none" w:sz="0" w:space="0" w:color="auto"/>
            <w:right w:val="none" w:sz="0" w:space="0" w:color="auto"/>
          </w:divBdr>
        </w:div>
      </w:divsChild>
    </w:div>
    <w:div w:id="548078986">
      <w:marLeft w:val="0"/>
      <w:marRight w:val="0"/>
      <w:marTop w:val="0"/>
      <w:marBottom w:val="0"/>
      <w:divBdr>
        <w:top w:val="none" w:sz="0" w:space="0" w:color="auto"/>
        <w:left w:val="none" w:sz="0" w:space="0" w:color="auto"/>
        <w:bottom w:val="none" w:sz="0" w:space="0" w:color="auto"/>
        <w:right w:val="none" w:sz="0" w:space="0" w:color="auto"/>
      </w:divBdr>
      <w:divsChild>
        <w:div w:id="1856579491">
          <w:marLeft w:val="0"/>
          <w:marRight w:val="0"/>
          <w:marTop w:val="0"/>
          <w:marBottom w:val="0"/>
          <w:divBdr>
            <w:top w:val="none" w:sz="0" w:space="0" w:color="auto"/>
            <w:left w:val="none" w:sz="0" w:space="0" w:color="auto"/>
            <w:bottom w:val="none" w:sz="0" w:space="0" w:color="auto"/>
            <w:right w:val="none" w:sz="0" w:space="0" w:color="auto"/>
          </w:divBdr>
        </w:div>
      </w:divsChild>
    </w:div>
    <w:div w:id="555707469">
      <w:marLeft w:val="0"/>
      <w:marRight w:val="0"/>
      <w:marTop w:val="0"/>
      <w:marBottom w:val="0"/>
      <w:divBdr>
        <w:top w:val="none" w:sz="0" w:space="0" w:color="auto"/>
        <w:left w:val="none" w:sz="0" w:space="0" w:color="auto"/>
        <w:bottom w:val="none" w:sz="0" w:space="0" w:color="auto"/>
        <w:right w:val="none" w:sz="0" w:space="0" w:color="auto"/>
      </w:divBdr>
      <w:divsChild>
        <w:div w:id="171382746">
          <w:marLeft w:val="0"/>
          <w:marRight w:val="0"/>
          <w:marTop w:val="0"/>
          <w:marBottom w:val="0"/>
          <w:divBdr>
            <w:top w:val="none" w:sz="0" w:space="0" w:color="auto"/>
            <w:left w:val="none" w:sz="0" w:space="0" w:color="auto"/>
            <w:bottom w:val="none" w:sz="0" w:space="0" w:color="auto"/>
            <w:right w:val="none" w:sz="0" w:space="0" w:color="auto"/>
          </w:divBdr>
        </w:div>
      </w:divsChild>
    </w:div>
    <w:div w:id="558902330">
      <w:bodyDiv w:val="1"/>
      <w:marLeft w:val="0"/>
      <w:marRight w:val="0"/>
      <w:marTop w:val="0"/>
      <w:marBottom w:val="0"/>
      <w:divBdr>
        <w:top w:val="none" w:sz="0" w:space="0" w:color="auto"/>
        <w:left w:val="none" w:sz="0" w:space="0" w:color="auto"/>
        <w:bottom w:val="none" w:sz="0" w:space="0" w:color="auto"/>
        <w:right w:val="none" w:sz="0" w:space="0" w:color="auto"/>
      </w:divBdr>
    </w:div>
    <w:div w:id="560756566">
      <w:bodyDiv w:val="1"/>
      <w:marLeft w:val="0"/>
      <w:marRight w:val="0"/>
      <w:marTop w:val="0"/>
      <w:marBottom w:val="0"/>
      <w:divBdr>
        <w:top w:val="none" w:sz="0" w:space="0" w:color="auto"/>
        <w:left w:val="none" w:sz="0" w:space="0" w:color="auto"/>
        <w:bottom w:val="none" w:sz="0" w:space="0" w:color="auto"/>
        <w:right w:val="none" w:sz="0" w:space="0" w:color="auto"/>
      </w:divBdr>
      <w:divsChild>
        <w:div w:id="651836596">
          <w:marLeft w:val="0"/>
          <w:marRight w:val="0"/>
          <w:marTop w:val="0"/>
          <w:marBottom w:val="0"/>
          <w:divBdr>
            <w:top w:val="none" w:sz="0" w:space="0" w:color="auto"/>
            <w:left w:val="none" w:sz="0" w:space="0" w:color="auto"/>
            <w:bottom w:val="none" w:sz="0" w:space="0" w:color="auto"/>
            <w:right w:val="none" w:sz="0" w:space="0" w:color="auto"/>
          </w:divBdr>
        </w:div>
        <w:div w:id="1490364753">
          <w:marLeft w:val="0"/>
          <w:marRight w:val="0"/>
          <w:marTop w:val="0"/>
          <w:marBottom w:val="0"/>
          <w:divBdr>
            <w:top w:val="none" w:sz="0" w:space="0" w:color="auto"/>
            <w:left w:val="none" w:sz="0" w:space="0" w:color="auto"/>
            <w:bottom w:val="none" w:sz="0" w:space="0" w:color="auto"/>
            <w:right w:val="none" w:sz="0" w:space="0" w:color="auto"/>
          </w:divBdr>
        </w:div>
        <w:div w:id="1770664959">
          <w:marLeft w:val="0"/>
          <w:marRight w:val="0"/>
          <w:marTop w:val="0"/>
          <w:marBottom w:val="0"/>
          <w:divBdr>
            <w:top w:val="none" w:sz="0" w:space="0" w:color="auto"/>
            <w:left w:val="none" w:sz="0" w:space="0" w:color="auto"/>
            <w:bottom w:val="none" w:sz="0" w:space="0" w:color="auto"/>
            <w:right w:val="none" w:sz="0" w:space="0" w:color="auto"/>
          </w:divBdr>
        </w:div>
      </w:divsChild>
    </w:div>
    <w:div w:id="561792014">
      <w:marLeft w:val="0"/>
      <w:marRight w:val="0"/>
      <w:marTop w:val="0"/>
      <w:marBottom w:val="0"/>
      <w:divBdr>
        <w:top w:val="none" w:sz="0" w:space="0" w:color="auto"/>
        <w:left w:val="none" w:sz="0" w:space="0" w:color="auto"/>
        <w:bottom w:val="none" w:sz="0" w:space="0" w:color="auto"/>
        <w:right w:val="none" w:sz="0" w:space="0" w:color="auto"/>
      </w:divBdr>
      <w:divsChild>
        <w:div w:id="1786731581">
          <w:marLeft w:val="0"/>
          <w:marRight w:val="0"/>
          <w:marTop w:val="0"/>
          <w:marBottom w:val="0"/>
          <w:divBdr>
            <w:top w:val="none" w:sz="0" w:space="0" w:color="auto"/>
            <w:left w:val="none" w:sz="0" w:space="0" w:color="auto"/>
            <w:bottom w:val="none" w:sz="0" w:space="0" w:color="auto"/>
            <w:right w:val="none" w:sz="0" w:space="0" w:color="auto"/>
          </w:divBdr>
        </w:div>
      </w:divsChild>
    </w:div>
    <w:div w:id="569390326">
      <w:marLeft w:val="0"/>
      <w:marRight w:val="0"/>
      <w:marTop w:val="0"/>
      <w:marBottom w:val="0"/>
      <w:divBdr>
        <w:top w:val="none" w:sz="0" w:space="0" w:color="auto"/>
        <w:left w:val="none" w:sz="0" w:space="0" w:color="auto"/>
        <w:bottom w:val="none" w:sz="0" w:space="0" w:color="auto"/>
        <w:right w:val="none" w:sz="0" w:space="0" w:color="auto"/>
      </w:divBdr>
      <w:divsChild>
        <w:div w:id="2114477770">
          <w:marLeft w:val="0"/>
          <w:marRight w:val="0"/>
          <w:marTop w:val="0"/>
          <w:marBottom w:val="0"/>
          <w:divBdr>
            <w:top w:val="none" w:sz="0" w:space="0" w:color="auto"/>
            <w:left w:val="none" w:sz="0" w:space="0" w:color="auto"/>
            <w:bottom w:val="none" w:sz="0" w:space="0" w:color="auto"/>
            <w:right w:val="none" w:sz="0" w:space="0" w:color="auto"/>
          </w:divBdr>
        </w:div>
      </w:divsChild>
    </w:div>
    <w:div w:id="607083012">
      <w:bodyDiv w:val="1"/>
      <w:marLeft w:val="0"/>
      <w:marRight w:val="0"/>
      <w:marTop w:val="0"/>
      <w:marBottom w:val="0"/>
      <w:divBdr>
        <w:top w:val="none" w:sz="0" w:space="0" w:color="auto"/>
        <w:left w:val="none" w:sz="0" w:space="0" w:color="auto"/>
        <w:bottom w:val="none" w:sz="0" w:space="0" w:color="auto"/>
        <w:right w:val="none" w:sz="0" w:space="0" w:color="auto"/>
      </w:divBdr>
    </w:div>
    <w:div w:id="619651207">
      <w:marLeft w:val="0"/>
      <w:marRight w:val="0"/>
      <w:marTop w:val="0"/>
      <w:marBottom w:val="0"/>
      <w:divBdr>
        <w:top w:val="none" w:sz="0" w:space="0" w:color="auto"/>
        <w:left w:val="none" w:sz="0" w:space="0" w:color="auto"/>
        <w:bottom w:val="none" w:sz="0" w:space="0" w:color="auto"/>
        <w:right w:val="none" w:sz="0" w:space="0" w:color="auto"/>
      </w:divBdr>
      <w:divsChild>
        <w:div w:id="677124405">
          <w:marLeft w:val="0"/>
          <w:marRight w:val="0"/>
          <w:marTop w:val="0"/>
          <w:marBottom w:val="0"/>
          <w:divBdr>
            <w:top w:val="none" w:sz="0" w:space="0" w:color="auto"/>
            <w:left w:val="none" w:sz="0" w:space="0" w:color="auto"/>
            <w:bottom w:val="none" w:sz="0" w:space="0" w:color="auto"/>
            <w:right w:val="none" w:sz="0" w:space="0" w:color="auto"/>
          </w:divBdr>
        </w:div>
      </w:divsChild>
    </w:div>
    <w:div w:id="622076812">
      <w:marLeft w:val="0"/>
      <w:marRight w:val="0"/>
      <w:marTop w:val="0"/>
      <w:marBottom w:val="0"/>
      <w:divBdr>
        <w:top w:val="none" w:sz="0" w:space="0" w:color="auto"/>
        <w:left w:val="none" w:sz="0" w:space="0" w:color="auto"/>
        <w:bottom w:val="none" w:sz="0" w:space="0" w:color="auto"/>
        <w:right w:val="none" w:sz="0" w:space="0" w:color="auto"/>
      </w:divBdr>
      <w:divsChild>
        <w:div w:id="1890024030">
          <w:marLeft w:val="0"/>
          <w:marRight w:val="0"/>
          <w:marTop w:val="0"/>
          <w:marBottom w:val="0"/>
          <w:divBdr>
            <w:top w:val="none" w:sz="0" w:space="0" w:color="auto"/>
            <w:left w:val="none" w:sz="0" w:space="0" w:color="auto"/>
            <w:bottom w:val="none" w:sz="0" w:space="0" w:color="auto"/>
            <w:right w:val="none" w:sz="0" w:space="0" w:color="auto"/>
          </w:divBdr>
        </w:div>
      </w:divsChild>
    </w:div>
    <w:div w:id="632562457">
      <w:bodyDiv w:val="1"/>
      <w:marLeft w:val="0"/>
      <w:marRight w:val="0"/>
      <w:marTop w:val="0"/>
      <w:marBottom w:val="0"/>
      <w:divBdr>
        <w:top w:val="none" w:sz="0" w:space="0" w:color="auto"/>
        <w:left w:val="none" w:sz="0" w:space="0" w:color="auto"/>
        <w:bottom w:val="none" w:sz="0" w:space="0" w:color="auto"/>
        <w:right w:val="none" w:sz="0" w:space="0" w:color="auto"/>
      </w:divBdr>
    </w:div>
    <w:div w:id="671487990">
      <w:marLeft w:val="0"/>
      <w:marRight w:val="0"/>
      <w:marTop w:val="0"/>
      <w:marBottom w:val="0"/>
      <w:divBdr>
        <w:top w:val="none" w:sz="0" w:space="0" w:color="auto"/>
        <w:left w:val="none" w:sz="0" w:space="0" w:color="auto"/>
        <w:bottom w:val="none" w:sz="0" w:space="0" w:color="auto"/>
        <w:right w:val="none" w:sz="0" w:space="0" w:color="auto"/>
      </w:divBdr>
      <w:divsChild>
        <w:div w:id="103698485">
          <w:marLeft w:val="0"/>
          <w:marRight w:val="0"/>
          <w:marTop w:val="0"/>
          <w:marBottom w:val="0"/>
          <w:divBdr>
            <w:top w:val="none" w:sz="0" w:space="0" w:color="auto"/>
            <w:left w:val="none" w:sz="0" w:space="0" w:color="auto"/>
            <w:bottom w:val="none" w:sz="0" w:space="0" w:color="auto"/>
            <w:right w:val="none" w:sz="0" w:space="0" w:color="auto"/>
          </w:divBdr>
        </w:div>
      </w:divsChild>
    </w:div>
    <w:div w:id="701249946">
      <w:bodyDiv w:val="1"/>
      <w:marLeft w:val="0"/>
      <w:marRight w:val="0"/>
      <w:marTop w:val="0"/>
      <w:marBottom w:val="0"/>
      <w:divBdr>
        <w:top w:val="none" w:sz="0" w:space="0" w:color="auto"/>
        <w:left w:val="none" w:sz="0" w:space="0" w:color="auto"/>
        <w:bottom w:val="none" w:sz="0" w:space="0" w:color="auto"/>
        <w:right w:val="none" w:sz="0" w:space="0" w:color="auto"/>
      </w:divBdr>
    </w:div>
    <w:div w:id="745610398">
      <w:marLeft w:val="0"/>
      <w:marRight w:val="0"/>
      <w:marTop w:val="0"/>
      <w:marBottom w:val="0"/>
      <w:divBdr>
        <w:top w:val="none" w:sz="0" w:space="0" w:color="auto"/>
        <w:left w:val="none" w:sz="0" w:space="0" w:color="auto"/>
        <w:bottom w:val="none" w:sz="0" w:space="0" w:color="auto"/>
        <w:right w:val="none" w:sz="0" w:space="0" w:color="auto"/>
      </w:divBdr>
      <w:divsChild>
        <w:div w:id="1798179935">
          <w:marLeft w:val="0"/>
          <w:marRight w:val="0"/>
          <w:marTop w:val="0"/>
          <w:marBottom w:val="0"/>
          <w:divBdr>
            <w:top w:val="none" w:sz="0" w:space="0" w:color="auto"/>
            <w:left w:val="none" w:sz="0" w:space="0" w:color="auto"/>
            <w:bottom w:val="none" w:sz="0" w:space="0" w:color="auto"/>
            <w:right w:val="none" w:sz="0" w:space="0" w:color="auto"/>
          </w:divBdr>
        </w:div>
      </w:divsChild>
    </w:div>
    <w:div w:id="781073052">
      <w:marLeft w:val="0"/>
      <w:marRight w:val="0"/>
      <w:marTop w:val="0"/>
      <w:marBottom w:val="0"/>
      <w:divBdr>
        <w:top w:val="none" w:sz="0" w:space="0" w:color="auto"/>
        <w:left w:val="none" w:sz="0" w:space="0" w:color="auto"/>
        <w:bottom w:val="none" w:sz="0" w:space="0" w:color="auto"/>
        <w:right w:val="none" w:sz="0" w:space="0" w:color="auto"/>
      </w:divBdr>
      <w:divsChild>
        <w:div w:id="955599431">
          <w:marLeft w:val="0"/>
          <w:marRight w:val="0"/>
          <w:marTop w:val="0"/>
          <w:marBottom w:val="0"/>
          <w:divBdr>
            <w:top w:val="none" w:sz="0" w:space="0" w:color="auto"/>
            <w:left w:val="none" w:sz="0" w:space="0" w:color="auto"/>
            <w:bottom w:val="none" w:sz="0" w:space="0" w:color="auto"/>
            <w:right w:val="none" w:sz="0" w:space="0" w:color="auto"/>
          </w:divBdr>
        </w:div>
      </w:divsChild>
    </w:div>
    <w:div w:id="784160612">
      <w:bodyDiv w:val="1"/>
      <w:marLeft w:val="0"/>
      <w:marRight w:val="0"/>
      <w:marTop w:val="0"/>
      <w:marBottom w:val="0"/>
      <w:divBdr>
        <w:top w:val="none" w:sz="0" w:space="0" w:color="auto"/>
        <w:left w:val="none" w:sz="0" w:space="0" w:color="auto"/>
        <w:bottom w:val="none" w:sz="0" w:space="0" w:color="auto"/>
        <w:right w:val="none" w:sz="0" w:space="0" w:color="auto"/>
      </w:divBdr>
    </w:div>
    <w:div w:id="822769959">
      <w:bodyDiv w:val="1"/>
      <w:marLeft w:val="0"/>
      <w:marRight w:val="0"/>
      <w:marTop w:val="0"/>
      <w:marBottom w:val="0"/>
      <w:divBdr>
        <w:top w:val="none" w:sz="0" w:space="0" w:color="auto"/>
        <w:left w:val="none" w:sz="0" w:space="0" w:color="auto"/>
        <w:bottom w:val="none" w:sz="0" w:space="0" w:color="auto"/>
        <w:right w:val="none" w:sz="0" w:space="0" w:color="auto"/>
      </w:divBdr>
    </w:div>
    <w:div w:id="824206235">
      <w:bodyDiv w:val="1"/>
      <w:marLeft w:val="0"/>
      <w:marRight w:val="0"/>
      <w:marTop w:val="0"/>
      <w:marBottom w:val="0"/>
      <w:divBdr>
        <w:top w:val="none" w:sz="0" w:space="0" w:color="auto"/>
        <w:left w:val="none" w:sz="0" w:space="0" w:color="auto"/>
        <w:bottom w:val="none" w:sz="0" w:space="0" w:color="auto"/>
        <w:right w:val="none" w:sz="0" w:space="0" w:color="auto"/>
      </w:divBdr>
    </w:div>
    <w:div w:id="855071415">
      <w:marLeft w:val="0"/>
      <w:marRight w:val="0"/>
      <w:marTop w:val="0"/>
      <w:marBottom w:val="0"/>
      <w:divBdr>
        <w:top w:val="none" w:sz="0" w:space="0" w:color="auto"/>
        <w:left w:val="none" w:sz="0" w:space="0" w:color="auto"/>
        <w:bottom w:val="none" w:sz="0" w:space="0" w:color="auto"/>
        <w:right w:val="none" w:sz="0" w:space="0" w:color="auto"/>
      </w:divBdr>
      <w:divsChild>
        <w:div w:id="335545899">
          <w:marLeft w:val="0"/>
          <w:marRight w:val="0"/>
          <w:marTop w:val="0"/>
          <w:marBottom w:val="0"/>
          <w:divBdr>
            <w:top w:val="none" w:sz="0" w:space="0" w:color="auto"/>
            <w:left w:val="none" w:sz="0" w:space="0" w:color="auto"/>
            <w:bottom w:val="none" w:sz="0" w:space="0" w:color="auto"/>
            <w:right w:val="none" w:sz="0" w:space="0" w:color="auto"/>
          </w:divBdr>
        </w:div>
      </w:divsChild>
    </w:div>
    <w:div w:id="865102382">
      <w:marLeft w:val="0"/>
      <w:marRight w:val="0"/>
      <w:marTop w:val="0"/>
      <w:marBottom w:val="0"/>
      <w:divBdr>
        <w:top w:val="none" w:sz="0" w:space="0" w:color="auto"/>
        <w:left w:val="none" w:sz="0" w:space="0" w:color="auto"/>
        <w:bottom w:val="none" w:sz="0" w:space="0" w:color="auto"/>
        <w:right w:val="none" w:sz="0" w:space="0" w:color="auto"/>
      </w:divBdr>
      <w:divsChild>
        <w:div w:id="1150487921">
          <w:marLeft w:val="0"/>
          <w:marRight w:val="0"/>
          <w:marTop w:val="0"/>
          <w:marBottom w:val="0"/>
          <w:divBdr>
            <w:top w:val="none" w:sz="0" w:space="0" w:color="auto"/>
            <w:left w:val="none" w:sz="0" w:space="0" w:color="auto"/>
            <w:bottom w:val="none" w:sz="0" w:space="0" w:color="auto"/>
            <w:right w:val="none" w:sz="0" w:space="0" w:color="auto"/>
          </w:divBdr>
        </w:div>
      </w:divsChild>
    </w:div>
    <w:div w:id="884878111">
      <w:bodyDiv w:val="1"/>
      <w:marLeft w:val="0"/>
      <w:marRight w:val="0"/>
      <w:marTop w:val="0"/>
      <w:marBottom w:val="0"/>
      <w:divBdr>
        <w:top w:val="none" w:sz="0" w:space="0" w:color="auto"/>
        <w:left w:val="none" w:sz="0" w:space="0" w:color="auto"/>
        <w:bottom w:val="none" w:sz="0" w:space="0" w:color="auto"/>
        <w:right w:val="none" w:sz="0" w:space="0" w:color="auto"/>
      </w:divBdr>
    </w:div>
    <w:div w:id="900021269">
      <w:bodyDiv w:val="1"/>
      <w:marLeft w:val="0"/>
      <w:marRight w:val="0"/>
      <w:marTop w:val="0"/>
      <w:marBottom w:val="0"/>
      <w:divBdr>
        <w:top w:val="none" w:sz="0" w:space="0" w:color="auto"/>
        <w:left w:val="none" w:sz="0" w:space="0" w:color="auto"/>
        <w:bottom w:val="none" w:sz="0" w:space="0" w:color="auto"/>
        <w:right w:val="none" w:sz="0" w:space="0" w:color="auto"/>
      </w:divBdr>
    </w:div>
    <w:div w:id="921529899">
      <w:bodyDiv w:val="1"/>
      <w:marLeft w:val="0"/>
      <w:marRight w:val="0"/>
      <w:marTop w:val="0"/>
      <w:marBottom w:val="0"/>
      <w:divBdr>
        <w:top w:val="none" w:sz="0" w:space="0" w:color="auto"/>
        <w:left w:val="none" w:sz="0" w:space="0" w:color="auto"/>
        <w:bottom w:val="none" w:sz="0" w:space="0" w:color="auto"/>
        <w:right w:val="none" w:sz="0" w:space="0" w:color="auto"/>
      </w:divBdr>
      <w:divsChild>
        <w:div w:id="624383727">
          <w:marLeft w:val="0"/>
          <w:marRight w:val="0"/>
          <w:marTop w:val="15"/>
          <w:marBottom w:val="0"/>
          <w:divBdr>
            <w:top w:val="none" w:sz="0" w:space="0" w:color="auto"/>
            <w:left w:val="none" w:sz="0" w:space="0" w:color="auto"/>
            <w:bottom w:val="none" w:sz="0" w:space="0" w:color="auto"/>
            <w:right w:val="none" w:sz="0" w:space="0" w:color="auto"/>
          </w:divBdr>
          <w:divsChild>
            <w:div w:id="463471133">
              <w:marLeft w:val="0"/>
              <w:marRight w:val="0"/>
              <w:marTop w:val="0"/>
              <w:marBottom w:val="0"/>
              <w:divBdr>
                <w:top w:val="none" w:sz="0" w:space="0" w:color="auto"/>
                <w:left w:val="none" w:sz="0" w:space="0" w:color="auto"/>
                <w:bottom w:val="none" w:sz="0" w:space="0" w:color="auto"/>
                <w:right w:val="none" w:sz="0" w:space="0" w:color="auto"/>
              </w:divBdr>
              <w:divsChild>
                <w:div w:id="45491791">
                  <w:marLeft w:val="0"/>
                  <w:marRight w:val="0"/>
                  <w:marTop w:val="0"/>
                  <w:marBottom w:val="0"/>
                  <w:divBdr>
                    <w:top w:val="none" w:sz="0" w:space="0" w:color="auto"/>
                    <w:left w:val="none" w:sz="0" w:space="0" w:color="auto"/>
                    <w:bottom w:val="none" w:sz="0" w:space="0" w:color="auto"/>
                    <w:right w:val="none" w:sz="0" w:space="0" w:color="auto"/>
                  </w:divBdr>
                </w:div>
                <w:div w:id="138615549">
                  <w:marLeft w:val="0"/>
                  <w:marRight w:val="0"/>
                  <w:marTop w:val="0"/>
                  <w:marBottom w:val="0"/>
                  <w:divBdr>
                    <w:top w:val="none" w:sz="0" w:space="0" w:color="auto"/>
                    <w:left w:val="none" w:sz="0" w:space="0" w:color="auto"/>
                    <w:bottom w:val="none" w:sz="0" w:space="0" w:color="auto"/>
                    <w:right w:val="none" w:sz="0" w:space="0" w:color="auto"/>
                  </w:divBdr>
                </w:div>
                <w:div w:id="286548815">
                  <w:marLeft w:val="0"/>
                  <w:marRight w:val="0"/>
                  <w:marTop w:val="0"/>
                  <w:marBottom w:val="0"/>
                  <w:divBdr>
                    <w:top w:val="none" w:sz="0" w:space="0" w:color="auto"/>
                    <w:left w:val="none" w:sz="0" w:space="0" w:color="auto"/>
                    <w:bottom w:val="none" w:sz="0" w:space="0" w:color="auto"/>
                    <w:right w:val="none" w:sz="0" w:space="0" w:color="auto"/>
                  </w:divBdr>
                </w:div>
                <w:div w:id="484667260">
                  <w:marLeft w:val="0"/>
                  <w:marRight w:val="0"/>
                  <w:marTop w:val="0"/>
                  <w:marBottom w:val="0"/>
                  <w:divBdr>
                    <w:top w:val="none" w:sz="0" w:space="0" w:color="auto"/>
                    <w:left w:val="none" w:sz="0" w:space="0" w:color="auto"/>
                    <w:bottom w:val="none" w:sz="0" w:space="0" w:color="auto"/>
                    <w:right w:val="none" w:sz="0" w:space="0" w:color="auto"/>
                  </w:divBdr>
                </w:div>
                <w:div w:id="637682975">
                  <w:marLeft w:val="0"/>
                  <w:marRight w:val="0"/>
                  <w:marTop w:val="0"/>
                  <w:marBottom w:val="0"/>
                  <w:divBdr>
                    <w:top w:val="none" w:sz="0" w:space="0" w:color="auto"/>
                    <w:left w:val="none" w:sz="0" w:space="0" w:color="auto"/>
                    <w:bottom w:val="none" w:sz="0" w:space="0" w:color="auto"/>
                    <w:right w:val="none" w:sz="0" w:space="0" w:color="auto"/>
                  </w:divBdr>
                </w:div>
                <w:div w:id="715786102">
                  <w:marLeft w:val="0"/>
                  <w:marRight w:val="0"/>
                  <w:marTop w:val="0"/>
                  <w:marBottom w:val="0"/>
                  <w:divBdr>
                    <w:top w:val="none" w:sz="0" w:space="0" w:color="auto"/>
                    <w:left w:val="none" w:sz="0" w:space="0" w:color="auto"/>
                    <w:bottom w:val="none" w:sz="0" w:space="0" w:color="auto"/>
                    <w:right w:val="none" w:sz="0" w:space="0" w:color="auto"/>
                  </w:divBdr>
                </w:div>
                <w:div w:id="773406990">
                  <w:marLeft w:val="0"/>
                  <w:marRight w:val="0"/>
                  <w:marTop w:val="0"/>
                  <w:marBottom w:val="0"/>
                  <w:divBdr>
                    <w:top w:val="none" w:sz="0" w:space="0" w:color="auto"/>
                    <w:left w:val="none" w:sz="0" w:space="0" w:color="auto"/>
                    <w:bottom w:val="none" w:sz="0" w:space="0" w:color="auto"/>
                    <w:right w:val="none" w:sz="0" w:space="0" w:color="auto"/>
                  </w:divBdr>
                </w:div>
                <w:div w:id="789326587">
                  <w:marLeft w:val="0"/>
                  <w:marRight w:val="0"/>
                  <w:marTop w:val="0"/>
                  <w:marBottom w:val="0"/>
                  <w:divBdr>
                    <w:top w:val="none" w:sz="0" w:space="0" w:color="auto"/>
                    <w:left w:val="none" w:sz="0" w:space="0" w:color="auto"/>
                    <w:bottom w:val="none" w:sz="0" w:space="0" w:color="auto"/>
                    <w:right w:val="none" w:sz="0" w:space="0" w:color="auto"/>
                  </w:divBdr>
                </w:div>
                <w:div w:id="862665853">
                  <w:marLeft w:val="0"/>
                  <w:marRight w:val="0"/>
                  <w:marTop w:val="0"/>
                  <w:marBottom w:val="0"/>
                  <w:divBdr>
                    <w:top w:val="none" w:sz="0" w:space="0" w:color="auto"/>
                    <w:left w:val="none" w:sz="0" w:space="0" w:color="auto"/>
                    <w:bottom w:val="none" w:sz="0" w:space="0" w:color="auto"/>
                    <w:right w:val="none" w:sz="0" w:space="0" w:color="auto"/>
                  </w:divBdr>
                </w:div>
                <w:div w:id="899288563">
                  <w:marLeft w:val="0"/>
                  <w:marRight w:val="0"/>
                  <w:marTop w:val="0"/>
                  <w:marBottom w:val="0"/>
                  <w:divBdr>
                    <w:top w:val="none" w:sz="0" w:space="0" w:color="auto"/>
                    <w:left w:val="none" w:sz="0" w:space="0" w:color="auto"/>
                    <w:bottom w:val="none" w:sz="0" w:space="0" w:color="auto"/>
                    <w:right w:val="none" w:sz="0" w:space="0" w:color="auto"/>
                  </w:divBdr>
                </w:div>
                <w:div w:id="1094322733">
                  <w:marLeft w:val="0"/>
                  <w:marRight w:val="0"/>
                  <w:marTop w:val="0"/>
                  <w:marBottom w:val="0"/>
                  <w:divBdr>
                    <w:top w:val="none" w:sz="0" w:space="0" w:color="auto"/>
                    <w:left w:val="none" w:sz="0" w:space="0" w:color="auto"/>
                    <w:bottom w:val="none" w:sz="0" w:space="0" w:color="auto"/>
                    <w:right w:val="none" w:sz="0" w:space="0" w:color="auto"/>
                  </w:divBdr>
                </w:div>
                <w:div w:id="1095055149">
                  <w:marLeft w:val="0"/>
                  <w:marRight w:val="0"/>
                  <w:marTop w:val="0"/>
                  <w:marBottom w:val="0"/>
                  <w:divBdr>
                    <w:top w:val="none" w:sz="0" w:space="0" w:color="auto"/>
                    <w:left w:val="none" w:sz="0" w:space="0" w:color="auto"/>
                    <w:bottom w:val="none" w:sz="0" w:space="0" w:color="auto"/>
                    <w:right w:val="none" w:sz="0" w:space="0" w:color="auto"/>
                  </w:divBdr>
                </w:div>
                <w:div w:id="1165052083">
                  <w:marLeft w:val="0"/>
                  <w:marRight w:val="0"/>
                  <w:marTop w:val="0"/>
                  <w:marBottom w:val="0"/>
                  <w:divBdr>
                    <w:top w:val="none" w:sz="0" w:space="0" w:color="auto"/>
                    <w:left w:val="none" w:sz="0" w:space="0" w:color="auto"/>
                    <w:bottom w:val="none" w:sz="0" w:space="0" w:color="auto"/>
                    <w:right w:val="none" w:sz="0" w:space="0" w:color="auto"/>
                  </w:divBdr>
                </w:div>
                <w:div w:id="1183588650">
                  <w:marLeft w:val="0"/>
                  <w:marRight w:val="0"/>
                  <w:marTop w:val="0"/>
                  <w:marBottom w:val="0"/>
                  <w:divBdr>
                    <w:top w:val="none" w:sz="0" w:space="0" w:color="auto"/>
                    <w:left w:val="none" w:sz="0" w:space="0" w:color="auto"/>
                    <w:bottom w:val="none" w:sz="0" w:space="0" w:color="auto"/>
                    <w:right w:val="none" w:sz="0" w:space="0" w:color="auto"/>
                  </w:divBdr>
                </w:div>
                <w:div w:id="1194928702">
                  <w:marLeft w:val="0"/>
                  <w:marRight w:val="0"/>
                  <w:marTop w:val="0"/>
                  <w:marBottom w:val="0"/>
                  <w:divBdr>
                    <w:top w:val="none" w:sz="0" w:space="0" w:color="auto"/>
                    <w:left w:val="none" w:sz="0" w:space="0" w:color="auto"/>
                    <w:bottom w:val="none" w:sz="0" w:space="0" w:color="auto"/>
                    <w:right w:val="none" w:sz="0" w:space="0" w:color="auto"/>
                  </w:divBdr>
                </w:div>
                <w:div w:id="1217855866">
                  <w:marLeft w:val="0"/>
                  <w:marRight w:val="0"/>
                  <w:marTop w:val="0"/>
                  <w:marBottom w:val="0"/>
                  <w:divBdr>
                    <w:top w:val="none" w:sz="0" w:space="0" w:color="auto"/>
                    <w:left w:val="none" w:sz="0" w:space="0" w:color="auto"/>
                    <w:bottom w:val="none" w:sz="0" w:space="0" w:color="auto"/>
                    <w:right w:val="none" w:sz="0" w:space="0" w:color="auto"/>
                  </w:divBdr>
                </w:div>
                <w:div w:id="1230113107">
                  <w:marLeft w:val="0"/>
                  <w:marRight w:val="0"/>
                  <w:marTop w:val="0"/>
                  <w:marBottom w:val="0"/>
                  <w:divBdr>
                    <w:top w:val="none" w:sz="0" w:space="0" w:color="auto"/>
                    <w:left w:val="none" w:sz="0" w:space="0" w:color="auto"/>
                    <w:bottom w:val="none" w:sz="0" w:space="0" w:color="auto"/>
                    <w:right w:val="none" w:sz="0" w:space="0" w:color="auto"/>
                  </w:divBdr>
                </w:div>
                <w:div w:id="1353992350">
                  <w:marLeft w:val="0"/>
                  <w:marRight w:val="0"/>
                  <w:marTop w:val="0"/>
                  <w:marBottom w:val="0"/>
                  <w:divBdr>
                    <w:top w:val="none" w:sz="0" w:space="0" w:color="auto"/>
                    <w:left w:val="none" w:sz="0" w:space="0" w:color="auto"/>
                    <w:bottom w:val="none" w:sz="0" w:space="0" w:color="auto"/>
                    <w:right w:val="none" w:sz="0" w:space="0" w:color="auto"/>
                  </w:divBdr>
                </w:div>
                <w:div w:id="1434283116">
                  <w:marLeft w:val="0"/>
                  <w:marRight w:val="0"/>
                  <w:marTop w:val="0"/>
                  <w:marBottom w:val="0"/>
                  <w:divBdr>
                    <w:top w:val="none" w:sz="0" w:space="0" w:color="auto"/>
                    <w:left w:val="none" w:sz="0" w:space="0" w:color="auto"/>
                    <w:bottom w:val="none" w:sz="0" w:space="0" w:color="auto"/>
                    <w:right w:val="none" w:sz="0" w:space="0" w:color="auto"/>
                  </w:divBdr>
                </w:div>
                <w:div w:id="1488784142">
                  <w:marLeft w:val="0"/>
                  <w:marRight w:val="0"/>
                  <w:marTop w:val="0"/>
                  <w:marBottom w:val="0"/>
                  <w:divBdr>
                    <w:top w:val="none" w:sz="0" w:space="0" w:color="auto"/>
                    <w:left w:val="none" w:sz="0" w:space="0" w:color="auto"/>
                    <w:bottom w:val="none" w:sz="0" w:space="0" w:color="auto"/>
                    <w:right w:val="none" w:sz="0" w:space="0" w:color="auto"/>
                  </w:divBdr>
                </w:div>
                <w:div w:id="1508981526">
                  <w:marLeft w:val="0"/>
                  <w:marRight w:val="0"/>
                  <w:marTop w:val="0"/>
                  <w:marBottom w:val="0"/>
                  <w:divBdr>
                    <w:top w:val="none" w:sz="0" w:space="0" w:color="auto"/>
                    <w:left w:val="none" w:sz="0" w:space="0" w:color="auto"/>
                    <w:bottom w:val="none" w:sz="0" w:space="0" w:color="auto"/>
                    <w:right w:val="none" w:sz="0" w:space="0" w:color="auto"/>
                  </w:divBdr>
                </w:div>
                <w:div w:id="1516192979">
                  <w:marLeft w:val="0"/>
                  <w:marRight w:val="0"/>
                  <w:marTop w:val="0"/>
                  <w:marBottom w:val="0"/>
                  <w:divBdr>
                    <w:top w:val="none" w:sz="0" w:space="0" w:color="auto"/>
                    <w:left w:val="none" w:sz="0" w:space="0" w:color="auto"/>
                    <w:bottom w:val="none" w:sz="0" w:space="0" w:color="auto"/>
                    <w:right w:val="none" w:sz="0" w:space="0" w:color="auto"/>
                  </w:divBdr>
                </w:div>
                <w:div w:id="1597978252">
                  <w:marLeft w:val="0"/>
                  <w:marRight w:val="0"/>
                  <w:marTop w:val="0"/>
                  <w:marBottom w:val="0"/>
                  <w:divBdr>
                    <w:top w:val="none" w:sz="0" w:space="0" w:color="auto"/>
                    <w:left w:val="none" w:sz="0" w:space="0" w:color="auto"/>
                    <w:bottom w:val="none" w:sz="0" w:space="0" w:color="auto"/>
                    <w:right w:val="none" w:sz="0" w:space="0" w:color="auto"/>
                  </w:divBdr>
                </w:div>
                <w:div w:id="1766221781">
                  <w:marLeft w:val="0"/>
                  <w:marRight w:val="0"/>
                  <w:marTop w:val="0"/>
                  <w:marBottom w:val="0"/>
                  <w:divBdr>
                    <w:top w:val="none" w:sz="0" w:space="0" w:color="auto"/>
                    <w:left w:val="none" w:sz="0" w:space="0" w:color="auto"/>
                    <w:bottom w:val="none" w:sz="0" w:space="0" w:color="auto"/>
                    <w:right w:val="none" w:sz="0" w:space="0" w:color="auto"/>
                  </w:divBdr>
                </w:div>
                <w:div w:id="1769082931">
                  <w:marLeft w:val="0"/>
                  <w:marRight w:val="0"/>
                  <w:marTop w:val="0"/>
                  <w:marBottom w:val="0"/>
                  <w:divBdr>
                    <w:top w:val="none" w:sz="0" w:space="0" w:color="auto"/>
                    <w:left w:val="none" w:sz="0" w:space="0" w:color="auto"/>
                    <w:bottom w:val="none" w:sz="0" w:space="0" w:color="auto"/>
                    <w:right w:val="none" w:sz="0" w:space="0" w:color="auto"/>
                  </w:divBdr>
                </w:div>
                <w:div w:id="1865441665">
                  <w:marLeft w:val="0"/>
                  <w:marRight w:val="0"/>
                  <w:marTop w:val="0"/>
                  <w:marBottom w:val="0"/>
                  <w:divBdr>
                    <w:top w:val="none" w:sz="0" w:space="0" w:color="auto"/>
                    <w:left w:val="none" w:sz="0" w:space="0" w:color="auto"/>
                    <w:bottom w:val="none" w:sz="0" w:space="0" w:color="auto"/>
                    <w:right w:val="none" w:sz="0" w:space="0" w:color="auto"/>
                  </w:divBdr>
                </w:div>
                <w:div w:id="1923760089">
                  <w:marLeft w:val="0"/>
                  <w:marRight w:val="0"/>
                  <w:marTop w:val="0"/>
                  <w:marBottom w:val="0"/>
                  <w:divBdr>
                    <w:top w:val="none" w:sz="0" w:space="0" w:color="auto"/>
                    <w:left w:val="none" w:sz="0" w:space="0" w:color="auto"/>
                    <w:bottom w:val="none" w:sz="0" w:space="0" w:color="auto"/>
                    <w:right w:val="none" w:sz="0" w:space="0" w:color="auto"/>
                  </w:divBdr>
                </w:div>
                <w:div w:id="1925718427">
                  <w:marLeft w:val="0"/>
                  <w:marRight w:val="0"/>
                  <w:marTop w:val="0"/>
                  <w:marBottom w:val="0"/>
                  <w:divBdr>
                    <w:top w:val="none" w:sz="0" w:space="0" w:color="auto"/>
                    <w:left w:val="none" w:sz="0" w:space="0" w:color="auto"/>
                    <w:bottom w:val="none" w:sz="0" w:space="0" w:color="auto"/>
                    <w:right w:val="none" w:sz="0" w:space="0" w:color="auto"/>
                  </w:divBdr>
                </w:div>
                <w:div w:id="1968006380">
                  <w:marLeft w:val="0"/>
                  <w:marRight w:val="0"/>
                  <w:marTop w:val="0"/>
                  <w:marBottom w:val="0"/>
                  <w:divBdr>
                    <w:top w:val="none" w:sz="0" w:space="0" w:color="auto"/>
                    <w:left w:val="none" w:sz="0" w:space="0" w:color="auto"/>
                    <w:bottom w:val="none" w:sz="0" w:space="0" w:color="auto"/>
                    <w:right w:val="none" w:sz="0" w:space="0" w:color="auto"/>
                  </w:divBdr>
                </w:div>
                <w:div w:id="2019578167">
                  <w:marLeft w:val="0"/>
                  <w:marRight w:val="0"/>
                  <w:marTop w:val="0"/>
                  <w:marBottom w:val="0"/>
                  <w:divBdr>
                    <w:top w:val="none" w:sz="0" w:space="0" w:color="auto"/>
                    <w:left w:val="none" w:sz="0" w:space="0" w:color="auto"/>
                    <w:bottom w:val="none" w:sz="0" w:space="0" w:color="auto"/>
                    <w:right w:val="none" w:sz="0" w:space="0" w:color="auto"/>
                  </w:divBdr>
                </w:div>
                <w:div w:id="2044551813">
                  <w:marLeft w:val="0"/>
                  <w:marRight w:val="0"/>
                  <w:marTop w:val="0"/>
                  <w:marBottom w:val="0"/>
                  <w:divBdr>
                    <w:top w:val="none" w:sz="0" w:space="0" w:color="auto"/>
                    <w:left w:val="none" w:sz="0" w:space="0" w:color="auto"/>
                    <w:bottom w:val="none" w:sz="0" w:space="0" w:color="auto"/>
                    <w:right w:val="none" w:sz="0" w:space="0" w:color="auto"/>
                  </w:divBdr>
                </w:div>
                <w:div w:id="20653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76756">
          <w:marLeft w:val="0"/>
          <w:marRight w:val="0"/>
          <w:marTop w:val="15"/>
          <w:marBottom w:val="0"/>
          <w:divBdr>
            <w:top w:val="none" w:sz="0" w:space="0" w:color="auto"/>
            <w:left w:val="none" w:sz="0" w:space="0" w:color="auto"/>
            <w:bottom w:val="none" w:sz="0" w:space="0" w:color="auto"/>
            <w:right w:val="none" w:sz="0" w:space="0" w:color="auto"/>
          </w:divBdr>
          <w:divsChild>
            <w:div w:id="21444046">
              <w:marLeft w:val="0"/>
              <w:marRight w:val="0"/>
              <w:marTop w:val="0"/>
              <w:marBottom w:val="0"/>
              <w:divBdr>
                <w:top w:val="none" w:sz="0" w:space="0" w:color="auto"/>
                <w:left w:val="none" w:sz="0" w:space="0" w:color="auto"/>
                <w:bottom w:val="none" w:sz="0" w:space="0" w:color="auto"/>
                <w:right w:val="none" w:sz="0" w:space="0" w:color="auto"/>
              </w:divBdr>
              <w:divsChild>
                <w:div w:id="333265534">
                  <w:marLeft w:val="0"/>
                  <w:marRight w:val="0"/>
                  <w:marTop w:val="0"/>
                  <w:marBottom w:val="0"/>
                  <w:divBdr>
                    <w:top w:val="none" w:sz="0" w:space="0" w:color="auto"/>
                    <w:left w:val="none" w:sz="0" w:space="0" w:color="auto"/>
                    <w:bottom w:val="none" w:sz="0" w:space="0" w:color="auto"/>
                    <w:right w:val="none" w:sz="0" w:space="0" w:color="auto"/>
                  </w:divBdr>
                </w:div>
                <w:div w:id="411001573">
                  <w:marLeft w:val="0"/>
                  <w:marRight w:val="0"/>
                  <w:marTop w:val="0"/>
                  <w:marBottom w:val="0"/>
                  <w:divBdr>
                    <w:top w:val="none" w:sz="0" w:space="0" w:color="auto"/>
                    <w:left w:val="none" w:sz="0" w:space="0" w:color="auto"/>
                    <w:bottom w:val="none" w:sz="0" w:space="0" w:color="auto"/>
                    <w:right w:val="none" w:sz="0" w:space="0" w:color="auto"/>
                  </w:divBdr>
                </w:div>
                <w:div w:id="496270690">
                  <w:marLeft w:val="0"/>
                  <w:marRight w:val="0"/>
                  <w:marTop w:val="0"/>
                  <w:marBottom w:val="0"/>
                  <w:divBdr>
                    <w:top w:val="none" w:sz="0" w:space="0" w:color="auto"/>
                    <w:left w:val="none" w:sz="0" w:space="0" w:color="auto"/>
                    <w:bottom w:val="none" w:sz="0" w:space="0" w:color="auto"/>
                    <w:right w:val="none" w:sz="0" w:space="0" w:color="auto"/>
                  </w:divBdr>
                </w:div>
                <w:div w:id="500005212">
                  <w:marLeft w:val="0"/>
                  <w:marRight w:val="0"/>
                  <w:marTop w:val="0"/>
                  <w:marBottom w:val="0"/>
                  <w:divBdr>
                    <w:top w:val="none" w:sz="0" w:space="0" w:color="auto"/>
                    <w:left w:val="none" w:sz="0" w:space="0" w:color="auto"/>
                    <w:bottom w:val="none" w:sz="0" w:space="0" w:color="auto"/>
                    <w:right w:val="none" w:sz="0" w:space="0" w:color="auto"/>
                  </w:divBdr>
                </w:div>
                <w:div w:id="544410557">
                  <w:marLeft w:val="0"/>
                  <w:marRight w:val="0"/>
                  <w:marTop w:val="0"/>
                  <w:marBottom w:val="0"/>
                  <w:divBdr>
                    <w:top w:val="none" w:sz="0" w:space="0" w:color="auto"/>
                    <w:left w:val="none" w:sz="0" w:space="0" w:color="auto"/>
                    <w:bottom w:val="none" w:sz="0" w:space="0" w:color="auto"/>
                    <w:right w:val="none" w:sz="0" w:space="0" w:color="auto"/>
                  </w:divBdr>
                </w:div>
                <w:div w:id="1034618904">
                  <w:marLeft w:val="0"/>
                  <w:marRight w:val="0"/>
                  <w:marTop w:val="0"/>
                  <w:marBottom w:val="0"/>
                  <w:divBdr>
                    <w:top w:val="none" w:sz="0" w:space="0" w:color="auto"/>
                    <w:left w:val="none" w:sz="0" w:space="0" w:color="auto"/>
                    <w:bottom w:val="none" w:sz="0" w:space="0" w:color="auto"/>
                    <w:right w:val="none" w:sz="0" w:space="0" w:color="auto"/>
                  </w:divBdr>
                </w:div>
                <w:div w:id="1093207588">
                  <w:marLeft w:val="0"/>
                  <w:marRight w:val="0"/>
                  <w:marTop w:val="0"/>
                  <w:marBottom w:val="0"/>
                  <w:divBdr>
                    <w:top w:val="none" w:sz="0" w:space="0" w:color="auto"/>
                    <w:left w:val="none" w:sz="0" w:space="0" w:color="auto"/>
                    <w:bottom w:val="none" w:sz="0" w:space="0" w:color="auto"/>
                    <w:right w:val="none" w:sz="0" w:space="0" w:color="auto"/>
                  </w:divBdr>
                </w:div>
                <w:div w:id="1188062180">
                  <w:marLeft w:val="0"/>
                  <w:marRight w:val="0"/>
                  <w:marTop w:val="0"/>
                  <w:marBottom w:val="0"/>
                  <w:divBdr>
                    <w:top w:val="none" w:sz="0" w:space="0" w:color="auto"/>
                    <w:left w:val="none" w:sz="0" w:space="0" w:color="auto"/>
                    <w:bottom w:val="none" w:sz="0" w:space="0" w:color="auto"/>
                    <w:right w:val="none" w:sz="0" w:space="0" w:color="auto"/>
                  </w:divBdr>
                </w:div>
                <w:div w:id="1241138138">
                  <w:marLeft w:val="0"/>
                  <w:marRight w:val="0"/>
                  <w:marTop w:val="0"/>
                  <w:marBottom w:val="0"/>
                  <w:divBdr>
                    <w:top w:val="none" w:sz="0" w:space="0" w:color="auto"/>
                    <w:left w:val="none" w:sz="0" w:space="0" w:color="auto"/>
                    <w:bottom w:val="none" w:sz="0" w:space="0" w:color="auto"/>
                    <w:right w:val="none" w:sz="0" w:space="0" w:color="auto"/>
                  </w:divBdr>
                </w:div>
                <w:div w:id="1474635556">
                  <w:marLeft w:val="0"/>
                  <w:marRight w:val="0"/>
                  <w:marTop w:val="0"/>
                  <w:marBottom w:val="0"/>
                  <w:divBdr>
                    <w:top w:val="none" w:sz="0" w:space="0" w:color="auto"/>
                    <w:left w:val="none" w:sz="0" w:space="0" w:color="auto"/>
                    <w:bottom w:val="none" w:sz="0" w:space="0" w:color="auto"/>
                    <w:right w:val="none" w:sz="0" w:space="0" w:color="auto"/>
                  </w:divBdr>
                </w:div>
                <w:div w:id="1510026558">
                  <w:marLeft w:val="0"/>
                  <w:marRight w:val="0"/>
                  <w:marTop w:val="0"/>
                  <w:marBottom w:val="0"/>
                  <w:divBdr>
                    <w:top w:val="none" w:sz="0" w:space="0" w:color="auto"/>
                    <w:left w:val="none" w:sz="0" w:space="0" w:color="auto"/>
                    <w:bottom w:val="none" w:sz="0" w:space="0" w:color="auto"/>
                    <w:right w:val="none" w:sz="0" w:space="0" w:color="auto"/>
                  </w:divBdr>
                </w:div>
                <w:div w:id="1860924818">
                  <w:marLeft w:val="0"/>
                  <w:marRight w:val="0"/>
                  <w:marTop w:val="0"/>
                  <w:marBottom w:val="0"/>
                  <w:divBdr>
                    <w:top w:val="none" w:sz="0" w:space="0" w:color="auto"/>
                    <w:left w:val="none" w:sz="0" w:space="0" w:color="auto"/>
                    <w:bottom w:val="none" w:sz="0" w:space="0" w:color="auto"/>
                    <w:right w:val="none" w:sz="0" w:space="0" w:color="auto"/>
                  </w:divBdr>
                </w:div>
                <w:div w:id="2047486481">
                  <w:marLeft w:val="0"/>
                  <w:marRight w:val="0"/>
                  <w:marTop w:val="0"/>
                  <w:marBottom w:val="0"/>
                  <w:divBdr>
                    <w:top w:val="none" w:sz="0" w:space="0" w:color="auto"/>
                    <w:left w:val="none" w:sz="0" w:space="0" w:color="auto"/>
                    <w:bottom w:val="none" w:sz="0" w:space="0" w:color="auto"/>
                    <w:right w:val="none" w:sz="0" w:space="0" w:color="auto"/>
                  </w:divBdr>
                </w:div>
                <w:div w:id="21317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76360">
      <w:marLeft w:val="0"/>
      <w:marRight w:val="0"/>
      <w:marTop w:val="0"/>
      <w:marBottom w:val="0"/>
      <w:divBdr>
        <w:top w:val="none" w:sz="0" w:space="0" w:color="auto"/>
        <w:left w:val="none" w:sz="0" w:space="0" w:color="auto"/>
        <w:bottom w:val="none" w:sz="0" w:space="0" w:color="auto"/>
        <w:right w:val="none" w:sz="0" w:space="0" w:color="auto"/>
      </w:divBdr>
      <w:divsChild>
        <w:div w:id="1970938307">
          <w:marLeft w:val="0"/>
          <w:marRight w:val="0"/>
          <w:marTop w:val="0"/>
          <w:marBottom w:val="0"/>
          <w:divBdr>
            <w:top w:val="none" w:sz="0" w:space="0" w:color="auto"/>
            <w:left w:val="none" w:sz="0" w:space="0" w:color="auto"/>
            <w:bottom w:val="none" w:sz="0" w:space="0" w:color="auto"/>
            <w:right w:val="none" w:sz="0" w:space="0" w:color="auto"/>
          </w:divBdr>
        </w:div>
      </w:divsChild>
    </w:div>
    <w:div w:id="933056444">
      <w:marLeft w:val="0"/>
      <w:marRight w:val="0"/>
      <w:marTop w:val="0"/>
      <w:marBottom w:val="0"/>
      <w:divBdr>
        <w:top w:val="none" w:sz="0" w:space="0" w:color="auto"/>
        <w:left w:val="none" w:sz="0" w:space="0" w:color="auto"/>
        <w:bottom w:val="none" w:sz="0" w:space="0" w:color="auto"/>
        <w:right w:val="none" w:sz="0" w:space="0" w:color="auto"/>
      </w:divBdr>
      <w:divsChild>
        <w:div w:id="1475178295">
          <w:marLeft w:val="0"/>
          <w:marRight w:val="0"/>
          <w:marTop w:val="0"/>
          <w:marBottom w:val="0"/>
          <w:divBdr>
            <w:top w:val="none" w:sz="0" w:space="0" w:color="auto"/>
            <w:left w:val="none" w:sz="0" w:space="0" w:color="auto"/>
            <w:bottom w:val="none" w:sz="0" w:space="0" w:color="auto"/>
            <w:right w:val="none" w:sz="0" w:space="0" w:color="auto"/>
          </w:divBdr>
        </w:div>
      </w:divsChild>
    </w:div>
    <w:div w:id="933974735">
      <w:bodyDiv w:val="1"/>
      <w:marLeft w:val="0"/>
      <w:marRight w:val="0"/>
      <w:marTop w:val="0"/>
      <w:marBottom w:val="0"/>
      <w:divBdr>
        <w:top w:val="none" w:sz="0" w:space="0" w:color="auto"/>
        <w:left w:val="none" w:sz="0" w:space="0" w:color="auto"/>
        <w:bottom w:val="none" w:sz="0" w:space="0" w:color="auto"/>
        <w:right w:val="none" w:sz="0" w:space="0" w:color="auto"/>
      </w:divBdr>
    </w:div>
    <w:div w:id="954865592">
      <w:bodyDiv w:val="1"/>
      <w:marLeft w:val="0"/>
      <w:marRight w:val="0"/>
      <w:marTop w:val="0"/>
      <w:marBottom w:val="0"/>
      <w:divBdr>
        <w:top w:val="none" w:sz="0" w:space="0" w:color="auto"/>
        <w:left w:val="none" w:sz="0" w:space="0" w:color="auto"/>
        <w:bottom w:val="none" w:sz="0" w:space="0" w:color="auto"/>
        <w:right w:val="none" w:sz="0" w:space="0" w:color="auto"/>
      </w:divBdr>
    </w:div>
    <w:div w:id="967709085">
      <w:bodyDiv w:val="1"/>
      <w:marLeft w:val="0"/>
      <w:marRight w:val="0"/>
      <w:marTop w:val="0"/>
      <w:marBottom w:val="0"/>
      <w:divBdr>
        <w:top w:val="none" w:sz="0" w:space="0" w:color="auto"/>
        <w:left w:val="none" w:sz="0" w:space="0" w:color="auto"/>
        <w:bottom w:val="none" w:sz="0" w:space="0" w:color="auto"/>
        <w:right w:val="none" w:sz="0" w:space="0" w:color="auto"/>
      </w:divBdr>
    </w:div>
    <w:div w:id="977341742">
      <w:marLeft w:val="0"/>
      <w:marRight w:val="0"/>
      <w:marTop w:val="0"/>
      <w:marBottom w:val="0"/>
      <w:divBdr>
        <w:top w:val="none" w:sz="0" w:space="0" w:color="auto"/>
        <w:left w:val="none" w:sz="0" w:space="0" w:color="auto"/>
        <w:bottom w:val="none" w:sz="0" w:space="0" w:color="auto"/>
        <w:right w:val="none" w:sz="0" w:space="0" w:color="auto"/>
      </w:divBdr>
      <w:divsChild>
        <w:div w:id="893781064">
          <w:marLeft w:val="0"/>
          <w:marRight w:val="0"/>
          <w:marTop w:val="0"/>
          <w:marBottom w:val="0"/>
          <w:divBdr>
            <w:top w:val="none" w:sz="0" w:space="0" w:color="auto"/>
            <w:left w:val="none" w:sz="0" w:space="0" w:color="auto"/>
            <w:bottom w:val="none" w:sz="0" w:space="0" w:color="auto"/>
            <w:right w:val="none" w:sz="0" w:space="0" w:color="auto"/>
          </w:divBdr>
        </w:div>
      </w:divsChild>
    </w:div>
    <w:div w:id="985817887">
      <w:bodyDiv w:val="1"/>
      <w:marLeft w:val="0"/>
      <w:marRight w:val="0"/>
      <w:marTop w:val="0"/>
      <w:marBottom w:val="0"/>
      <w:divBdr>
        <w:top w:val="none" w:sz="0" w:space="0" w:color="auto"/>
        <w:left w:val="none" w:sz="0" w:space="0" w:color="auto"/>
        <w:bottom w:val="none" w:sz="0" w:space="0" w:color="auto"/>
        <w:right w:val="none" w:sz="0" w:space="0" w:color="auto"/>
      </w:divBdr>
    </w:div>
    <w:div w:id="1015113747">
      <w:marLeft w:val="0"/>
      <w:marRight w:val="0"/>
      <w:marTop w:val="0"/>
      <w:marBottom w:val="0"/>
      <w:divBdr>
        <w:top w:val="none" w:sz="0" w:space="0" w:color="auto"/>
        <w:left w:val="none" w:sz="0" w:space="0" w:color="auto"/>
        <w:bottom w:val="none" w:sz="0" w:space="0" w:color="auto"/>
        <w:right w:val="none" w:sz="0" w:space="0" w:color="auto"/>
      </w:divBdr>
      <w:divsChild>
        <w:div w:id="1107311511">
          <w:marLeft w:val="0"/>
          <w:marRight w:val="0"/>
          <w:marTop w:val="0"/>
          <w:marBottom w:val="0"/>
          <w:divBdr>
            <w:top w:val="none" w:sz="0" w:space="0" w:color="auto"/>
            <w:left w:val="none" w:sz="0" w:space="0" w:color="auto"/>
            <w:bottom w:val="none" w:sz="0" w:space="0" w:color="auto"/>
            <w:right w:val="none" w:sz="0" w:space="0" w:color="auto"/>
          </w:divBdr>
        </w:div>
      </w:divsChild>
    </w:div>
    <w:div w:id="1035500222">
      <w:marLeft w:val="0"/>
      <w:marRight w:val="0"/>
      <w:marTop w:val="0"/>
      <w:marBottom w:val="0"/>
      <w:divBdr>
        <w:top w:val="none" w:sz="0" w:space="0" w:color="auto"/>
        <w:left w:val="none" w:sz="0" w:space="0" w:color="auto"/>
        <w:bottom w:val="none" w:sz="0" w:space="0" w:color="auto"/>
        <w:right w:val="none" w:sz="0" w:space="0" w:color="auto"/>
      </w:divBdr>
      <w:divsChild>
        <w:div w:id="1268850268">
          <w:marLeft w:val="0"/>
          <w:marRight w:val="0"/>
          <w:marTop w:val="0"/>
          <w:marBottom w:val="0"/>
          <w:divBdr>
            <w:top w:val="none" w:sz="0" w:space="0" w:color="auto"/>
            <w:left w:val="none" w:sz="0" w:space="0" w:color="auto"/>
            <w:bottom w:val="none" w:sz="0" w:space="0" w:color="auto"/>
            <w:right w:val="none" w:sz="0" w:space="0" w:color="auto"/>
          </w:divBdr>
        </w:div>
      </w:divsChild>
    </w:div>
    <w:div w:id="1053652097">
      <w:bodyDiv w:val="1"/>
      <w:marLeft w:val="0"/>
      <w:marRight w:val="0"/>
      <w:marTop w:val="0"/>
      <w:marBottom w:val="0"/>
      <w:divBdr>
        <w:top w:val="none" w:sz="0" w:space="0" w:color="auto"/>
        <w:left w:val="none" w:sz="0" w:space="0" w:color="auto"/>
        <w:bottom w:val="none" w:sz="0" w:space="0" w:color="auto"/>
        <w:right w:val="none" w:sz="0" w:space="0" w:color="auto"/>
      </w:divBdr>
    </w:div>
    <w:div w:id="1065758410">
      <w:bodyDiv w:val="1"/>
      <w:marLeft w:val="0"/>
      <w:marRight w:val="0"/>
      <w:marTop w:val="0"/>
      <w:marBottom w:val="0"/>
      <w:divBdr>
        <w:top w:val="none" w:sz="0" w:space="0" w:color="auto"/>
        <w:left w:val="none" w:sz="0" w:space="0" w:color="auto"/>
        <w:bottom w:val="none" w:sz="0" w:space="0" w:color="auto"/>
        <w:right w:val="none" w:sz="0" w:space="0" w:color="auto"/>
      </w:divBdr>
      <w:divsChild>
        <w:div w:id="1912082745">
          <w:marLeft w:val="0"/>
          <w:marRight w:val="0"/>
          <w:marTop w:val="0"/>
          <w:marBottom w:val="0"/>
          <w:divBdr>
            <w:top w:val="none" w:sz="0" w:space="0" w:color="auto"/>
            <w:left w:val="none" w:sz="0" w:space="0" w:color="auto"/>
            <w:bottom w:val="none" w:sz="0" w:space="0" w:color="auto"/>
            <w:right w:val="none" w:sz="0" w:space="0" w:color="auto"/>
          </w:divBdr>
          <w:divsChild>
            <w:div w:id="25765436">
              <w:marLeft w:val="0"/>
              <w:marRight w:val="0"/>
              <w:marTop w:val="0"/>
              <w:marBottom w:val="0"/>
              <w:divBdr>
                <w:top w:val="none" w:sz="0" w:space="0" w:color="auto"/>
                <w:left w:val="none" w:sz="0" w:space="0" w:color="auto"/>
                <w:bottom w:val="none" w:sz="0" w:space="0" w:color="auto"/>
                <w:right w:val="none" w:sz="0" w:space="0" w:color="auto"/>
              </w:divBdr>
            </w:div>
            <w:div w:id="31419322">
              <w:marLeft w:val="0"/>
              <w:marRight w:val="0"/>
              <w:marTop w:val="0"/>
              <w:marBottom w:val="0"/>
              <w:divBdr>
                <w:top w:val="none" w:sz="0" w:space="0" w:color="auto"/>
                <w:left w:val="none" w:sz="0" w:space="0" w:color="auto"/>
                <w:bottom w:val="none" w:sz="0" w:space="0" w:color="auto"/>
                <w:right w:val="none" w:sz="0" w:space="0" w:color="auto"/>
              </w:divBdr>
            </w:div>
            <w:div w:id="113250661">
              <w:marLeft w:val="0"/>
              <w:marRight w:val="0"/>
              <w:marTop w:val="0"/>
              <w:marBottom w:val="0"/>
              <w:divBdr>
                <w:top w:val="none" w:sz="0" w:space="0" w:color="auto"/>
                <w:left w:val="none" w:sz="0" w:space="0" w:color="auto"/>
                <w:bottom w:val="none" w:sz="0" w:space="0" w:color="auto"/>
                <w:right w:val="none" w:sz="0" w:space="0" w:color="auto"/>
              </w:divBdr>
            </w:div>
            <w:div w:id="121846858">
              <w:marLeft w:val="0"/>
              <w:marRight w:val="0"/>
              <w:marTop w:val="0"/>
              <w:marBottom w:val="0"/>
              <w:divBdr>
                <w:top w:val="none" w:sz="0" w:space="0" w:color="auto"/>
                <w:left w:val="none" w:sz="0" w:space="0" w:color="auto"/>
                <w:bottom w:val="none" w:sz="0" w:space="0" w:color="auto"/>
                <w:right w:val="none" w:sz="0" w:space="0" w:color="auto"/>
              </w:divBdr>
            </w:div>
            <w:div w:id="165557602">
              <w:marLeft w:val="0"/>
              <w:marRight w:val="0"/>
              <w:marTop w:val="0"/>
              <w:marBottom w:val="0"/>
              <w:divBdr>
                <w:top w:val="none" w:sz="0" w:space="0" w:color="auto"/>
                <w:left w:val="none" w:sz="0" w:space="0" w:color="auto"/>
                <w:bottom w:val="none" w:sz="0" w:space="0" w:color="auto"/>
                <w:right w:val="none" w:sz="0" w:space="0" w:color="auto"/>
              </w:divBdr>
            </w:div>
            <w:div w:id="195242312">
              <w:marLeft w:val="0"/>
              <w:marRight w:val="0"/>
              <w:marTop w:val="0"/>
              <w:marBottom w:val="0"/>
              <w:divBdr>
                <w:top w:val="none" w:sz="0" w:space="0" w:color="auto"/>
                <w:left w:val="none" w:sz="0" w:space="0" w:color="auto"/>
                <w:bottom w:val="none" w:sz="0" w:space="0" w:color="auto"/>
                <w:right w:val="none" w:sz="0" w:space="0" w:color="auto"/>
              </w:divBdr>
            </w:div>
            <w:div w:id="221068330">
              <w:marLeft w:val="0"/>
              <w:marRight w:val="0"/>
              <w:marTop w:val="0"/>
              <w:marBottom w:val="0"/>
              <w:divBdr>
                <w:top w:val="none" w:sz="0" w:space="0" w:color="auto"/>
                <w:left w:val="none" w:sz="0" w:space="0" w:color="auto"/>
                <w:bottom w:val="none" w:sz="0" w:space="0" w:color="auto"/>
                <w:right w:val="none" w:sz="0" w:space="0" w:color="auto"/>
              </w:divBdr>
            </w:div>
            <w:div w:id="270821630">
              <w:marLeft w:val="0"/>
              <w:marRight w:val="0"/>
              <w:marTop w:val="0"/>
              <w:marBottom w:val="0"/>
              <w:divBdr>
                <w:top w:val="none" w:sz="0" w:space="0" w:color="auto"/>
                <w:left w:val="none" w:sz="0" w:space="0" w:color="auto"/>
                <w:bottom w:val="none" w:sz="0" w:space="0" w:color="auto"/>
                <w:right w:val="none" w:sz="0" w:space="0" w:color="auto"/>
              </w:divBdr>
            </w:div>
            <w:div w:id="278801261">
              <w:marLeft w:val="0"/>
              <w:marRight w:val="0"/>
              <w:marTop w:val="0"/>
              <w:marBottom w:val="0"/>
              <w:divBdr>
                <w:top w:val="none" w:sz="0" w:space="0" w:color="auto"/>
                <w:left w:val="none" w:sz="0" w:space="0" w:color="auto"/>
                <w:bottom w:val="none" w:sz="0" w:space="0" w:color="auto"/>
                <w:right w:val="none" w:sz="0" w:space="0" w:color="auto"/>
              </w:divBdr>
            </w:div>
            <w:div w:id="280503694">
              <w:marLeft w:val="0"/>
              <w:marRight w:val="0"/>
              <w:marTop w:val="0"/>
              <w:marBottom w:val="0"/>
              <w:divBdr>
                <w:top w:val="none" w:sz="0" w:space="0" w:color="auto"/>
                <w:left w:val="none" w:sz="0" w:space="0" w:color="auto"/>
                <w:bottom w:val="none" w:sz="0" w:space="0" w:color="auto"/>
                <w:right w:val="none" w:sz="0" w:space="0" w:color="auto"/>
              </w:divBdr>
            </w:div>
            <w:div w:id="335232335">
              <w:marLeft w:val="0"/>
              <w:marRight w:val="0"/>
              <w:marTop w:val="0"/>
              <w:marBottom w:val="0"/>
              <w:divBdr>
                <w:top w:val="none" w:sz="0" w:space="0" w:color="auto"/>
                <w:left w:val="none" w:sz="0" w:space="0" w:color="auto"/>
                <w:bottom w:val="none" w:sz="0" w:space="0" w:color="auto"/>
                <w:right w:val="none" w:sz="0" w:space="0" w:color="auto"/>
              </w:divBdr>
            </w:div>
            <w:div w:id="384178327">
              <w:marLeft w:val="0"/>
              <w:marRight w:val="0"/>
              <w:marTop w:val="0"/>
              <w:marBottom w:val="0"/>
              <w:divBdr>
                <w:top w:val="none" w:sz="0" w:space="0" w:color="auto"/>
                <w:left w:val="none" w:sz="0" w:space="0" w:color="auto"/>
                <w:bottom w:val="none" w:sz="0" w:space="0" w:color="auto"/>
                <w:right w:val="none" w:sz="0" w:space="0" w:color="auto"/>
              </w:divBdr>
            </w:div>
            <w:div w:id="405882260">
              <w:marLeft w:val="0"/>
              <w:marRight w:val="0"/>
              <w:marTop w:val="0"/>
              <w:marBottom w:val="0"/>
              <w:divBdr>
                <w:top w:val="none" w:sz="0" w:space="0" w:color="auto"/>
                <w:left w:val="none" w:sz="0" w:space="0" w:color="auto"/>
                <w:bottom w:val="none" w:sz="0" w:space="0" w:color="auto"/>
                <w:right w:val="none" w:sz="0" w:space="0" w:color="auto"/>
              </w:divBdr>
            </w:div>
            <w:div w:id="414134561">
              <w:marLeft w:val="0"/>
              <w:marRight w:val="0"/>
              <w:marTop w:val="0"/>
              <w:marBottom w:val="0"/>
              <w:divBdr>
                <w:top w:val="none" w:sz="0" w:space="0" w:color="auto"/>
                <w:left w:val="none" w:sz="0" w:space="0" w:color="auto"/>
                <w:bottom w:val="none" w:sz="0" w:space="0" w:color="auto"/>
                <w:right w:val="none" w:sz="0" w:space="0" w:color="auto"/>
              </w:divBdr>
            </w:div>
            <w:div w:id="425421200">
              <w:marLeft w:val="0"/>
              <w:marRight w:val="0"/>
              <w:marTop w:val="0"/>
              <w:marBottom w:val="0"/>
              <w:divBdr>
                <w:top w:val="none" w:sz="0" w:space="0" w:color="auto"/>
                <w:left w:val="none" w:sz="0" w:space="0" w:color="auto"/>
                <w:bottom w:val="none" w:sz="0" w:space="0" w:color="auto"/>
                <w:right w:val="none" w:sz="0" w:space="0" w:color="auto"/>
              </w:divBdr>
            </w:div>
            <w:div w:id="439880148">
              <w:marLeft w:val="0"/>
              <w:marRight w:val="0"/>
              <w:marTop w:val="0"/>
              <w:marBottom w:val="0"/>
              <w:divBdr>
                <w:top w:val="none" w:sz="0" w:space="0" w:color="auto"/>
                <w:left w:val="none" w:sz="0" w:space="0" w:color="auto"/>
                <w:bottom w:val="none" w:sz="0" w:space="0" w:color="auto"/>
                <w:right w:val="none" w:sz="0" w:space="0" w:color="auto"/>
              </w:divBdr>
            </w:div>
            <w:div w:id="523371413">
              <w:marLeft w:val="0"/>
              <w:marRight w:val="0"/>
              <w:marTop w:val="0"/>
              <w:marBottom w:val="0"/>
              <w:divBdr>
                <w:top w:val="none" w:sz="0" w:space="0" w:color="auto"/>
                <w:left w:val="none" w:sz="0" w:space="0" w:color="auto"/>
                <w:bottom w:val="none" w:sz="0" w:space="0" w:color="auto"/>
                <w:right w:val="none" w:sz="0" w:space="0" w:color="auto"/>
              </w:divBdr>
            </w:div>
            <w:div w:id="539828710">
              <w:marLeft w:val="0"/>
              <w:marRight w:val="0"/>
              <w:marTop w:val="0"/>
              <w:marBottom w:val="0"/>
              <w:divBdr>
                <w:top w:val="none" w:sz="0" w:space="0" w:color="auto"/>
                <w:left w:val="none" w:sz="0" w:space="0" w:color="auto"/>
                <w:bottom w:val="none" w:sz="0" w:space="0" w:color="auto"/>
                <w:right w:val="none" w:sz="0" w:space="0" w:color="auto"/>
              </w:divBdr>
            </w:div>
            <w:div w:id="552161463">
              <w:marLeft w:val="0"/>
              <w:marRight w:val="0"/>
              <w:marTop w:val="0"/>
              <w:marBottom w:val="0"/>
              <w:divBdr>
                <w:top w:val="none" w:sz="0" w:space="0" w:color="auto"/>
                <w:left w:val="none" w:sz="0" w:space="0" w:color="auto"/>
                <w:bottom w:val="none" w:sz="0" w:space="0" w:color="auto"/>
                <w:right w:val="none" w:sz="0" w:space="0" w:color="auto"/>
              </w:divBdr>
            </w:div>
            <w:div w:id="553733725">
              <w:marLeft w:val="0"/>
              <w:marRight w:val="0"/>
              <w:marTop w:val="0"/>
              <w:marBottom w:val="0"/>
              <w:divBdr>
                <w:top w:val="none" w:sz="0" w:space="0" w:color="auto"/>
                <w:left w:val="none" w:sz="0" w:space="0" w:color="auto"/>
                <w:bottom w:val="none" w:sz="0" w:space="0" w:color="auto"/>
                <w:right w:val="none" w:sz="0" w:space="0" w:color="auto"/>
              </w:divBdr>
            </w:div>
            <w:div w:id="554434891">
              <w:marLeft w:val="0"/>
              <w:marRight w:val="0"/>
              <w:marTop w:val="0"/>
              <w:marBottom w:val="0"/>
              <w:divBdr>
                <w:top w:val="none" w:sz="0" w:space="0" w:color="auto"/>
                <w:left w:val="none" w:sz="0" w:space="0" w:color="auto"/>
                <w:bottom w:val="none" w:sz="0" w:space="0" w:color="auto"/>
                <w:right w:val="none" w:sz="0" w:space="0" w:color="auto"/>
              </w:divBdr>
            </w:div>
            <w:div w:id="568417708">
              <w:marLeft w:val="0"/>
              <w:marRight w:val="0"/>
              <w:marTop w:val="0"/>
              <w:marBottom w:val="0"/>
              <w:divBdr>
                <w:top w:val="none" w:sz="0" w:space="0" w:color="auto"/>
                <w:left w:val="none" w:sz="0" w:space="0" w:color="auto"/>
                <w:bottom w:val="none" w:sz="0" w:space="0" w:color="auto"/>
                <w:right w:val="none" w:sz="0" w:space="0" w:color="auto"/>
              </w:divBdr>
            </w:div>
            <w:div w:id="568423671">
              <w:marLeft w:val="0"/>
              <w:marRight w:val="0"/>
              <w:marTop w:val="0"/>
              <w:marBottom w:val="0"/>
              <w:divBdr>
                <w:top w:val="none" w:sz="0" w:space="0" w:color="auto"/>
                <w:left w:val="none" w:sz="0" w:space="0" w:color="auto"/>
                <w:bottom w:val="none" w:sz="0" w:space="0" w:color="auto"/>
                <w:right w:val="none" w:sz="0" w:space="0" w:color="auto"/>
              </w:divBdr>
            </w:div>
            <w:div w:id="634409849">
              <w:marLeft w:val="0"/>
              <w:marRight w:val="0"/>
              <w:marTop w:val="0"/>
              <w:marBottom w:val="0"/>
              <w:divBdr>
                <w:top w:val="none" w:sz="0" w:space="0" w:color="auto"/>
                <w:left w:val="none" w:sz="0" w:space="0" w:color="auto"/>
                <w:bottom w:val="none" w:sz="0" w:space="0" w:color="auto"/>
                <w:right w:val="none" w:sz="0" w:space="0" w:color="auto"/>
              </w:divBdr>
            </w:div>
            <w:div w:id="648217845">
              <w:marLeft w:val="0"/>
              <w:marRight w:val="0"/>
              <w:marTop w:val="0"/>
              <w:marBottom w:val="0"/>
              <w:divBdr>
                <w:top w:val="none" w:sz="0" w:space="0" w:color="auto"/>
                <w:left w:val="none" w:sz="0" w:space="0" w:color="auto"/>
                <w:bottom w:val="none" w:sz="0" w:space="0" w:color="auto"/>
                <w:right w:val="none" w:sz="0" w:space="0" w:color="auto"/>
              </w:divBdr>
            </w:div>
            <w:div w:id="654837355">
              <w:marLeft w:val="0"/>
              <w:marRight w:val="0"/>
              <w:marTop w:val="0"/>
              <w:marBottom w:val="0"/>
              <w:divBdr>
                <w:top w:val="none" w:sz="0" w:space="0" w:color="auto"/>
                <w:left w:val="none" w:sz="0" w:space="0" w:color="auto"/>
                <w:bottom w:val="none" w:sz="0" w:space="0" w:color="auto"/>
                <w:right w:val="none" w:sz="0" w:space="0" w:color="auto"/>
              </w:divBdr>
            </w:div>
            <w:div w:id="674190269">
              <w:marLeft w:val="0"/>
              <w:marRight w:val="0"/>
              <w:marTop w:val="0"/>
              <w:marBottom w:val="0"/>
              <w:divBdr>
                <w:top w:val="none" w:sz="0" w:space="0" w:color="auto"/>
                <w:left w:val="none" w:sz="0" w:space="0" w:color="auto"/>
                <w:bottom w:val="none" w:sz="0" w:space="0" w:color="auto"/>
                <w:right w:val="none" w:sz="0" w:space="0" w:color="auto"/>
              </w:divBdr>
            </w:div>
            <w:div w:id="750737161">
              <w:marLeft w:val="0"/>
              <w:marRight w:val="0"/>
              <w:marTop w:val="0"/>
              <w:marBottom w:val="0"/>
              <w:divBdr>
                <w:top w:val="none" w:sz="0" w:space="0" w:color="auto"/>
                <w:left w:val="none" w:sz="0" w:space="0" w:color="auto"/>
                <w:bottom w:val="none" w:sz="0" w:space="0" w:color="auto"/>
                <w:right w:val="none" w:sz="0" w:space="0" w:color="auto"/>
              </w:divBdr>
            </w:div>
            <w:div w:id="781338654">
              <w:marLeft w:val="0"/>
              <w:marRight w:val="0"/>
              <w:marTop w:val="0"/>
              <w:marBottom w:val="0"/>
              <w:divBdr>
                <w:top w:val="none" w:sz="0" w:space="0" w:color="auto"/>
                <w:left w:val="none" w:sz="0" w:space="0" w:color="auto"/>
                <w:bottom w:val="none" w:sz="0" w:space="0" w:color="auto"/>
                <w:right w:val="none" w:sz="0" w:space="0" w:color="auto"/>
              </w:divBdr>
            </w:div>
            <w:div w:id="833036758">
              <w:marLeft w:val="0"/>
              <w:marRight w:val="0"/>
              <w:marTop w:val="0"/>
              <w:marBottom w:val="0"/>
              <w:divBdr>
                <w:top w:val="none" w:sz="0" w:space="0" w:color="auto"/>
                <w:left w:val="none" w:sz="0" w:space="0" w:color="auto"/>
                <w:bottom w:val="none" w:sz="0" w:space="0" w:color="auto"/>
                <w:right w:val="none" w:sz="0" w:space="0" w:color="auto"/>
              </w:divBdr>
            </w:div>
            <w:div w:id="858588422">
              <w:marLeft w:val="0"/>
              <w:marRight w:val="0"/>
              <w:marTop w:val="0"/>
              <w:marBottom w:val="0"/>
              <w:divBdr>
                <w:top w:val="none" w:sz="0" w:space="0" w:color="auto"/>
                <w:left w:val="none" w:sz="0" w:space="0" w:color="auto"/>
                <w:bottom w:val="none" w:sz="0" w:space="0" w:color="auto"/>
                <w:right w:val="none" w:sz="0" w:space="0" w:color="auto"/>
              </w:divBdr>
            </w:div>
            <w:div w:id="868690082">
              <w:marLeft w:val="0"/>
              <w:marRight w:val="0"/>
              <w:marTop w:val="0"/>
              <w:marBottom w:val="0"/>
              <w:divBdr>
                <w:top w:val="none" w:sz="0" w:space="0" w:color="auto"/>
                <w:left w:val="none" w:sz="0" w:space="0" w:color="auto"/>
                <w:bottom w:val="none" w:sz="0" w:space="0" w:color="auto"/>
                <w:right w:val="none" w:sz="0" w:space="0" w:color="auto"/>
              </w:divBdr>
            </w:div>
            <w:div w:id="893665465">
              <w:marLeft w:val="0"/>
              <w:marRight w:val="0"/>
              <w:marTop w:val="0"/>
              <w:marBottom w:val="0"/>
              <w:divBdr>
                <w:top w:val="none" w:sz="0" w:space="0" w:color="auto"/>
                <w:left w:val="none" w:sz="0" w:space="0" w:color="auto"/>
                <w:bottom w:val="none" w:sz="0" w:space="0" w:color="auto"/>
                <w:right w:val="none" w:sz="0" w:space="0" w:color="auto"/>
              </w:divBdr>
            </w:div>
            <w:div w:id="949434833">
              <w:marLeft w:val="0"/>
              <w:marRight w:val="0"/>
              <w:marTop w:val="0"/>
              <w:marBottom w:val="0"/>
              <w:divBdr>
                <w:top w:val="none" w:sz="0" w:space="0" w:color="auto"/>
                <w:left w:val="none" w:sz="0" w:space="0" w:color="auto"/>
                <w:bottom w:val="none" w:sz="0" w:space="0" w:color="auto"/>
                <w:right w:val="none" w:sz="0" w:space="0" w:color="auto"/>
              </w:divBdr>
            </w:div>
            <w:div w:id="1022633149">
              <w:marLeft w:val="0"/>
              <w:marRight w:val="0"/>
              <w:marTop w:val="0"/>
              <w:marBottom w:val="0"/>
              <w:divBdr>
                <w:top w:val="none" w:sz="0" w:space="0" w:color="auto"/>
                <w:left w:val="none" w:sz="0" w:space="0" w:color="auto"/>
                <w:bottom w:val="none" w:sz="0" w:space="0" w:color="auto"/>
                <w:right w:val="none" w:sz="0" w:space="0" w:color="auto"/>
              </w:divBdr>
            </w:div>
            <w:div w:id="1026516788">
              <w:marLeft w:val="0"/>
              <w:marRight w:val="0"/>
              <w:marTop w:val="0"/>
              <w:marBottom w:val="0"/>
              <w:divBdr>
                <w:top w:val="none" w:sz="0" w:space="0" w:color="auto"/>
                <w:left w:val="none" w:sz="0" w:space="0" w:color="auto"/>
                <w:bottom w:val="none" w:sz="0" w:space="0" w:color="auto"/>
                <w:right w:val="none" w:sz="0" w:space="0" w:color="auto"/>
              </w:divBdr>
            </w:div>
            <w:div w:id="1081022624">
              <w:marLeft w:val="0"/>
              <w:marRight w:val="0"/>
              <w:marTop w:val="0"/>
              <w:marBottom w:val="0"/>
              <w:divBdr>
                <w:top w:val="none" w:sz="0" w:space="0" w:color="auto"/>
                <w:left w:val="none" w:sz="0" w:space="0" w:color="auto"/>
                <w:bottom w:val="none" w:sz="0" w:space="0" w:color="auto"/>
                <w:right w:val="none" w:sz="0" w:space="0" w:color="auto"/>
              </w:divBdr>
            </w:div>
            <w:div w:id="1164710787">
              <w:marLeft w:val="0"/>
              <w:marRight w:val="0"/>
              <w:marTop w:val="0"/>
              <w:marBottom w:val="0"/>
              <w:divBdr>
                <w:top w:val="none" w:sz="0" w:space="0" w:color="auto"/>
                <w:left w:val="none" w:sz="0" w:space="0" w:color="auto"/>
                <w:bottom w:val="none" w:sz="0" w:space="0" w:color="auto"/>
                <w:right w:val="none" w:sz="0" w:space="0" w:color="auto"/>
              </w:divBdr>
            </w:div>
            <w:div w:id="1205605618">
              <w:marLeft w:val="0"/>
              <w:marRight w:val="0"/>
              <w:marTop w:val="0"/>
              <w:marBottom w:val="0"/>
              <w:divBdr>
                <w:top w:val="none" w:sz="0" w:space="0" w:color="auto"/>
                <w:left w:val="none" w:sz="0" w:space="0" w:color="auto"/>
                <w:bottom w:val="none" w:sz="0" w:space="0" w:color="auto"/>
                <w:right w:val="none" w:sz="0" w:space="0" w:color="auto"/>
              </w:divBdr>
            </w:div>
            <w:div w:id="1207909897">
              <w:marLeft w:val="0"/>
              <w:marRight w:val="0"/>
              <w:marTop w:val="0"/>
              <w:marBottom w:val="0"/>
              <w:divBdr>
                <w:top w:val="none" w:sz="0" w:space="0" w:color="auto"/>
                <w:left w:val="none" w:sz="0" w:space="0" w:color="auto"/>
                <w:bottom w:val="none" w:sz="0" w:space="0" w:color="auto"/>
                <w:right w:val="none" w:sz="0" w:space="0" w:color="auto"/>
              </w:divBdr>
            </w:div>
            <w:div w:id="1209954536">
              <w:marLeft w:val="0"/>
              <w:marRight w:val="0"/>
              <w:marTop w:val="0"/>
              <w:marBottom w:val="0"/>
              <w:divBdr>
                <w:top w:val="none" w:sz="0" w:space="0" w:color="auto"/>
                <w:left w:val="none" w:sz="0" w:space="0" w:color="auto"/>
                <w:bottom w:val="none" w:sz="0" w:space="0" w:color="auto"/>
                <w:right w:val="none" w:sz="0" w:space="0" w:color="auto"/>
              </w:divBdr>
            </w:div>
            <w:div w:id="1216435091">
              <w:marLeft w:val="0"/>
              <w:marRight w:val="0"/>
              <w:marTop w:val="0"/>
              <w:marBottom w:val="0"/>
              <w:divBdr>
                <w:top w:val="none" w:sz="0" w:space="0" w:color="auto"/>
                <w:left w:val="none" w:sz="0" w:space="0" w:color="auto"/>
                <w:bottom w:val="none" w:sz="0" w:space="0" w:color="auto"/>
                <w:right w:val="none" w:sz="0" w:space="0" w:color="auto"/>
              </w:divBdr>
            </w:div>
            <w:div w:id="1218204131">
              <w:marLeft w:val="0"/>
              <w:marRight w:val="0"/>
              <w:marTop w:val="0"/>
              <w:marBottom w:val="0"/>
              <w:divBdr>
                <w:top w:val="none" w:sz="0" w:space="0" w:color="auto"/>
                <w:left w:val="none" w:sz="0" w:space="0" w:color="auto"/>
                <w:bottom w:val="none" w:sz="0" w:space="0" w:color="auto"/>
                <w:right w:val="none" w:sz="0" w:space="0" w:color="auto"/>
              </w:divBdr>
            </w:div>
            <w:div w:id="1240402315">
              <w:marLeft w:val="0"/>
              <w:marRight w:val="0"/>
              <w:marTop w:val="0"/>
              <w:marBottom w:val="0"/>
              <w:divBdr>
                <w:top w:val="none" w:sz="0" w:space="0" w:color="auto"/>
                <w:left w:val="none" w:sz="0" w:space="0" w:color="auto"/>
                <w:bottom w:val="none" w:sz="0" w:space="0" w:color="auto"/>
                <w:right w:val="none" w:sz="0" w:space="0" w:color="auto"/>
              </w:divBdr>
            </w:div>
            <w:div w:id="1317801692">
              <w:marLeft w:val="0"/>
              <w:marRight w:val="0"/>
              <w:marTop w:val="0"/>
              <w:marBottom w:val="0"/>
              <w:divBdr>
                <w:top w:val="none" w:sz="0" w:space="0" w:color="auto"/>
                <w:left w:val="none" w:sz="0" w:space="0" w:color="auto"/>
                <w:bottom w:val="none" w:sz="0" w:space="0" w:color="auto"/>
                <w:right w:val="none" w:sz="0" w:space="0" w:color="auto"/>
              </w:divBdr>
            </w:div>
            <w:div w:id="1319457852">
              <w:marLeft w:val="0"/>
              <w:marRight w:val="0"/>
              <w:marTop w:val="0"/>
              <w:marBottom w:val="0"/>
              <w:divBdr>
                <w:top w:val="none" w:sz="0" w:space="0" w:color="auto"/>
                <w:left w:val="none" w:sz="0" w:space="0" w:color="auto"/>
                <w:bottom w:val="none" w:sz="0" w:space="0" w:color="auto"/>
                <w:right w:val="none" w:sz="0" w:space="0" w:color="auto"/>
              </w:divBdr>
            </w:div>
            <w:div w:id="1338539400">
              <w:marLeft w:val="0"/>
              <w:marRight w:val="0"/>
              <w:marTop w:val="0"/>
              <w:marBottom w:val="0"/>
              <w:divBdr>
                <w:top w:val="none" w:sz="0" w:space="0" w:color="auto"/>
                <w:left w:val="none" w:sz="0" w:space="0" w:color="auto"/>
                <w:bottom w:val="none" w:sz="0" w:space="0" w:color="auto"/>
                <w:right w:val="none" w:sz="0" w:space="0" w:color="auto"/>
              </w:divBdr>
            </w:div>
            <w:div w:id="1341856341">
              <w:marLeft w:val="0"/>
              <w:marRight w:val="0"/>
              <w:marTop w:val="0"/>
              <w:marBottom w:val="0"/>
              <w:divBdr>
                <w:top w:val="none" w:sz="0" w:space="0" w:color="auto"/>
                <w:left w:val="none" w:sz="0" w:space="0" w:color="auto"/>
                <w:bottom w:val="none" w:sz="0" w:space="0" w:color="auto"/>
                <w:right w:val="none" w:sz="0" w:space="0" w:color="auto"/>
              </w:divBdr>
            </w:div>
            <w:div w:id="1405295736">
              <w:marLeft w:val="0"/>
              <w:marRight w:val="0"/>
              <w:marTop w:val="0"/>
              <w:marBottom w:val="0"/>
              <w:divBdr>
                <w:top w:val="none" w:sz="0" w:space="0" w:color="auto"/>
                <w:left w:val="none" w:sz="0" w:space="0" w:color="auto"/>
                <w:bottom w:val="none" w:sz="0" w:space="0" w:color="auto"/>
                <w:right w:val="none" w:sz="0" w:space="0" w:color="auto"/>
              </w:divBdr>
            </w:div>
            <w:div w:id="1440023532">
              <w:marLeft w:val="0"/>
              <w:marRight w:val="0"/>
              <w:marTop w:val="0"/>
              <w:marBottom w:val="0"/>
              <w:divBdr>
                <w:top w:val="none" w:sz="0" w:space="0" w:color="auto"/>
                <w:left w:val="none" w:sz="0" w:space="0" w:color="auto"/>
                <w:bottom w:val="none" w:sz="0" w:space="0" w:color="auto"/>
                <w:right w:val="none" w:sz="0" w:space="0" w:color="auto"/>
              </w:divBdr>
            </w:div>
            <w:div w:id="1498308881">
              <w:marLeft w:val="0"/>
              <w:marRight w:val="0"/>
              <w:marTop w:val="0"/>
              <w:marBottom w:val="0"/>
              <w:divBdr>
                <w:top w:val="none" w:sz="0" w:space="0" w:color="auto"/>
                <w:left w:val="none" w:sz="0" w:space="0" w:color="auto"/>
                <w:bottom w:val="none" w:sz="0" w:space="0" w:color="auto"/>
                <w:right w:val="none" w:sz="0" w:space="0" w:color="auto"/>
              </w:divBdr>
            </w:div>
            <w:div w:id="1504279281">
              <w:marLeft w:val="0"/>
              <w:marRight w:val="0"/>
              <w:marTop w:val="0"/>
              <w:marBottom w:val="0"/>
              <w:divBdr>
                <w:top w:val="none" w:sz="0" w:space="0" w:color="auto"/>
                <w:left w:val="none" w:sz="0" w:space="0" w:color="auto"/>
                <w:bottom w:val="none" w:sz="0" w:space="0" w:color="auto"/>
                <w:right w:val="none" w:sz="0" w:space="0" w:color="auto"/>
              </w:divBdr>
            </w:div>
            <w:div w:id="1653824317">
              <w:marLeft w:val="0"/>
              <w:marRight w:val="0"/>
              <w:marTop w:val="0"/>
              <w:marBottom w:val="0"/>
              <w:divBdr>
                <w:top w:val="none" w:sz="0" w:space="0" w:color="auto"/>
                <w:left w:val="none" w:sz="0" w:space="0" w:color="auto"/>
                <w:bottom w:val="none" w:sz="0" w:space="0" w:color="auto"/>
                <w:right w:val="none" w:sz="0" w:space="0" w:color="auto"/>
              </w:divBdr>
            </w:div>
            <w:div w:id="1660186262">
              <w:marLeft w:val="0"/>
              <w:marRight w:val="0"/>
              <w:marTop w:val="0"/>
              <w:marBottom w:val="0"/>
              <w:divBdr>
                <w:top w:val="none" w:sz="0" w:space="0" w:color="auto"/>
                <w:left w:val="none" w:sz="0" w:space="0" w:color="auto"/>
                <w:bottom w:val="none" w:sz="0" w:space="0" w:color="auto"/>
                <w:right w:val="none" w:sz="0" w:space="0" w:color="auto"/>
              </w:divBdr>
            </w:div>
            <w:div w:id="1668047228">
              <w:marLeft w:val="0"/>
              <w:marRight w:val="0"/>
              <w:marTop w:val="0"/>
              <w:marBottom w:val="0"/>
              <w:divBdr>
                <w:top w:val="none" w:sz="0" w:space="0" w:color="auto"/>
                <w:left w:val="none" w:sz="0" w:space="0" w:color="auto"/>
                <w:bottom w:val="none" w:sz="0" w:space="0" w:color="auto"/>
                <w:right w:val="none" w:sz="0" w:space="0" w:color="auto"/>
              </w:divBdr>
            </w:div>
            <w:div w:id="1673794882">
              <w:marLeft w:val="0"/>
              <w:marRight w:val="0"/>
              <w:marTop w:val="0"/>
              <w:marBottom w:val="0"/>
              <w:divBdr>
                <w:top w:val="none" w:sz="0" w:space="0" w:color="auto"/>
                <w:left w:val="none" w:sz="0" w:space="0" w:color="auto"/>
                <w:bottom w:val="none" w:sz="0" w:space="0" w:color="auto"/>
                <w:right w:val="none" w:sz="0" w:space="0" w:color="auto"/>
              </w:divBdr>
            </w:div>
            <w:div w:id="1741558675">
              <w:marLeft w:val="0"/>
              <w:marRight w:val="0"/>
              <w:marTop w:val="0"/>
              <w:marBottom w:val="0"/>
              <w:divBdr>
                <w:top w:val="none" w:sz="0" w:space="0" w:color="auto"/>
                <w:left w:val="none" w:sz="0" w:space="0" w:color="auto"/>
                <w:bottom w:val="none" w:sz="0" w:space="0" w:color="auto"/>
                <w:right w:val="none" w:sz="0" w:space="0" w:color="auto"/>
              </w:divBdr>
            </w:div>
            <w:div w:id="1777212683">
              <w:marLeft w:val="0"/>
              <w:marRight w:val="0"/>
              <w:marTop w:val="0"/>
              <w:marBottom w:val="0"/>
              <w:divBdr>
                <w:top w:val="none" w:sz="0" w:space="0" w:color="auto"/>
                <w:left w:val="none" w:sz="0" w:space="0" w:color="auto"/>
                <w:bottom w:val="none" w:sz="0" w:space="0" w:color="auto"/>
                <w:right w:val="none" w:sz="0" w:space="0" w:color="auto"/>
              </w:divBdr>
            </w:div>
            <w:div w:id="1789663445">
              <w:marLeft w:val="0"/>
              <w:marRight w:val="0"/>
              <w:marTop w:val="0"/>
              <w:marBottom w:val="0"/>
              <w:divBdr>
                <w:top w:val="none" w:sz="0" w:space="0" w:color="auto"/>
                <w:left w:val="none" w:sz="0" w:space="0" w:color="auto"/>
                <w:bottom w:val="none" w:sz="0" w:space="0" w:color="auto"/>
                <w:right w:val="none" w:sz="0" w:space="0" w:color="auto"/>
              </w:divBdr>
            </w:div>
            <w:div w:id="1893275587">
              <w:marLeft w:val="0"/>
              <w:marRight w:val="0"/>
              <w:marTop w:val="0"/>
              <w:marBottom w:val="0"/>
              <w:divBdr>
                <w:top w:val="none" w:sz="0" w:space="0" w:color="auto"/>
                <w:left w:val="none" w:sz="0" w:space="0" w:color="auto"/>
                <w:bottom w:val="none" w:sz="0" w:space="0" w:color="auto"/>
                <w:right w:val="none" w:sz="0" w:space="0" w:color="auto"/>
              </w:divBdr>
            </w:div>
            <w:div w:id="1903129096">
              <w:marLeft w:val="0"/>
              <w:marRight w:val="0"/>
              <w:marTop w:val="0"/>
              <w:marBottom w:val="0"/>
              <w:divBdr>
                <w:top w:val="none" w:sz="0" w:space="0" w:color="auto"/>
                <w:left w:val="none" w:sz="0" w:space="0" w:color="auto"/>
                <w:bottom w:val="none" w:sz="0" w:space="0" w:color="auto"/>
                <w:right w:val="none" w:sz="0" w:space="0" w:color="auto"/>
              </w:divBdr>
            </w:div>
            <w:div w:id="2036731396">
              <w:marLeft w:val="0"/>
              <w:marRight w:val="0"/>
              <w:marTop w:val="0"/>
              <w:marBottom w:val="0"/>
              <w:divBdr>
                <w:top w:val="none" w:sz="0" w:space="0" w:color="auto"/>
                <w:left w:val="none" w:sz="0" w:space="0" w:color="auto"/>
                <w:bottom w:val="none" w:sz="0" w:space="0" w:color="auto"/>
                <w:right w:val="none" w:sz="0" w:space="0" w:color="auto"/>
              </w:divBdr>
            </w:div>
            <w:div w:id="2055931822">
              <w:marLeft w:val="0"/>
              <w:marRight w:val="0"/>
              <w:marTop w:val="0"/>
              <w:marBottom w:val="0"/>
              <w:divBdr>
                <w:top w:val="none" w:sz="0" w:space="0" w:color="auto"/>
                <w:left w:val="none" w:sz="0" w:space="0" w:color="auto"/>
                <w:bottom w:val="none" w:sz="0" w:space="0" w:color="auto"/>
                <w:right w:val="none" w:sz="0" w:space="0" w:color="auto"/>
              </w:divBdr>
            </w:div>
            <w:div w:id="2064056885">
              <w:marLeft w:val="0"/>
              <w:marRight w:val="0"/>
              <w:marTop w:val="0"/>
              <w:marBottom w:val="0"/>
              <w:divBdr>
                <w:top w:val="none" w:sz="0" w:space="0" w:color="auto"/>
                <w:left w:val="none" w:sz="0" w:space="0" w:color="auto"/>
                <w:bottom w:val="none" w:sz="0" w:space="0" w:color="auto"/>
                <w:right w:val="none" w:sz="0" w:space="0" w:color="auto"/>
              </w:divBdr>
            </w:div>
            <w:div w:id="20778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3436">
      <w:bodyDiv w:val="1"/>
      <w:marLeft w:val="0"/>
      <w:marRight w:val="0"/>
      <w:marTop w:val="0"/>
      <w:marBottom w:val="0"/>
      <w:divBdr>
        <w:top w:val="none" w:sz="0" w:space="0" w:color="auto"/>
        <w:left w:val="none" w:sz="0" w:space="0" w:color="auto"/>
        <w:bottom w:val="none" w:sz="0" w:space="0" w:color="auto"/>
        <w:right w:val="none" w:sz="0" w:space="0" w:color="auto"/>
      </w:divBdr>
    </w:div>
    <w:div w:id="1102070880">
      <w:marLeft w:val="0"/>
      <w:marRight w:val="0"/>
      <w:marTop w:val="0"/>
      <w:marBottom w:val="0"/>
      <w:divBdr>
        <w:top w:val="none" w:sz="0" w:space="0" w:color="auto"/>
        <w:left w:val="none" w:sz="0" w:space="0" w:color="auto"/>
        <w:bottom w:val="none" w:sz="0" w:space="0" w:color="auto"/>
        <w:right w:val="none" w:sz="0" w:space="0" w:color="auto"/>
      </w:divBdr>
      <w:divsChild>
        <w:div w:id="16007601">
          <w:marLeft w:val="0"/>
          <w:marRight w:val="0"/>
          <w:marTop w:val="0"/>
          <w:marBottom w:val="0"/>
          <w:divBdr>
            <w:top w:val="none" w:sz="0" w:space="0" w:color="auto"/>
            <w:left w:val="none" w:sz="0" w:space="0" w:color="auto"/>
            <w:bottom w:val="none" w:sz="0" w:space="0" w:color="auto"/>
            <w:right w:val="none" w:sz="0" w:space="0" w:color="auto"/>
          </w:divBdr>
        </w:div>
      </w:divsChild>
    </w:div>
    <w:div w:id="1115292975">
      <w:marLeft w:val="0"/>
      <w:marRight w:val="0"/>
      <w:marTop w:val="0"/>
      <w:marBottom w:val="0"/>
      <w:divBdr>
        <w:top w:val="none" w:sz="0" w:space="0" w:color="auto"/>
        <w:left w:val="none" w:sz="0" w:space="0" w:color="auto"/>
        <w:bottom w:val="none" w:sz="0" w:space="0" w:color="auto"/>
        <w:right w:val="none" w:sz="0" w:space="0" w:color="auto"/>
      </w:divBdr>
      <w:divsChild>
        <w:div w:id="1697461700">
          <w:marLeft w:val="0"/>
          <w:marRight w:val="0"/>
          <w:marTop w:val="0"/>
          <w:marBottom w:val="0"/>
          <w:divBdr>
            <w:top w:val="none" w:sz="0" w:space="0" w:color="auto"/>
            <w:left w:val="none" w:sz="0" w:space="0" w:color="auto"/>
            <w:bottom w:val="none" w:sz="0" w:space="0" w:color="auto"/>
            <w:right w:val="none" w:sz="0" w:space="0" w:color="auto"/>
          </w:divBdr>
        </w:div>
      </w:divsChild>
    </w:div>
    <w:div w:id="1124156520">
      <w:bodyDiv w:val="1"/>
      <w:marLeft w:val="0"/>
      <w:marRight w:val="0"/>
      <w:marTop w:val="0"/>
      <w:marBottom w:val="0"/>
      <w:divBdr>
        <w:top w:val="none" w:sz="0" w:space="0" w:color="auto"/>
        <w:left w:val="none" w:sz="0" w:space="0" w:color="auto"/>
        <w:bottom w:val="none" w:sz="0" w:space="0" w:color="auto"/>
        <w:right w:val="none" w:sz="0" w:space="0" w:color="auto"/>
      </w:divBdr>
    </w:div>
    <w:div w:id="1132989251">
      <w:bodyDiv w:val="1"/>
      <w:marLeft w:val="0"/>
      <w:marRight w:val="0"/>
      <w:marTop w:val="0"/>
      <w:marBottom w:val="0"/>
      <w:divBdr>
        <w:top w:val="none" w:sz="0" w:space="0" w:color="auto"/>
        <w:left w:val="none" w:sz="0" w:space="0" w:color="auto"/>
        <w:bottom w:val="none" w:sz="0" w:space="0" w:color="auto"/>
        <w:right w:val="none" w:sz="0" w:space="0" w:color="auto"/>
      </w:divBdr>
    </w:div>
    <w:div w:id="1141925492">
      <w:bodyDiv w:val="1"/>
      <w:marLeft w:val="0"/>
      <w:marRight w:val="0"/>
      <w:marTop w:val="0"/>
      <w:marBottom w:val="0"/>
      <w:divBdr>
        <w:top w:val="none" w:sz="0" w:space="0" w:color="auto"/>
        <w:left w:val="none" w:sz="0" w:space="0" w:color="auto"/>
        <w:bottom w:val="none" w:sz="0" w:space="0" w:color="auto"/>
        <w:right w:val="none" w:sz="0" w:space="0" w:color="auto"/>
      </w:divBdr>
    </w:div>
    <w:div w:id="1152334558">
      <w:marLeft w:val="0"/>
      <w:marRight w:val="0"/>
      <w:marTop w:val="0"/>
      <w:marBottom w:val="0"/>
      <w:divBdr>
        <w:top w:val="none" w:sz="0" w:space="0" w:color="auto"/>
        <w:left w:val="none" w:sz="0" w:space="0" w:color="auto"/>
        <w:bottom w:val="none" w:sz="0" w:space="0" w:color="auto"/>
        <w:right w:val="none" w:sz="0" w:space="0" w:color="auto"/>
      </w:divBdr>
      <w:divsChild>
        <w:div w:id="724255941">
          <w:marLeft w:val="0"/>
          <w:marRight w:val="0"/>
          <w:marTop w:val="0"/>
          <w:marBottom w:val="0"/>
          <w:divBdr>
            <w:top w:val="none" w:sz="0" w:space="0" w:color="auto"/>
            <w:left w:val="none" w:sz="0" w:space="0" w:color="auto"/>
            <w:bottom w:val="none" w:sz="0" w:space="0" w:color="auto"/>
            <w:right w:val="none" w:sz="0" w:space="0" w:color="auto"/>
          </w:divBdr>
        </w:div>
      </w:divsChild>
    </w:div>
    <w:div w:id="1159537141">
      <w:marLeft w:val="0"/>
      <w:marRight w:val="0"/>
      <w:marTop w:val="0"/>
      <w:marBottom w:val="0"/>
      <w:divBdr>
        <w:top w:val="none" w:sz="0" w:space="0" w:color="auto"/>
        <w:left w:val="none" w:sz="0" w:space="0" w:color="auto"/>
        <w:bottom w:val="none" w:sz="0" w:space="0" w:color="auto"/>
        <w:right w:val="none" w:sz="0" w:space="0" w:color="auto"/>
      </w:divBdr>
      <w:divsChild>
        <w:div w:id="1206331623">
          <w:marLeft w:val="0"/>
          <w:marRight w:val="0"/>
          <w:marTop w:val="0"/>
          <w:marBottom w:val="0"/>
          <w:divBdr>
            <w:top w:val="none" w:sz="0" w:space="0" w:color="auto"/>
            <w:left w:val="none" w:sz="0" w:space="0" w:color="auto"/>
            <w:bottom w:val="none" w:sz="0" w:space="0" w:color="auto"/>
            <w:right w:val="none" w:sz="0" w:space="0" w:color="auto"/>
          </w:divBdr>
        </w:div>
      </w:divsChild>
    </w:div>
    <w:div w:id="1160654596">
      <w:marLeft w:val="0"/>
      <w:marRight w:val="0"/>
      <w:marTop w:val="0"/>
      <w:marBottom w:val="0"/>
      <w:divBdr>
        <w:top w:val="none" w:sz="0" w:space="0" w:color="auto"/>
        <w:left w:val="none" w:sz="0" w:space="0" w:color="auto"/>
        <w:bottom w:val="none" w:sz="0" w:space="0" w:color="auto"/>
        <w:right w:val="none" w:sz="0" w:space="0" w:color="auto"/>
      </w:divBdr>
      <w:divsChild>
        <w:div w:id="1704204451">
          <w:marLeft w:val="0"/>
          <w:marRight w:val="0"/>
          <w:marTop w:val="0"/>
          <w:marBottom w:val="0"/>
          <w:divBdr>
            <w:top w:val="none" w:sz="0" w:space="0" w:color="auto"/>
            <w:left w:val="none" w:sz="0" w:space="0" w:color="auto"/>
            <w:bottom w:val="none" w:sz="0" w:space="0" w:color="auto"/>
            <w:right w:val="none" w:sz="0" w:space="0" w:color="auto"/>
          </w:divBdr>
        </w:div>
      </w:divsChild>
    </w:div>
    <w:div w:id="1177233851">
      <w:bodyDiv w:val="1"/>
      <w:marLeft w:val="0"/>
      <w:marRight w:val="0"/>
      <w:marTop w:val="0"/>
      <w:marBottom w:val="0"/>
      <w:divBdr>
        <w:top w:val="none" w:sz="0" w:space="0" w:color="auto"/>
        <w:left w:val="none" w:sz="0" w:space="0" w:color="auto"/>
        <w:bottom w:val="none" w:sz="0" w:space="0" w:color="auto"/>
        <w:right w:val="none" w:sz="0" w:space="0" w:color="auto"/>
      </w:divBdr>
    </w:div>
    <w:div w:id="1177500658">
      <w:bodyDiv w:val="1"/>
      <w:marLeft w:val="0"/>
      <w:marRight w:val="0"/>
      <w:marTop w:val="0"/>
      <w:marBottom w:val="0"/>
      <w:divBdr>
        <w:top w:val="none" w:sz="0" w:space="0" w:color="auto"/>
        <w:left w:val="none" w:sz="0" w:space="0" w:color="auto"/>
        <w:bottom w:val="none" w:sz="0" w:space="0" w:color="auto"/>
        <w:right w:val="none" w:sz="0" w:space="0" w:color="auto"/>
      </w:divBdr>
    </w:div>
    <w:div w:id="1192298590">
      <w:bodyDiv w:val="1"/>
      <w:marLeft w:val="0"/>
      <w:marRight w:val="0"/>
      <w:marTop w:val="0"/>
      <w:marBottom w:val="0"/>
      <w:divBdr>
        <w:top w:val="none" w:sz="0" w:space="0" w:color="auto"/>
        <w:left w:val="none" w:sz="0" w:space="0" w:color="auto"/>
        <w:bottom w:val="none" w:sz="0" w:space="0" w:color="auto"/>
        <w:right w:val="none" w:sz="0" w:space="0" w:color="auto"/>
      </w:divBdr>
    </w:div>
    <w:div w:id="1195730899">
      <w:bodyDiv w:val="1"/>
      <w:marLeft w:val="0"/>
      <w:marRight w:val="0"/>
      <w:marTop w:val="0"/>
      <w:marBottom w:val="0"/>
      <w:divBdr>
        <w:top w:val="none" w:sz="0" w:space="0" w:color="auto"/>
        <w:left w:val="none" w:sz="0" w:space="0" w:color="auto"/>
        <w:bottom w:val="none" w:sz="0" w:space="0" w:color="auto"/>
        <w:right w:val="none" w:sz="0" w:space="0" w:color="auto"/>
      </w:divBdr>
    </w:div>
    <w:div w:id="1203784707">
      <w:marLeft w:val="0"/>
      <w:marRight w:val="0"/>
      <w:marTop w:val="0"/>
      <w:marBottom w:val="0"/>
      <w:divBdr>
        <w:top w:val="none" w:sz="0" w:space="0" w:color="auto"/>
        <w:left w:val="none" w:sz="0" w:space="0" w:color="auto"/>
        <w:bottom w:val="none" w:sz="0" w:space="0" w:color="auto"/>
        <w:right w:val="none" w:sz="0" w:space="0" w:color="auto"/>
      </w:divBdr>
      <w:divsChild>
        <w:div w:id="1383483389">
          <w:marLeft w:val="0"/>
          <w:marRight w:val="0"/>
          <w:marTop w:val="0"/>
          <w:marBottom w:val="0"/>
          <w:divBdr>
            <w:top w:val="none" w:sz="0" w:space="0" w:color="auto"/>
            <w:left w:val="none" w:sz="0" w:space="0" w:color="auto"/>
            <w:bottom w:val="none" w:sz="0" w:space="0" w:color="auto"/>
            <w:right w:val="none" w:sz="0" w:space="0" w:color="auto"/>
          </w:divBdr>
        </w:div>
      </w:divsChild>
    </w:div>
    <w:div w:id="1213426425">
      <w:bodyDiv w:val="1"/>
      <w:marLeft w:val="0"/>
      <w:marRight w:val="0"/>
      <w:marTop w:val="0"/>
      <w:marBottom w:val="0"/>
      <w:divBdr>
        <w:top w:val="none" w:sz="0" w:space="0" w:color="auto"/>
        <w:left w:val="none" w:sz="0" w:space="0" w:color="auto"/>
        <w:bottom w:val="none" w:sz="0" w:space="0" w:color="auto"/>
        <w:right w:val="none" w:sz="0" w:space="0" w:color="auto"/>
      </w:divBdr>
    </w:div>
    <w:div w:id="1250773786">
      <w:bodyDiv w:val="1"/>
      <w:marLeft w:val="0"/>
      <w:marRight w:val="0"/>
      <w:marTop w:val="0"/>
      <w:marBottom w:val="0"/>
      <w:divBdr>
        <w:top w:val="none" w:sz="0" w:space="0" w:color="auto"/>
        <w:left w:val="none" w:sz="0" w:space="0" w:color="auto"/>
        <w:bottom w:val="none" w:sz="0" w:space="0" w:color="auto"/>
        <w:right w:val="none" w:sz="0" w:space="0" w:color="auto"/>
      </w:divBdr>
    </w:div>
    <w:div w:id="1252159737">
      <w:marLeft w:val="0"/>
      <w:marRight w:val="0"/>
      <w:marTop w:val="0"/>
      <w:marBottom w:val="0"/>
      <w:divBdr>
        <w:top w:val="none" w:sz="0" w:space="0" w:color="auto"/>
        <w:left w:val="none" w:sz="0" w:space="0" w:color="auto"/>
        <w:bottom w:val="none" w:sz="0" w:space="0" w:color="auto"/>
        <w:right w:val="none" w:sz="0" w:space="0" w:color="auto"/>
      </w:divBdr>
      <w:divsChild>
        <w:div w:id="2113940508">
          <w:marLeft w:val="0"/>
          <w:marRight w:val="0"/>
          <w:marTop w:val="0"/>
          <w:marBottom w:val="0"/>
          <w:divBdr>
            <w:top w:val="none" w:sz="0" w:space="0" w:color="auto"/>
            <w:left w:val="none" w:sz="0" w:space="0" w:color="auto"/>
            <w:bottom w:val="none" w:sz="0" w:space="0" w:color="auto"/>
            <w:right w:val="none" w:sz="0" w:space="0" w:color="auto"/>
          </w:divBdr>
        </w:div>
      </w:divsChild>
    </w:div>
    <w:div w:id="1253472397">
      <w:bodyDiv w:val="1"/>
      <w:marLeft w:val="0"/>
      <w:marRight w:val="0"/>
      <w:marTop w:val="0"/>
      <w:marBottom w:val="0"/>
      <w:divBdr>
        <w:top w:val="none" w:sz="0" w:space="0" w:color="auto"/>
        <w:left w:val="none" w:sz="0" w:space="0" w:color="auto"/>
        <w:bottom w:val="none" w:sz="0" w:space="0" w:color="auto"/>
        <w:right w:val="none" w:sz="0" w:space="0" w:color="auto"/>
      </w:divBdr>
    </w:div>
    <w:div w:id="1257248040">
      <w:marLeft w:val="0"/>
      <w:marRight w:val="0"/>
      <w:marTop w:val="0"/>
      <w:marBottom w:val="0"/>
      <w:divBdr>
        <w:top w:val="none" w:sz="0" w:space="0" w:color="auto"/>
        <w:left w:val="none" w:sz="0" w:space="0" w:color="auto"/>
        <w:bottom w:val="none" w:sz="0" w:space="0" w:color="auto"/>
        <w:right w:val="none" w:sz="0" w:space="0" w:color="auto"/>
      </w:divBdr>
      <w:divsChild>
        <w:div w:id="943000689">
          <w:marLeft w:val="0"/>
          <w:marRight w:val="0"/>
          <w:marTop w:val="0"/>
          <w:marBottom w:val="0"/>
          <w:divBdr>
            <w:top w:val="none" w:sz="0" w:space="0" w:color="auto"/>
            <w:left w:val="none" w:sz="0" w:space="0" w:color="auto"/>
            <w:bottom w:val="none" w:sz="0" w:space="0" w:color="auto"/>
            <w:right w:val="none" w:sz="0" w:space="0" w:color="auto"/>
          </w:divBdr>
        </w:div>
      </w:divsChild>
    </w:div>
    <w:div w:id="1272320304">
      <w:bodyDiv w:val="1"/>
      <w:marLeft w:val="0"/>
      <w:marRight w:val="0"/>
      <w:marTop w:val="0"/>
      <w:marBottom w:val="0"/>
      <w:divBdr>
        <w:top w:val="none" w:sz="0" w:space="0" w:color="auto"/>
        <w:left w:val="none" w:sz="0" w:space="0" w:color="auto"/>
        <w:bottom w:val="none" w:sz="0" w:space="0" w:color="auto"/>
        <w:right w:val="none" w:sz="0" w:space="0" w:color="auto"/>
      </w:divBdr>
    </w:div>
    <w:div w:id="1297754887">
      <w:marLeft w:val="0"/>
      <w:marRight w:val="0"/>
      <w:marTop w:val="0"/>
      <w:marBottom w:val="0"/>
      <w:divBdr>
        <w:top w:val="none" w:sz="0" w:space="0" w:color="auto"/>
        <w:left w:val="none" w:sz="0" w:space="0" w:color="auto"/>
        <w:bottom w:val="none" w:sz="0" w:space="0" w:color="auto"/>
        <w:right w:val="none" w:sz="0" w:space="0" w:color="auto"/>
      </w:divBdr>
      <w:divsChild>
        <w:div w:id="1169097176">
          <w:marLeft w:val="0"/>
          <w:marRight w:val="0"/>
          <w:marTop w:val="0"/>
          <w:marBottom w:val="0"/>
          <w:divBdr>
            <w:top w:val="none" w:sz="0" w:space="0" w:color="auto"/>
            <w:left w:val="none" w:sz="0" w:space="0" w:color="auto"/>
            <w:bottom w:val="none" w:sz="0" w:space="0" w:color="auto"/>
            <w:right w:val="none" w:sz="0" w:space="0" w:color="auto"/>
          </w:divBdr>
        </w:div>
      </w:divsChild>
    </w:div>
    <w:div w:id="1328900833">
      <w:bodyDiv w:val="1"/>
      <w:marLeft w:val="0"/>
      <w:marRight w:val="0"/>
      <w:marTop w:val="0"/>
      <w:marBottom w:val="0"/>
      <w:divBdr>
        <w:top w:val="none" w:sz="0" w:space="0" w:color="auto"/>
        <w:left w:val="none" w:sz="0" w:space="0" w:color="auto"/>
        <w:bottom w:val="none" w:sz="0" w:space="0" w:color="auto"/>
        <w:right w:val="none" w:sz="0" w:space="0" w:color="auto"/>
      </w:divBdr>
    </w:div>
    <w:div w:id="1329746787">
      <w:marLeft w:val="0"/>
      <w:marRight w:val="0"/>
      <w:marTop w:val="0"/>
      <w:marBottom w:val="0"/>
      <w:divBdr>
        <w:top w:val="none" w:sz="0" w:space="0" w:color="auto"/>
        <w:left w:val="none" w:sz="0" w:space="0" w:color="auto"/>
        <w:bottom w:val="none" w:sz="0" w:space="0" w:color="auto"/>
        <w:right w:val="none" w:sz="0" w:space="0" w:color="auto"/>
      </w:divBdr>
      <w:divsChild>
        <w:div w:id="312217089">
          <w:marLeft w:val="0"/>
          <w:marRight w:val="0"/>
          <w:marTop w:val="0"/>
          <w:marBottom w:val="0"/>
          <w:divBdr>
            <w:top w:val="none" w:sz="0" w:space="0" w:color="auto"/>
            <w:left w:val="none" w:sz="0" w:space="0" w:color="auto"/>
            <w:bottom w:val="none" w:sz="0" w:space="0" w:color="auto"/>
            <w:right w:val="none" w:sz="0" w:space="0" w:color="auto"/>
          </w:divBdr>
        </w:div>
      </w:divsChild>
    </w:div>
    <w:div w:id="1330595014">
      <w:bodyDiv w:val="1"/>
      <w:marLeft w:val="0"/>
      <w:marRight w:val="0"/>
      <w:marTop w:val="0"/>
      <w:marBottom w:val="0"/>
      <w:divBdr>
        <w:top w:val="none" w:sz="0" w:space="0" w:color="auto"/>
        <w:left w:val="none" w:sz="0" w:space="0" w:color="auto"/>
        <w:bottom w:val="none" w:sz="0" w:space="0" w:color="auto"/>
        <w:right w:val="none" w:sz="0" w:space="0" w:color="auto"/>
      </w:divBdr>
    </w:div>
    <w:div w:id="1356230114">
      <w:marLeft w:val="0"/>
      <w:marRight w:val="0"/>
      <w:marTop w:val="0"/>
      <w:marBottom w:val="0"/>
      <w:divBdr>
        <w:top w:val="none" w:sz="0" w:space="0" w:color="auto"/>
        <w:left w:val="none" w:sz="0" w:space="0" w:color="auto"/>
        <w:bottom w:val="none" w:sz="0" w:space="0" w:color="auto"/>
        <w:right w:val="none" w:sz="0" w:space="0" w:color="auto"/>
      </w:divBdr>
      <w:divsChild>
        <w:div w:id="1292514493">
          <w:marLeft w:val="0"/>
          <w:marRight w:val="0"/>
          <w:marTop w:val="0"/>
          <w:marBottom w:val="0"/>
          <w:divBdr>
            <w:top w:val="none" w:sz="0" w:space="0" w:color="auto"/>
            <w:left w:val="none" w:sz="0" w:space="0" w:color="auto"/>
            <w:bottom w:val="none" w:sz="0" w:space="0" w:color="auto"/>
            <w:right w:val="none" w:sz="0" w:space="0" w:color="auto"/>
          </w:divBdr>
        </w:div>
      </w:divsChild>
    </w:div>
    <w:div w:id="1363365972">
      <w:marLeft w:val="0"/>
      <w:marRight w:val="0"/>
      <w:marTop w:val="0"/>
      <w:marBottom w:val="0"/>
      <w:divBdr>
        <w:top w:val="none" w:sz="0" w:space="0" w:color="auto"/>
        <w:left w:val="none" w:sz="0" w:space="0" w:color="auto"/>
        <w:bottom w:val="none" w:sz="0" w:space="0" w:color="auto"/>
        <w:right w:val="none" w:sz="0" w:space="0" w:color="auto"/>
      </w:divBdr>
      <w:divsChild>
        <w:div w:id="2114324719">
          <w:marLeft w:val="0"/>
          <w:marRight w:val="0"/>
          <w:marTop w:val="0"/>
          <w:marBottom w:val="0"/>
          <w:divBdr>
            <w:top w:val="none" w:sz="0" w:space="0" w:color="auto"/>
            <w:left w:val="none" w:sz="0" w:space="0" w:color="auto"/>
            <w:bottom w:val="none" w:sz="0" w:space="0" w:color="auto"/>
            <w:right w:val="none" w:sz="0" w:space="0" w:color="auto"/>
          </w:divBdr>
        </w:div>
      </w:divsChild>
    </w:div>
    <w:div w:id="1368332751">
      <w:bodyDiv w:val="1"/>
      <w:marLeft w:val="0"/>
      <w:marRight w:val="0"/>
      <w:marTop w:val="0"/>
      <w:marBottom w:val="0"/>
      <w:divBdr>
        <w:top w:val="none" w:sz="0" w:space="0" w:color="auto"/>
        <w:left w:val="none" w:sz="0" w:space="0" w:color="auto"/>
        <w:bottom w:val="none" w:sz="0" w:space="0" w:color="auto"/>
        <w:right w:val="none" w:sz="0" w:space="0" w:color="auto"/>
      </w:divBdr>
    </w:div>
    <w:div w:id="1374959802">
      <w:marLeft w:val="0"/>
      <w:marRight w:val="0"/>
      <w:marTop w:val="0"/>
      <w:marBottom w:val="0"/>
      <w:divBdr>
        <w:top w:val="none" w:sz="0" w:space="0" w:color="auto"/>
        <w:left w:val="none" w:sz="0" w:space="0" w:color="auto"/>
        <w:bottom w:val="none" w:sz="0" w:space="0" w:color="auto"/>
        <w:right w:val="none" w:sz="0" w:space="0" w:color="auto"/>
      </w:divBdr>
      <w:divsChild>
        <w:div w:id="699666775">
          <w:marLeft w:val="0"/>
          <w:marRight w:val="0"/>
          <w:marTop w:val="0"/>
          <w:marBottom w:val="0"/>
          <w:divBdr>
            <w:top w:val="none" w:sz="0" w:space="0" w:color="auto"/>
            <w:left w:val="none" w:sz="0" w:space="0" w:color="auto"/>
            <w:bottom w:val="none" w:sz="0" w:space="0" w:color="auto"/>
            <w:right w:val="none" w:sz="0" w:space="0" w:color="auto"/>
          </w:divBdr>
        </w:div>
      </w:divsChild>
    </w:div>
    <w:div w:id="1381976277">
      <w:bodyDiv w:val="1"/>
      <w:marLeft w:val="0"/>
      <w:marRight w:val="0"/>
      <w:marTop w:val="0"/>
      <w:marBottom w:val="0"/>
      <w:divBdr>
        <w:top w:val="none" w:sz="0" w:space="0" w:color="auto"/>
        <w:left w:val="none" w:sz="0" w:space="0" w:color="auto"/>
        <w:bottom w:val="none" w:sz="0" w:space="0" w:color="auto"/>
        <w:right w:val="none" w:sz="0" w:space="0" w:color="auto"/>
      </w:divBdr>
    </w:div>
    <w:div w:id="1382091287">
      <w:bodyDiv w:val="1"/>
      <w:marLeft w:val="0"/>
      <w:marRight w:val="0"/>
      <w:marTop w:val="0"/>
      <w:marBottom w:val="0"/>
      <w:divBdr>
        <w:top w:val="none" w:sz="0" w:space="0" w:color="auto"/>
        <w:left w:val="none" w:sz="0" w:space="0" w:color="auto"/>
        <w:bottom w:val="none" w:sz="0" w:space="0" w:color="auto"/>
        <w:right w:val="none" w:sz="0" w:space="0" w:color="auto"/>
      </w:divBdr>
    </w:div>
    <w:div w:id="1385913978">
      <w:bodyDiv w:val="1"/>
      <w:marLeft w:val="0"/>
      <w:marRight w:val="0"/>
      <w:marTop w:val="0"/>
      <w:marBottom w:val="0"/>
      <w:divBdr>
        <w:top w:val="none" w:sz="0" w:space="0" w:color="auto"/>
        <w:left w:val="none" w:sz="0" w:space="0" w:color="auto"/>
        <w:bottom w:val="none" w:sz="0" w:space="0" w:color="auto"/>
        <w:right w:val="none" w:sz="0" w:space="0" w:color="auto"/>
      </w:divBdr>
    </w:div>
    <w:div w:id="1388451333">
      <w:bodyDiv w:val="1"/>
      <w:marLeft w:val="0"/>
      <w:marRight w:val="0"/>
      <w:marTop w:val="0"/>
      <w:marBottom w:val="0"/>
      <w:divBdr>
        <w:top w:val="none" w:sz="0" w:space="0" w:color="auto"/>
        <w:left w:val="none" w:sz="0" w:space="0" w:color="auto"/>
        <w:bottom w:val="none" w:sz="0" w:space="0" w:color="auto"/>
        <w:right w:val="none" w:sz="0" w:space="0" w:color="auto"/>
      </w:divBdr>
    </w:div>
    <w:div w:id="1432893484">
      <w:marLeft w:val="0"/>
      <w:marRight w:val="0"/>
      <w:marTop w:val="0"/>
      <w:marBottom w:val="0"/>
      <w:divBdr>
        <w:top w:val="none" w:sz="0" w:space="0" w:color="auto"/>
        <w:left w:val="none" w:sz="0" w:space="0" w:color="auto"/>
        <w:bottom w:val="none" w:sz="0" w:space="0" w:color="auto"/>
        <w:right w:val="none" w:sz="0" w:space="0" w:color="auto"/>
      </w:divBdr>
      <w:divsChild>
        <w:div w:id="280647244">
          <w:marLeft w:val="0"/>
          <w:marRight w:val="0"/>
          <w:marTop w:val="0"/>
          <w:marBottom w:val="0"/>
          <w:divBdr>
            <w:top w:val="none" w:sz="0" w:space="0" w:color="auto"/>
            <w:left w:val="none" w:sz="0" w:space="0" w:color="auto"/>
            <w:bottom w:val="none" w:sz="0" w:space="0" w:color="auto"/>
            <w:right w:val="none" w:sz="0" w:space="0" w:color="auto"/>
          </w:divBdr>
        </w:div>
      </w:divsChild>
    </w:div>
    <w:div w:id="1470783505">
      <w:marLeft w:val="0"/>
      <w:marRight w:val="0"/>
      <w:marTop w:val="0"/>
      <w:marBottom w:val="0"/>
      <w:divBdr>
        <w:top w:val="none" w:sz="0" w:space="0" w:color="auto"/>
        <w:left w:val="none" w:sz="0" w:space="0" w:color="auto"/>
        <w:bottom w:val="none" w:sz="0" w:space="0" w:color="auto"/>
        <w:right w:val="none" w:sz="0" w:space="0" w:color="auto"/>
      </w:divBdr>
      <w:divsChild>
        <w:div w:id="1166938169">
          <w:marLeft w:val="0"/>
          <w:marRight w:val="0"/>
          <w:marTop w:val="0"/>
          <w:marBottom w:val="0"/>
          <w:divBdr>
            <w:top w:val="none" w:sz="0" w:space="0" w:color="auto"/>
            <w:left w:val="none" w:sz="0" w:space="0" w:color="auto"/>
            <w:bottom w:val="none" w:sz="0" w:space="0" w:color="auto"/>
            <w:right w:val="none" w:sz="0" w:space="0" w:color="auto"/>
          </w:divBdr>
        </w:div>
      </w:divsChild>
    </w:div>
    <w:div w:id="1478909920">
      <w:bodyDiv w:val="1"/>
      <w:marLeft w:val="0"/>
      <w:marRight w:val="0"/>
      <w:marTop w:val="0"/>
      <w:marBottom w:val="0"/>
      <w:divBdr>
        <w:top w:val="none" w:sz="0" w:space="0" w:color="auto"/>
        <w:left w:val="none" w:sz="0" w:space="0" w:color="auto"/>
        <w:bottom w:val="none" w:sz="0" w:space="0" w:color="auto"/>
        <w:right w:val="none" w:sz="0" w:space="0" w:color="auto"/>
      </w:divBdr>
    </w:div>
    <w:div w:id="1482963191">
      <w:marLeft w:val="0"/>
      <w:marRight w:val="0"/>
      <w:marTop w:val="0"/>
      <w:marBottom w:val="0"/>
      <w:divBdr>
        <w:top w:val="none" w:sz="0" w:space="0" w:color="auto"/>
        <w:left w:val="none" w:sz="0" w:space="0" w:color="auto"/>
        <w:bottom w:val="none" w:sz="0" w:space="0" w:color="auto"/>
        <w:right w:val="none" w:sz="0" w:space="0" w:color="auto"/>
      </w:divBdr>
      <w:divsChild>
        <w:div w:id="630985188">
          <w:marLeft w:val="0"/>
          <w:marRight w:val="0"/>
          <w:marTop w:val="0"/>
          <w:marBottom w:val="0"/>
          <w:divBdr>
            <w:top w:val="none" w:sz="0" w:space="0" w:color="auto"/>
            <w:left w:val="none" w:sz="0" w:space="0" w:color="auto"/>
            <w:bottom w:val="none" w:sz="0" w:space="0" w:color="auto"/>
            <w:right w:val="none" w:sz="0" w:space="0" w:color="auto"/>
          </w:divBdr>
        </w:div>
      </w:divsChild>
    </w:div>
    <w:div w:id="1483959249">
      <w:bodyDiv w:val="1"/>
      <w:marLeft w:val="0"/>
      <w:marRight w:val="0"/>
      <w:marTop w:val="0"/>
      <w:marBottom w:val="0"/>
      <w:divBdr>
        <w:top w:val="none" w:sz="0" w:space="0" w:color="auto"/>
        <w:left w:val="none" w:sz="0" w:space="0" w:color="auto"/>
        <w:bottom w:val="none" w:sz="0" w:space="0" w:color="auto"/>
        <w:right w:val="none" w:sz="0" w:space="0" w:color="auto"/>
      </w:divBdr>
    </w:div>
    <w:div w:id="1493987431">
      <w:marLeft w:val="0"/>
      <w:marRight w:val="0"/>
      <w:marTop w:val="0"/>
      <w:marBottom w:val="0"/>
      <w:divBdr>
        <w:top w:val="none" w:sz="0" w:space="0" w:color="auto"/>
        <w:left w:val="none" w:sz="0" w:space="0" w:color="auto"/>
        <w:bottom w:val="none" w:sz="0" w:space="0" w:color="auto"/>
        <w:right w:val="none" w:sz="0" w:space="0" w:color="auto"/>
      </w:divBdr>
      <w:divsChild>
        <w:div w:id="450438836">
          <w:marLeft w:val="0"/>
          <w:marRight w:val="0"/>
          <w:marTop w:val="0"/>
          <w:marBottom w:val="0"/>
          <w:divBdr>
            <w:top w:val="none" w:sz="0" w:space="0" w:color="auto"/>
            <w:left w:val="none" w:sz="0" w:space="0" w:color="auto"/>
            <w:bottom w:val="none" w:sz="0" w:space="0" w:color="auto"/>
            <w:right w:val="none" w:sz="0" w:space="0" w:color="auto"/>
          </w:divBdr>
        </w:div>
      </w:divsChild>
    </w:div>
    <w:div w:id="1517109991">
      <w:marLeft w:val="0"/>
      <w:marRight w:val="0"/>
      <w:marTop w:val="0"/>
      <w:marBottom w:val="0"/>
      <w:divBdr>
        <w:top w:val="none" w:sz="0" w:space="0" w:color="auto"/>
        <w:left w:val="none" w:sz="0" w:space="0" w:color="auto"/>
        <w:bottom w:val="none" w:sz="0" w:space="0" w:color="auto"/>
        <w:right w:val="none" w:sz="0" w:space="0" w:color="auto"/>
      </w:divBdr>
      <w:divsChild>
        <w:div w:id="1323655727">
          <w:marLeft w:val="0"/>
          <w:marRight w:val="0"/>
          <w:marTop w:val="0"/>
          <w:marBottom w:val="0"/>
          <w:divBdr>
            <w:top w:val="none" w:sz="0" w:space="0" w:color="auto"/>
            <w:left w:val="none" w:sz="0" w:space="0" w:color="auto"/>
            <w:bottom w:val="none" w:sz="0" w:space="0" w:color="auto"/>
            <w:right w:val="none" w:sz="0" w:space="0" w:color="auto"/>
          </w:divBdr>
        </w:div>
      </w:divsChild>
    </w:div>
    <w:div w:id="1533615353">
      <w:bodyDiv w:val="1"/>
      <w:marLeft w:val="0"/>
      <w:marRight w:val="0"/>
      <w:marTop w:val="0"/>
      <w:marBottom w:val="0"/>
      <w:divBdr>
        <w:top w:val="none" w:sz="0" w:space="0" w:color="auto"/>
        <w:left w:val="none" w:sz="0" w:space="0" w:color="auto"/>
        <w:bottom w:val="none" w:sz="0" w:space="0" w:color="auto"/>
        <w:right w:val="none" w:sz="0" w:space="0" w:color="auto"/>
      </w:divBdr>
    </w:div>
    <w:div w:id="1557163146">
      <w:marLeft w:val="0"/>
      <w:marRight w:val="0"/>
      <w:marTop w:val="0"/>
      <w:marBottom w:val="0"/>
      <w:divBdr>
        <w:top w:val="none" w:sz="0" w:space="0" w:color="auto"/>
        <w:left w:val="none" w:sz="0" w:space="0" w:color="auto"/>
        <w:bottom w:val="none" w:sz="0" w:space="0" w:color="auto"/>
        <w:right w:val="none" w:sz="0" w:space="0" w:color="auto"/>
      </w:divBdr>
      <w:divsChild>
        <w:div w:id="1849713630">
          <w:marLeft w:val="0"/>
          <w:marRight w:val="0"/>
          <w:marTop w:val="0"/>
          <w:marBottom w:val="0"/>
          <w:divBdr>
            <w:top w:val="none" w:sz="0" w:space="0" w:color="auto"/>
            <w:left w:val="none" w:sz="0" w:space="0" w:color="auto"/>
            <w:bottom w:val="none" w:sz="0" w:space="0" w:color="auto"/>
            <w:right w:val="none" w:sz="0" w:space="0" w:color="auto"/>
          </w:divBdr>
        </w:div>
      </w:divsChild>
    </w:div>
    <w:div w:id="1582178918">
      <w:bodyDiv w:val="1"/>
      <w:marLeft w:val="0"/>
      <w:marRight w:val="0"/>
      <w:marTop w:val="0"/>
      <w:marBottom w:val="0"/>
      <w:divBdr>
        <w:top w:val="none" w:sz="0" w:space="0" w:color="auto"/>
        <w:left w:val="none" w:sz="0" w:space="0" w:color="auto"/>
        <w:bottom w:val="none" w:sz="0" w:space="0" w:color="auto"/>
        <w:right w:val="none" w:sz="0" w:space="0" w:color="auto"/>
      </w:divBdr>
      <w:divsChild>
        <w:div w:id="471093216">
          <w:marLeft w:val="0"/>
          <w:marRight w:val="0"/>
          <w:marTop w:val="0"/>
          <w:marBottom w:val="0"/>
          <w:divBdr>
            <w:top w:val="none" w:sz="0" w:space="0" w:color="auto"/>
            <w:left w:val="none" w:sz="0" w:space="0" w:color="auto"/>
            <w:bottom w:val="none" w:sz="0" w:space="0" w:color="auto"/>
            <w:right w:val="none" w:sz="0" w:space="0" w:color="auto"/>
          </w:divBdr>
          <w:divsChild>
            <w:div w:id="740579">
              <w:marLeft w:val="0"/>
              <w:marRight w:val="0"/>
              <w:marTop w:val="0"/>
              <w:marBottom w:val="0"/>
              <w:divBdr>
                <w:top w:val="none" w:sz="0" w:space="0" w:color="auto"/>
                <w:left w:val="none" w:sz="0" w:space="0" w:color="auto"/>
                <w:bottom w:val="none" w:sz="0" w:space="0" w:color="auto"/>
                <w:right w:val="none" w:sz="0" w:space="0" w:color="auto"/>
              </w:divBdr>
            </w:div>
            <w:div w:id="97408547">
              <w:marLeft w:val="0"/>
              <w:marRight w:val="0"/>
              <w:marTop w:val="0"/>
              <w:marBottom w:val="0"/>
              <w:divBdr>
                <w:top w:val="none" w:sz="0" w:space="0" w:color="auto"/>
                <w:left w:val="none" w:sz="0" w:space="0" w:color="auto"/>
                <w:bottom w:val="none" w:sz="0" w:space="0" w:color="auto"/>
                <w:right w:val="none" w:sz="0" w:space="0" w:color="auto"/>
              </w:divBdr>
            </w:div>
            <w:div w:id="100806283">
              <w:marLeft w:val="0"/>
              <w:marRight w:val="0"/>
              <w:marTop w:val="0"/>
              <w:marBottom w:val="0"/>
              <w:divBdr>
                <w:top w:val="none" w:sz="0" w:space="0" w:color="auto"/>
                <w:left w:val="none" w:sz="0" w:space="0" w:color="auto"/>
                <w:bottom w:val="none" w:sz="0" w:space="0" w:color="auto"/>
                <w:right w:val="none" w:sz="0" w:space="0" w:color="auto"/>
              </w:divBdr>
            </w:div>
            <w:div w:id="145702715">
              <w:marLeft w:val="0"/>
              <w:marRight w:val="0"/>
              <w:marTop w:val="0"/>
              <w:marBottom w:val="0"/>
              <w:divBdr>
                <w:top w:val="none" w:sz="0" w:space="0" w:color="auto"/>
                <w:left w:val="none" w:sz="0" w:space="0" w:color="auto"/>
                <w:bottom w:val="none" w:sz="0" w:space="0" w:color="auto"/>
                <w:right w:val="none" w:sz="0" w:space="0" w:color="auto"/>
              </w:divBdr>
            </w:div>
            <w:div w:id="166294290">
              <w:marLeft w:val="0"/>
              <w:marRight w:val="0"/>
              <w:marTop w:val="0"/>
              <w:marBottom w:val="0"/>
              <w:divBdr>
                <w:top w:val="none" w:sz="0" w:space="0" w:color="auto"/>
                <w:left w:val="none" w:sz="0" w:space="0" w:color="auto"/>
                <w:bottom w:val="none" w:sz="0" w:space="0" w:color="auto"/>
                <w:right w:val="none" w:sz="0" w:space="0" w:color="auto"/>
              </w:divBdr>
            </w:div>
            <w:div w:id="192037634">
              <w:marLeft w:val="0"/>
              <w:marRight w:val="0"/>
              <w:marTop w:val="0"/>
              <w:marBottom w:val="0"/>
              <w:divBdr>
                <w:top w:val="none" w:sz="0" w:space="0" w:color="auto"/>
                <w:left w:val="none" w:sz="0" w:space="0" w:color="auto"/>
                <w:bottom w:val="none" w:sz="0" w:space="0" w:color="auto"/>
                <w:right w:val="none" w:sz="0" w:space="0" w:color="auto"/>
              </w:divBdr>
            </w:div>
            <w:div w:id="229584179">
              <w:marLeft w:val="0"/>
              <w:marRight w:val="0"/>
              <w:marTop w:val="0"/>
              <w:marBottom w:val="0"/>
              <w:divBdr>
                <w:top w:val="none" w:sz="0" w:space="0" w:color="auto"/>
                <w:left w:val="none" w:sz="0" w:space="0" w:color="auto"/>
                <w:bottom w:val="none" w:sz="0" w:space="0" w:color="auto"/>
                <w:right w:val="none" w:sz="0" w:space="0" w:color="auto"/>
              </w:divBdr>
            </w:div>
            <w:div w:id="289750367">
              <w:marLeft w:val="0"/>
              <w:marRight w:val="0"/>
              <w:marTop w:val="0"/>
              <w:marBottom w:val="0"/>
              <w:divBdr>
                <w:top w:val="none" w:sz="0" w:space="0" w:color="auto"/>
                <w:left w:val="none" w:sz="0" w:space="0" w:color="auto"/>
                <w:bottom w:val="none" w:sz="0" w:space="0" w:color="auto"/>
                <w:right w:val="none" w:sz="0" w:space="0" w:color="auto"/>
              </w:divBdr>
            </w:div>
            <w:div w:id="291909445">
              <w:marLeft w:val="0"/>
              <w:marRight w:val="0"/>
              <w:marTop w:val="0"/>
              <w:marBottom w:val="0"/>
              <w:divBdr>
                <w:top w:val="none" w:sz="0" w:space="0" w:color="auto"/>
                <w:left w:val="none" w:sz="0" w:space="0" w:color="auto"/>
                <w:bottom w:val="none" w:sz="0" w:space="0" w:color="auto"/>
                <w:right w:val="none" w:sz="0" w:space="0" w:color="auto"/>
              </w:divBdr>
            </w:div>
            <w:div w:id="340350557">
              <w:marLeft w:val="0"/>
              <w:marRight w:val="0"/>
              <w:marTop w:val="0"/>
              <w:marBottom w:val="0"/>
              <w:divBdr>
                <w:top w:val="none" w:sz="0" w:space="0" w:color="auto"/>
                <w:left w:val="none" w:sz="0" w:space="0" w:color="auto"/>
                <w:bottom w:val="none" w:sz="0" w:space="0" w:color="auto"/>
                <w:right w:val="none" w:sz="0" w:space="0" w:color="auto"/>
              </w:divBdr>
            </w:div>
            <w:div w:id="426577574">
              <w:marLeft w:val="0"/>
              <w:marRight w:val="0"/>
              <w:marTop w:val="0"/>
              <w:marBottom w:val="0"/>
              <w:divBdr>
                <w:top w:val="none" w:sz="0" w:space="0" w:color="auto"/>
                <w:left w:val="none" w:sz="0" w:space="0" w:color="auto"/>
                <w:bottom w:val="none" w:sz="0" w:space="0" w:color="auto"/>
                <w:right w:val="none" w:sz="0" w:space="0" w:color="auto"/>
              </w:divBdr>
            </w:div>
            <w:div w:id="439954974">
              <w:marLeft w:val="0"/>
              <w:marRight w:val="0"/>
              <w:marTop w:val="0"/>
              <w:marBottom w:val="0"/>
              <w:divBdr>
                <w:top w:val="none" w:sz="0" w:space="0" w:color="auto"/>
                <w:left w:val="none" w:sz="0" w:space="0" w:color="auto"/>
                <w:bottom w:val="none" w:sz="0" w:space="0" w:color="auto"/>
                <w:right w:val="none" w:sz="0" w:space="0" w:color="auto"/>
              </w:divBdr>
            </w:div>
            <w:div w:id="470444244">
              <w:marLeft w:val="0"/>
              <w:marRight w:val="0"/>
              <w:marTop w:val="0"/>
              <w:marBottom w:val="0"/>
              <w:divBdr>
                <w:top w:val="none" w:sz="0" w:space="0" w:color="auto"/>
                <w:left w:val="none" w:sz="0" w:space="0" w:color="auto"/>
                <w:bottom w:val="none" w:sz="0" w:space="0" w:color="auto"/>
                <w:right w:val="none" w:sz="0" w:space="0" w:color="auto"/>
              </w:divBdr>
            </w:div>
            <w:div w:id="500318074">
              <w:marLeft w:val="0"/>
              <w:marRight w:val="0"/>
              <w:marTop w:val="0"/>
              <w:marBottom w:val="0"/>
              <w:divBdr>
                <w:top w:val="none" w:sz="0" w:space="0" w:color="auto"/>
                <w:left w:val="none" w:sz="0" w:space="0" w:color="auto"/>
                <w:bottom w:val="none" w:sz="0" w:space="0" w:color="auto"/>
                <w:right w:val="none" w:sz="0" w:space="0" w:color="auto"/>
              </w:divBdr>
            </w:div>
            <w:div w:id="521942211">
              <w:marLeft w:val="0"/>
              <w:marRight w:val="0"/>
              <w:marTop w:val="0"/>
              <w:marBottom w:val="0"/>
              <w:divBdr>
                <w:top w:val="none" w:sz="0" w:space="0" w:color="auto"/>
                <w:left w:val="none" w:sz="0" w:space="0" w:color="auto"/>
                <w:bottom w:val="none" w:sz="0" w:space="0" w:color="auto"/>
                <w:right w:val="none" w:sz="0" w:space="0" w:color="auto"/>
              </w:divBdr>
            </w:div>
            <w:div w:id="524831499">
              <w:marLeft w:val="0"/>
              <w:marRight w:val="0"/>
              <w:marTop w:val="0"/>
              <w:marBottom w:val="0"/>
              <w:divBdr>
                <w:top w:val="none" w:sz="0" w:space="0" w:color="auto"/>
                <w:left w:val="none" w:sz="0" w:space="0" w:color="auto"/>
                <w:bottom w:val="none" w:sz="0" w:space="0" w:color="auto"/>
                <w:right w:val="none" w:sz="0" w:space="0" w:color="auto"/>
              </w:divBdr>
            </w:div>
            <w:div w:id="688945951">
              <w:marLeft w:val="0"/>
              <w:marRight w:val="0"/>
              <w:marTop w:val="0"/>
              <w:marBottom w:val="0"/>
              <w:divBdr>
                <w:top w:val="none" w:sz="0" w:space="0" w:color="auto"/>
                <w:left w:val="none" w:sz="0" w:space="0" w:color="auto"/>
                <w:bottom w:val="none" w:sz="0" w:space="0" w:color="auto"/>
                <w:right w:val="none" w:sz="0" w:space="0" w:color="auto"/>
              </w:divBdr>
            </w:div>
            <w:div w:id="700086065">
              <w:marLeft w:val="0"/>
              <w:marRight w:val="0"/>
              <w:marTop w:val="0"/>
              <w:marBottom w:val="0"/>
              <w:divBdr>
                <w:top w:val="none" w:sz="0" w:space="0" w:color="auto"/>
                <w:left w:val="none" w:sz="0" w:space="0" w:color="auto"/>
                <w:bottom w:val="none" w:sz="0" w:space="0" w:color="auto"/>
                <w:right w:val="none" w:sz="0" w:space="0" w:color="auto"/>
              </w:divBdr>
            </w:div>
            <w:div w:id="818574054">
              <w:marLeft w:val="0"/>
              <w:marRight w:val="0"/>
              <w:marTop w:val="0"/>
              <w:marBottom w:val="0"/>
              <w:divBdr>
                <w:top w:val="none" w:sz="0" w:space="0" w:color="auto"/>
                <w:left w:val="none" w:sz="0" w:space="0" w:color="auto"/>
                <w:bottom w:val="none" w:sz="0" w:space="0" w:color="auto"/>
                <w:right w:val="none" w:sz="0" w:space="0" w:color="auto"/>
              </w:divBdr>
            </w:div>
            <w:div w:id="867335901">
              <w:marLeft w:val="0"/>
              <w:marRight w:val="0"/>
              <w:marTop w:val="0"/>
              <w:marBottom w:val="0"/>
              <w:divBdr>
                <w:top w:val="none" w:sz="0" w:space="0" w:color="auto"/>
                <w:left w:val="none" w:sz="0" w:space="0" w:color="auto"/>
                <w:bottom w:val="none" w:sz="0" w:space="0" w:color="auto"/>
                <w:right w:val="none" w:sz="0" w:space="0" w:color="auto"/>
              </w:divBdr>
            </w:div>
            <w:div w:id="882138721">
              <w:marLeft w:val="0"/>
              <w:marRight w:val="0"/>
              <w:marTop w:val="0"/>
              <w:marBottom w:val="0"/>
              <w:divBdr>
                <w:top w:val="none" w:sz="0" w:space="0" w:color="auto"/>
                <w:left w:val="none" w:sz="0" w:space="0" w:color="auto"/>
                <w:bottom w:val="none" w:sz="0" w:space="0" w:color="auto"/>
                <w:right w:val="none" w:sz="0" w:space="0" w:color="auto"/>
              </w:divBdr>
            </w:div>
            <w:div w:id="908925870">
              <w:marLeft w:val="0"/>
              <w:marRight w:val="0"/>
              <w:marTop w:val="0"/>
              <w:marBottom w:val="0"/>
              <w:divBdr>
                <w:top w:val="none" w:sz="0" w:space="0" w:color="auto"/>
                <w:left w:val="none" w:sz="0" w:space="0" w:color="auto"/>
                <w:bottom w:val="none" w:sz="0" w:space="0" w:color="auto"/>
                <w:right w:val="none" w:sz="0" w:space="0" w:color="auto"/>
              </w:divBdr>
            </w:div>
            <w:div w:id="944649484">
              <w:marLeft w:val="0"/>
              <w:marRight w:val="0"/>
              <w:marTop w:val="0"/>
              <w:marBottom w:val="0"/>
              <w:divBdr>
                <w:top w:val="none" w:sz="0" w:space="0" w:color="auto"/>
                <w:left w:val="none" w:sz="0" w:space="0" w:color="auto"/>
                <w:bottom w:val="none" w:sz="0" w:space="0" w:color="auto"/>
                <w:right w:val="none" w:sz="0" w:space="0" w:color="auto"/>
              </w:divBdr>
            </w:div>
            <w:div w:id="962534976">
              <w:marLeft w:val="0"/>
              <w:marRight w:val="0"/>
              <w:marTop w:val="0"/>
              <w:marBottom w:val="0"/>
              <w:divBdr>
                <w:top w:val="none" w:sz="0" w:space="0" w:color="auto"/>
                <w:left w:val="none" w:sz="0" w:space="0" w:color="auto"/>
                <w:bottom w:val="none" w:sz="0" w:space="0" w:color="auto"/>
                <w:right w:val="none" w:sz="0" w:space="0" w:color="auto"/>
              </w:divBdr>
            </w:div>
            <w:div w:id="1002469708">
              <w:marLeft w:val="0"/>
              <w:marRight w:val="0"/>
              <w:marTop w:val="0"/>
              <w:marBottom w:val="0"/>
              <w:divBdr>
                <w:top w:val="none" w:sz="0" w:space="0" w:color="auto"/>
                <w:left w:val="none" w:sz="0" w:space="0" w:color="auto"/>
                <w:bottom w:val="none" w:sz="0" w:space="0" w:color="auto"/>
                <w:right w:val="none" w:sz="0" w:space="0" w:color="auto"/>
              </w:divBdr>
            </w:div>
            <w:div w:id="1018233065">
              <w:marLeft w:val="0"/>
              <w:marRight w:val="0"/>
              <w:marTop w:val="0"/>
              <w:marBottom w:val="0"/>
              <w:divBdr>
                <w:top w:val="none" w:sz="0" w:space="0" w:color="auto"/>
                <w:left w:val="none" w:sz="0" w:space="0" w:color="auto"/>
                <w:bottom w:val="none" w:sz="0" w:space="0" w:color="auto"/>
                <w:right w:val="none" w:sz="0" w:space="0" w:color="auto"/>
              </w:divBdr>
            </w:div>
            <w:div w:id="1022782248">
              <w:marLeft w:val="0"/>
              <w:marRight w:val="0"/>
              <w:marTop w:val="0"/>
              <w:marBottom w:val="0"/>
              <w:divBdr>
                <w:top w:val="none" w:sz="0" w:space="0" w:color="auto"/>
                <w:left w:val="none" w:sz="0" w:space="0" w:color="auto"/>
                <w:bottom w:val="none" w:sz="0" w:space="0" w:color="auto"/>
                <w:right w:val="none" w:sz="0" w:space="0" w:color="auto"/>
              </w:divBdr>
            </w:div>
            <w:div w:id="1106196823">
              <w:marLeft w:val="0"/>
              <w:marRight w:val="0"/>
              <w:marTop w:val="0"/>
              <w:marBottom w:val="0"/>
              <w:divBdr>
                <w:top w:val="none" w:sz="0" w:space="0" w:color="auto"/>
                <w:left w:val="none" w:sz="0" w:space="0" w:color="auto"/>
                <w:bottom w:val="none" w:sz="0" w:space="0" w:color="auto"/>
                <w:right w:val="none" w:sz="0" w:space="0" w:color="auto"/>
              </w:divBdr>
            </w:div>
            <w:div w:id="1122264161">
              <w:marLeft w:val="0"/>
              <w:marRight w:val="0"/>
              <w:marTop w:val="0"/>
              <w:marBottom w:val="0"/>
              <w:divBdr>
                <w:top w:val="none" w:sz="0" w:space="0" w:color="auto"/>
                <w:left w:val="none" w:sz="0" w:space="0" w:color="auto"/>
                <w:bottom w:val="none" w:sz="0" w:space="0" w:color="auto"/>
                <w:right w:val="none" w:sz="0" w:space="0" w:color="auto"/>
              </w:divBdr>
            </w:div>
            <w:div w:id="1182931944">
              <w:marLeft w:val="0"/>
              <w:marRight w:val="0"/>
              <w:marTop w:val="0"/>
              <w:marBottom w:val="0"/>
              <w:divBdr>
                <w:top w:val="none" w:sz="0" w:space="0" w:color="auto"/>
                <w:left w:val="none" w:sz="0" w:space="0" w:color="auto"/>
                <w:bottom w:val="none" w:sz="0" w:space="0" w:color="auto"/>
                <w:right w:val="none" w:sz="0" w:space="0" w:color="auto"/>
              </w:divBdr>
            </w:div>
            <w:div w:id="1250694613">
              <w:marLeft w:val="0"/>
              <w:marRight w:val="0"/>
              <w:marTop w:val="0"/>
              <w:marBottom w:val="0"/>
              <w:divBdr>
                <w:top w:val="none" w:sz="0" w:space="0" w:color="auto"/>
                <w:left w:val="none" w:sz="0" w:space="0" w:color="auto"/>
                <w:bottom w:val="none" w:sz="0" w:space="0" w:color="auto"/>
                <w:right w:val="none" w:sz="0" w:space="0" w:color="auto"/>
              </w:divBdr>
            </w:div>
            <w:div w:id="1324044225">
              <w:marLeft w:val="0"/>
              <w:marRight w:val="0"/>
              <w:marTop w:val="0"/>
              <w:marBottom w:val="0"/>
              <w:divBdr>
                <w:top w:val="none" w:sz="0" w:space="0" w:color="auto"/>
                <w:left w:val="none" w:sz="0" w:space="0" w:color="auto"/>
                <w:bottom w:val="none" w:sz="0" w:space="0" w:color="auto"/>
                <w:right w:val="none" w:sz="0" w:space="0" w:color="auto"/>
              </w:divBdr>
            </w:div>
            <w:div w:id="1331056421">
              <w:marLeft w:val="0"/>
              <w:marRight w:val="0"/>
              <w:marTop w:val="0"/>
              <w:marBottom w:val="0"/>
              <w:divBdr>
                <w:top w:val="none" w:sz="0" w:space="0" w:color="auto"/>
                <w:left w:val="none" w:sz="0" w:space="0" w:color="auto"/>
                <w:bottom w:val="none" w:sz="0" w:space="0" w:color="auto"/>
                <w:right w:val="none" w:sz="0" w:space="0" w:color="auto"/>
              </w:divBdr>
            </w:div>
            <w:div w:id="1371882115">
              <w:marLeft w:val="0"/>
              <w:marRight w:val="0"/>
              <w:marTop w:val="0"/>
              <w:marBottom w:val="0"/>
              <w:divBdr>
                <w:top w:val="none" w:sz="0" w:space="0" w:color="auto"/>
                <w:left w:val="none" w:sz="0" w:space="0" w:color="auto"/>
                <w:bottom w:val="none" w:sz="0" w:space="0" w:color="auto"/>
                <w:right w:val="none" w:sz="0" w:space="0" w:color="auto"/>
              </w:divBdr>
            </w:div>
            <w:div w:id="1397626796">
              <w:marLeft w:val="0"/>
              <w:marRight w:val="0"/>
              <w:marTop w:val="0"/>
              <w:marBottom w:val="0"/>
              <w:divBdr>
                <w:top w:val="none" w:sz="0" w:space="0" w:color="auto"/>
                <w:left w:val="none" w:sz="0" w:space="0" w:color="auto"/>
                <w:bottom w:val="none" w:sz="0" w:space="0" w:color="auto"/>
                <w:right w:val="none" w:sz="0" w:space="0" w:color="auto"/>
              </w:divBdr>
            </w:div>
            <w:div w:id="1540244285">
              <w:marLeft w:val="0"/>
              <w:marRight w:val="0"/>
              <w:marTop w:val="0"/>
              <w:marBottom w:val="0"/>
              <w:divBdr>
                <w:top w:val="none" w:sz="0" w:space="0" w:color="auto"/>
                <w:left w:val="none" w:sz="0" w:space="0" w:color="auto"/>
                <w:bottom w:val="none" w:sz="0" w:space="0" w:color="auto"/>
                <w:right w:val="none" w:sz="0" w:space="0" w:color="auto"/>
              </w:divBdr>
            </w:div>
            <w:div w:id="1548495938">
              <w:marLeft w:val="0"/>
              <w:marRight w:val="0"/>
              <w:marTop w:val="0"/>
              <w:marBottom w:val="0"/>
              <w:divBdr>
                <w:top w:val="none" w:sz="0" w:space="0" w:color="auto"/>
                <w:left w:val="none" w:sz="0" w:space="0" w:color="auto"/>
                <w:bottom w:val="none" w:sz="0" w:space="0" w:color="auto"/>
                <w:right w:val="none" w:sz="0" w:space="0" w:color="auto"/>
              </w:divBdr>
            </w:div>
            <w:div w:id="1722974023">
              <w:marLeft w:val="0"/>
              <w:marRight w:val="0"/>
              <w:marTop w:val="0"/>
              <w:marBottom w:val="0"/>
              <w:divBdr>
                <w:top w:val="none" w:sz="0" w:space="0" w:color="auto"/>
                <w:left w:val="none" w:sz="0" w:space="0" w:color="auto"/>
                <w:bottom w:val="none" w:sz="0" w:space="0" w:color="auto"/>
                <w:right w:val="none" w:sz="0" w:space="0" w:color="auto"/>
              </w:divBdr>
            </w:div>
            <w:div w:id="1785267655">
              <w:marLeft w:val="0"/>
              <w:marRight w:val="0"/>
              <w:marTop w:val="0"/>
              <w:marBottom w:val="0"/>
              <w:divBdr>
                <w:top w:val="none" w:sz="0" w:space="0" w:color="auto"/>
                <w:left w:val="none" w:sz="0" w:space="0" w:color="auto"/>
                <w:bottom w:val="none" w:sz="0" w:space="0" w:color="auto"/>
                <w:right w:val="none" w:sz="0" w:space="0" w:color="auto"/>
              </w:divBdr>
            </w:div>
            <w:div w:id="1848671740">
              <w:marLeft w:val="0"/>
              <w:marRight w:val="0"/>
              <w:marTop w:val="0"/>
              <w:marBottom w:val="0"/>
              <w:divBdr>
                <w:top w:val="none" w:sz="0" w:space="0" w:color="auto"/>
                <w:left w:val="none" w:sz="0" w:space="0" w:color="auto"/>
                <w:bottom w:val="none" w:sz="0" w:space="0" w:color="auto"/>
                <w:right w:val="none" w:sz="0" w:space="0" w:color="auto"/>
              </w:divBdr>
            </w:div>
            <w:div w:id="1887137621">
              <w:marLeft w:val="0"/>
              <w:marRight w:val="0"/>
              <w:marTop w:val="0"/>
              <w:marBottom w:val="0"/>
              <w:divBdr>
                <w:top w:val="none" w:sz="0" w:space="0" w:color="auto"/>
                <w:left w:val="none" w:sz="0" w:space="0" w:color="auto"/>
                <w:bottom w:val="none" w:sz="0" w:space="0" w:color="auto"/>
                <w:right w:val="none" w:sz="0" w:space="0" w:color="auto"/>
              </w:divBdr>
            </w:div>
            <w:div w:id="1925408702">
              <w:marLeft w:val="0"/>
              <w:marRight w:val="0"/>
              <w:marTop w:val="0"/>
              <w:marBottom w:val="0"/>
              <w:divBdr>
                <w:top w:val="none" w:sz="0" w:space="0" w:color="auto"/>
                <w:left w:val="none" w:sz="0" w:space="0" w:color="auto"/>
                <w:bottom w:val="none" w:sz="0" w:space="0" w:color="auto"/>
                <w:right w:val="none" w:sz="0" w:space="0" w:color="auto"/>
              </w:divBdr>
            </w:div>
            <w:div w:id="1959414274">
              <w:marLeft w:val="0"/>
              <w:marRight w:val="0"/>
              <w:marTop w:val="0"/>
              <w:marBottom w:val="0"/>
              <w:divBdr>
                <w:top w:val="none" w:sz="0" w:space="0" w:color="auto"/>
                <w:left w:val="none" w:sz="0" w:space="0" w:color="auto"/>
                <w:bottom w:val="none" w:sz="0" w:space="0" w:color="auto"/>
                <w:right w:val="none" w:sz="0" w:space="0" w:color="auto"/>
              </w:divBdr>
            </w:div>
            <w:div w:id="1997681375">
              <w:marLeft w:val="0"/>
              <w:marRight w:val="0"/>
              <w:marTop w:val="0"/>
              <w:marBottom w:val="0"/>
              <w:divBdr>
                <w:top w:val="none" w:sz="0" w:space="0" w:color="auto"/>
                <w:left w:val="none" w:sz="0" w:space="0" w:color="auto"/>
                <w:bottom w:val="none" w:sz="0" w:space="0" w:color="auto"/>
                <w:right w:val="none" w:sz="0" w:space="0" w:color="auto"/>
              </w:divBdr>
            </w:div>
            <w:div w:id="20286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7970">
      <w:bodyDiv w:val="1"/>
      <w:marLeft w:val="0"/>
      <w:marRight w:val="0"/>
      <w:marTop w:val="0"/>
      <w:marBottom w:val="0"/>
      <w:divBdr>
        <w:top w:val="none" w:sz="0" w:space="0" w:color="auto"/>
        <w:left w:val="none" w:sz="0" w:space="0" w:color="auto"/>
        <w:bottom w:val="none" w:sz="0" w:space="0" w:color="auto"/>
        <w:right w:val="none" w:sz="0" w:space="0" w:color="auto"/>
      </w:divBdr>
    </w:div>
    <w:div w:id="1597011385">
      <w:marLeft w:val="0"/>
      <w:marRight w:val="0"/>
      <w:marTop w:val="0"/>
      <w:marBottom w:val="0"/>
      <w:divBdr>
        <w:top w:val="none" w:sz="0" w:space="0" w:color="auto"/>
        <w:left w:val="none" w:sz="0" w:space="0" w:color="auto"/>
        <w:bottom w:val="none" w:sz="0" w:space="0" w:color="auto"/>
        <w:right w:val="none" w:sz="0" w:space="0" w:color="auto"/>
      </w:divBdr>
      <w:divsChild>
        <w:div w:id="1603681463">
          <w:marLeft w:val="0"/>
          <w:marRight w:val="0"/>
          <w:marTop w:val="0"/>
          <w:marBottom w:val="0"/>
          <w:divBdr>
            <w:top w:val="none" w:sz="0" w:space="0" w:color="auto"/>
            <w:left w:val="none" w:sz="0" w:space="0" w:color="auto"/>
            <w:bottom w:val="none" w:sz="0" w:space="0" w:color="auto"/>
            <w:right w:val="none" w:sz="0" w:space="0" w:color="auto"/>
          </w:divBdr>
        </w:div>
      </w:divsChild>
    </w:div>
    <w:div w:id="1598752564">
      <w:bodyDiv w:val="1"/>
      <w:marLeft w:val="0"/>
      <w:marRight w:val="0"/>
      <w:marTop w:val="0"/>
      <w:marBottom w:val="0"/>
      <w:divBdr>
        <w:top w:val="none" w:sz="0" w:space="0" w:color="auto"/>
        <w:left w:val="none" w:sz="0" w:space="0" w:color="auto"/>
        <w:bottom w:val="none" w:sz="0" w:space="0" w:color="auto"/>
        <w:right w:val="none" w:sz="0" w:space="0" w:color="auto"/>
      </w:divBdr>
    </w:div>
    <w:div w:id="1598753734">
      <w:bodyDiv w:val="1"/>
      <w:marLeft w:val="0"/>
      <w:marRight w:val="0"/>
      <w:marTop w:val="0"/>
      <w:marBottom w:val="0"/>
      <w:divBdr>
        <w:top w:val="none" w:sz="0" w:space="0" w:color="auto"/>
        <w:left w:val="none" w:sz="0" w:space="0" w:color="auto"/>
        <w:bottom w:val="none" w:sz="0" w:space="0" w:color="auto"/>
        <w:right w:val="none" w:sz="0" w:space="0" w:color="auto"/>
      </w:divBdr>
      <w:divsChild>
        <w:div w:id="782531985">
          <w:marLeft w:val="0"/>
          <w:marRight w:val="0"/>
          <w:marTop w:val="0"/>
          <w:marBottom w:val="0"/>
          <w:divBdr>
            <w:top w:val="none" w:sz="0" w:space="0" w:color="auto"/>
            <w:left w:val="none" w:sz="0" w:space="0" w:color="auto"/>
            <w:bottom w:val="none" w:sz="0" w:space="0" w:color="auto"/>
            <w:right w:val="none" w:sz="0" w:space="0" w:color="auto"/>
          </w:divBdr>
        </w:div>
        <w:div w:id="1150099242">
          <w:marLeft w:val="0"/>
          <w:marRight w:val="0"/>
          <w:marTop w:val="0"/>
          <w:marBottom w:val="0"/>
          <w:divBdr>
            <w:top w:val="none" w:sz="0" w:space="0" w:color="auto"/>
            <w:left w:val="none" w:sz="0" w:space="0" w:color="auto"/>
            <w:bottom w:val="none" w:sz="0" w:space="0" w:color="auto"/>
            <w:right w:val="none" w:sz="0" w:space="0" w:color="auto"/>
          </w:divBdr>
        </w:div>
        <w:div w:id="1518347642">
          <w:marLeft w:val="0"/>
          <w:marRight w:val="0"/>
          <w:marTop w:val="0"/>
          <w:marBottom w:val="0"/>
          <w:divBdr>
            <w:top w:val="none" w:sz="0" w:space="0" w:color="auto"/>
            <w:left w:val="none" w:sz="0" w:space="0" w:color="auto"/>
            <w:bottom w:val="none" w:sz="0" w:space="0" w:color="auto"/>
            <w:right w:val="none" w:sz="0" w:space="0" w:color="auto"/>
          </w:divBdr>
        </w:div>
        <w:div w:id="1539663451">
          <w:marLeft w:val="0"/>
          <w:marRight w:val="0"/>
          <w:marTop w:val="0"/>
          <w:marBottom w:val="0"/>
          <w:divBdr>
            <w:top w:val="none" w:sz="0" w:space="0" w:color="auto"/>
            <w:left w:val="none" w:sz="0" w:space="0" w:color="auto"/>
            <w:bottom w:val="none" w:sz="0" w:space="0" w:color="auto"/>
            <w:right w:val="none" w:sz="0" w:space="0" w:color="auto"/>
          </w:divBdr>
        </w:div>
      </w:divsChild>
    </w:div>
    <w:div w:id="1618953513">
      <w:marLeft w:val="0"/>
      <w:marRight w:val="0"/>
      <w:marTop w:val="0"/>
      <w:marBottom w:val="0"/>
      <w:divBdr>
        <w:top w:val="none" w:sz="0" w:space="0" w:color="auto"/>
        <w:left w:val="none" w:sz="0" w:space="0" w:color="auto"/>
        <w:bottom w:val="none" w:sz="0" w:space="0" w:color="auto"/>
        <w:right w:val="none" w:sz="0" w:space="0" w:color="auto"/>
      </w:divBdr>
      <w:divsChild>
        <w:div w:id="1898779765">
          <w:marLeft w:val="0"/>
          <w:marRight w:val="0"/>
          <w:marTop w:val="0"/>
          <w:marBottom w:val="0"/>
          <w:divBdr>
            <w:top w:val="none" w:sz="0" w:space="0" w:color="auto"/>
            <w:left w:val="none" w:sz="0" w:space="0" w:color="auto"/>
            <w:bottom w:val="none" w:sz="0" w:space="0" w:color="auto"/>
            <w:right w:val="none" w:sz="0" w:space="0" w:color="auto"/>
          </w:divBdr>
        </w:div>
      </w:divsChild>
    </w:div>
    <w:div w:id="1626039339">
      <w:bodyDiv w:val="1"/>
      <w:marLeft w:val="0"/>
      <w:marRight w:val="0"/>
      <w:marTop w:val="0"/>
      <w:marBottom w:val="0"/>
      <w:divBdr>
        <w:top w:val="none" w:sz="0" w:space="0" w:color="auto"/>
        <w:left w:val="none" w:sz="0" w:space="0" w:color="auto"/>
        <w:bottom w:val="none" w:sz="0" w:space="0" w:color="auto"/>
        <w:right w:val="none" w:sz="0" w:space="0" w:color="auto"/>
      </w:divBdr>
    </w:div>
    <w:div w:id="1630815305">
      <w:marLeft w:val="0"/>
      <w:marRight w:val="0"/>
      <w:marTop w:val="0"/>
      <w:marBottom w:val="0"/>
      <w:divBdr>
        <w:top w:val="none" w:sz="0" w:space="0" w:color="auto"/>
        <w:left w:val="none" w:sz="0" w:space="0" w:color="auto"/>
        <w:bottom w:val="none" w:sz="0" w:space="0" w:color="auto"/>
        <w:right w:val="none" w:sz="0" w:space="0" w:color="auto"/>
      </w:divBdr>
      <w:divsChild>
        <w:div w:id="1864827606">
          <w:marLeft w:val="0"/>
          <w:marRight w:val="0"/>
          <w:marTop w:val="0"/>
          <w:marBottom w:val="0"/>
          <w:divBdr>
            <w:top w:val="none" w:sz="0" w:space="0" w:color="auto"/>
            <w:left w:val="none" w:sz="0" w:space="0" w:color="auto"/>
            <w:bottom w:val="none" w:sz="0" w:space="0" w:color="auto"/>
            <w:right w:val="none" w:sz="0" w:space="0" w:color="auto"/>
          </w:divBdr>
        </w:div>
      </w:divsChild>
    </w:div>
    <w:div w:id="1631937863">
      <w:marLeft w:val="0"/>
      <w:marRight w:val="0"/>
      <w:marTop w:val="0"/>
      <w:marBottom w:val="0"/>
      <w:divBdr>
        <w:top w:val="none" w:sz="0" w:space="0" w:color="auto"/>
        <w:left w:val="none" w:sz="0" w:space="0" w:color="auto"/>
        <w:bottom w:val="none" w:sz="0" w:space="0" w:color="auto"/>
        <w:right w:val="none" w:sz="0" w:space="0" w:color="auto"/>
      </w:divBdr>
      <w:divsChild>
        <w:div w:id="284233201">
          <w:marLeft w:val="0"/>
          <w:marRight w:val="0"/>
          <w:marTop w:val="0"/>
          <w:marBottom w:val="0"/>
          <w:divBdr>
            <w:top w:val="none" w:sz="0" w:space="0" w:color="auto"/>
            <w:left w:val="none" w:sz="0" w:space="0" w:color="auto"/>
            <w:bottom w:val="none" w:sz="0" w:space="0" w:color="auto"/>
            <w:right w:val="none" w:sz="0" w:space="0" w:color="auto"/>
          </w:divBdr>
        </w:div>
      </w:divsChild>
    </w:div>
    <w:div w:id="1657223539">
      <w:marLeft w:val="0"/>
      <w:marRight w:val="0"/>
      <w:marTop w:val="0"/>
      <w:marBottom w:val="0"/>
      <w:divBdr>
        <w:top w:val="none" w:sz="0" w:space="0" w:color="auto"/>
        <w:left w:val="none" w:sz="0" w:space="0" w:color="auto"/>
        <w:bottom w:val="none" w:sz="0" w:space="0" w:color="auto"/>
        <w:right w:val="none" w:sz="0" w:space="0" w:color="auto"/>
      </w:divBdr>
      <w:divsChild>
        <w:div w:id="1112821361">
          <w:marLeft w:val="0"/>
          <w:marRight w:val="0"/>
          <w:marTop w:val="0"/>
          <w:marBottom w:val="0"/>
          <w:divBdr>
            <w:top w:val="none" w:sz="0" w:space="0" w:color="auto"/>
            <w:left w:val="none" w:sz="0" w:space="0" w:color="auto"/>
            <w:bottom w:val="none" w:sz="0" w:space="0" w:color="auto"/>
            <w:right w:val="none" w:sz="0" w:space="0" w:color="auto"/>
          </w:divBdr>
        </w:div>
      </w:divsChild>
    </w:div>
    <w:div w:id="1667660885">
      <w:marLeft w:val="0"/>
      <w:marRight w:val="0"/>
      <w:marTop w:val="0"/>
      <w:marBottom w:val="0"/>
      <w:divBdr>
        <w:top w:val="none" w:sz="0" w:space="0" w:color="auto"/>
        <w:left w:val="none" w:sz="0" w:space="0" w:color="auto"/>
        <w:bottom w:val="none" w:sz="0" w:space="0" w:color="auto"/>
        <w:right w:val="none" w:sz="0" w:space="0" w:color="auto"/>
      </w:divBdr>
      <w:divsChild>
        <w:div w:id="461971444">
          <w:marLeft w:val="0"/>
          <w:marRight w:val="0"/>
          <w:marTop w:val="0"/>
          <w:marBottom w:val="0"/>
          <w:divBdr>
            <w:top w:val="none" w:sz="0" w:space="0" w:color="auto"/>
            <w:left w:val="none" w:sz="0" w:space="0" w:color="auto"/>
            <w:bottom w:val="none" w:sz="0" w:space="0" w:color="auto"/>
            <w:right w:val="none" w:sz="0" w:space="0" w:color="auto"/>
          </w:divBdr>
        </w:div>
      </w:divsChild>
    </w:div>
    <w:div w:id="1682465484">
      <w:marLeft w:val="0"/>
      <w:marRight w:val="0"/>
      <w:marTop w:val="0"/>
      <w:marBottom w:val="0"/>
      <w:divBdr>
        <w:top w:val="none" w:sz="0" w:space="0" w:color="auto"/>
        <w:left w:val="none" w:sz="0" w:space="0" w:color="auto"/>
        <w:bottom w:val="none" w:sz="0" w:space="0" w:color="auto"/>
        <w:right w:val="none" w:sz="0" w:space="0" w:color="auto"/>
      </w:divBdr>
      <w:divsChild>
        <w:div w:id="798769316">
          <w:marLeft w:val="0"/>
          <w:marRight w:val="0"/>
          <w:marTop w:val="0"/>
          <w:marBottom w:val="0"/>
          <w:divBdr>
            <w:top w:val="none" w:sz="0" w:space="0" w:color="auto"/>
            <w:left w:val="none" w:sz="0" w:space="0" w:color="auto"/>
            <w:bottom w:val="none" w:sz="0" w:space="0" w:color="auto"/>
            <w:right w:val="none" w:sz="0" w:space="0" w:color="auto"/>
          </w:divBdr>
        </w:div>
      </w:divsChild>
    </w:div>
    <w:div w:id="1688559900">
      <w:bodyDiv w:val="1"/>
      <w:marLeft w:val="0"/>
      <w:marRight w:val="0"/>
      <w:marTop w:val="0"/>
      <w:marBottom w:val="0"/>
      <w:divBdr>
        <w:top w:val="none" w:sz="0" w:space="0" w:color="auto"/>
        <w:left w:val="none" w:sz="0" w:space="0" w:color="auto"/>
        <w:bottom w:val="none" w:sz="0" w:space="0" w:color="auto"/>
        <w:right w:val="none" w:sz="0" w:space="0" w:color="auto"/>
      </w:divBdr>
    </w:div>
    <w:div w:id="1722442109">
      <w:marLeft w:val="0"/>
      <w:marRight w:val="0"/>
      <w:marTop w:val="0"/>
      <w:marBottom w:val="0"/>
      <w:divBdr>
        <w:top w:val="none" w:sz="0" w:space="0" w:color="auto"/>
        <w:left w:val="none" w:sz="0" w:space="0" w:color="auto"/>
        <w:bottom w:val="none" w:sz="0" w:space="0" w:color="auto"/>
        <w:right w:val="none" w:sz="0" w:space="0" w:color="auto"/>
      </w:divBdr>
      <w:divsChild>
        <w:div w:id="1419056345">
          <w:marLeft w:val="0"/>
          <w:marRight w:val="0"/>
          <w:marTop w:val="0"/>
          <w:marBottom w:val="0"/>
          <w:divBdr>
            <w:top w:val="none" w:sz="0" w:space="0" w:color="auto"/>
            <w:left w:val="none" w:sz="0" w:space="0" w:color="auto"/>
            <w:bottom w:val="none" w:sz="0" w:space="0" w:color="auto"/>
            <w:right w:val="none" w:sz="0" w:space="0" w:color="auto"/>
          </w:divBdr>
        </w:div>
      </w:divsChild>
    </w:div>
    <w:div w:id="1728721434">
      <w:bodyDiv w:val="1"/>
      <w:marLeft w:val="0"/>
      <w:marRight w:val="0"/>
      <w:marTop w:val="0"/>
      <w:marBottom w:val="0"/>
      <w:divBdr>
        <w:top w:val="none" w:sz="0" w:space="0" w:color="auto"/>
        <w:left w:val="none" w:sz="0" w:space="0" w:color="auto"/>
        <w:bottom w:val="none" w:sz="0" w:space="0" w:color="auto"/>
        <w:right w:val="none" w:sz="0" w:space="0" w:color="auto"/>
      </w:divBdr>
    </w:div>
    <w:div w:id="1748071477">
      <w:marLeft w:val="0"/>
      <w:marRight w:val="0"/>
      <w:marTop w:val="0"/>
      <w:marBottom w:val="0"/>
      <w:divBdr>
        <w:top w:val="none" w:sz="0" w:space="0" w:color="auto"/>
        <w:left w:val="none" w:sz="0" w:space="0" w:color="auto"/>
        <w:bottom w:val="none" w:sz="0" w:space="0" w:color="auto"/>
        <w:right w:val="none" w:sz="0" w:space="0" w:color="auto"/>
      </w:divBdr>
      <w:divsChild>
        <w:div w:id="2023897261">
          <w:marLeft w:val="0"/>
          <w:marRight w:val="0"/>
          <w:marTop w:val="0"/>
          <w:marBottom w:val="0"/>
          <w:divBdr>
            <w:top w:val="none" w:sz="0" w:space="0" w:color="auto"/>
            <w:left w:val="none" w:sz="0" w:space="0" w:color="auto"/>
            <w:bottom w:val="none" w:sz="0" w:space="0" w:color="auto"/>
            <w:right w:val="none" w:sz="0" w:space="0" w:color="auto"/>
          </w:divBdr>
        </w:div>
      </w:divsChild>
    </w:div>
    <w:div w:id="1765882467">
      <w:marLeft w:val="0"/>
      <w:marRight w:val="0"/>
      <w:marTop w:val="0"/>
      <w:marBottom w:val="0"/>
      <w:divBdr>
        <w:top w:val="none" w:sz="0" w:space="0" w:color="auto"/>
        <w:left w:val="none" w:sz="0" w:space="0" w:color="auto"/>
        <w:bottom w:val="none" w:sz="0" w:space="0" w:color="auto"/>
        <w:right w:val="none" w:sz="0" w:space="0" w:color="auto"/>
      </w:divBdr>
      <w:divsChild>
        <w:div w:id="1212037473">
          <w:marLeft w:val="0"/>
          <w:marRight w:val="0"/>
          <w:marTop w:val="0"/>
          <w:marBottom w:val="0"/>
          <w:divBdr>
            <w:top w:val="none" w:sz="0" w:space="0" w:color="auto"/>
            <w:left w:val="none" w:sz="0" w:space="0" w:color="auto"/>
            <w:bottom w:val="none" w:sz="0" w:space="0" w:color="auto"/>
            <w:right w:val="none" w:sz="0" w:space="0" w:color="auto"/>
          </w:divBdr>
        </w:div>
      </w:divsChild>
    </w:div>
    <w:div w:id="1779174702">
      <w:bodyDiv w:val="1"/>
      <w:marLeft w:val="0"/>
      <w:marRight w:val="0"/>
      <w:marTop w:val="0"/>
      <w:marBottom w:val="0"/>
      <w:divBdr>
        <w:top w:val="none" w:sz="0" w:space="0" w:color="auto"/>
        <w:left w:val="none" w:sz="0" w:space="0" w:color="auto"/>
        <w:bottom w:val="none" w:sz="0" w:space="0" w:color="auto"/>
        <w:right w:val="none" w:sz="0" w:space="0" w:color="auto"/>
      </w:divBdr>
    </w:div>
    <w:div w:id="1782602451">
      <w:bodyDiv w:val="1"/>
      <w:marLeft w:val="0"/>
      <w:marRight w:val="0"/>
      <w:marTop w:val="0"/>
      <w:marBottom w:val="0"/>
      <w:divBdr>
        <w:top w:val="none" w:sz="0" w:space="0" w:color="auto"/>
        <w:left w:val="none" w:sz="0" w:space="0" w:color="auto"/>
        <w:bottom w:val="none" w:sz="0" w:space="0" w:color="auto"/>
        <w:right w:val="none" w:sz="0" w:space="0" w:color="auto"/>
      </w:divBdr>
    </w:div>
    <w:div w:id="1807553308">
      <w:marLeft w:val="0"/>
      <w:marRight w:val="0"/>
      <w:marTop w:val="0"/>
      <w:marBottom w:val="0"/>
      <w:divBdr>
        <w:top w:val="none" w:sz="0" w:space="0" w:color="auto"/>
        <w:left w:val="none" w:sz="0" w:space="0" w:color="auto"/>
        <w:bottom w:val="none" w:sz="0" w:space="0" w:color="auto"/>
        <w:right w:val="none" w:sz="0" w:space="0" w:color="auto"/>
      </w:divBdr>
      <w:divsChild>
        <w:div w:id="967659805">
          <w:marLeft w:val="0"/>
          <w:marRight w:val="0"/>
          <w:marTop w:val="0"/>
          <w:marBottom w:val="0"/>
          <w:divBdr>
            <w:top w:val="none" w:sz="0" w:space="0" w:color="auto"/>
            <w:left w:val="none" w:sz="0" w:space="0" w:color="auto"/>
            <w:bottom w:val="none" w:sz="0" w:space="0" w:color="auto"/>
            <w:right w:val="none" w:sz="0" w:space="0" w:color="auto"/>
          </w:divBdr>
        </w:div>
      </w:divsChild>
    </w:div>
    <w:div w:id="1825773835">
      <w:marLeft w:val="0"/>
      <w:marRight w:val="0"/>
      <w:marTop w:val="0"/>
      <w:marBottom w:val="0"/>
      <w:divBdr>
        <w:top w:val="none" w:sz="0" w:space="0" w:color="auto"/>
        <w:left w:val="none" w:sz="0" w:space="0" w:color="auto"/>
        <w:bottom w:val="none" w:sz="0" w:space="0" w:color="auto"/>
        <w:right w:val="none" w:sz="0" w:space="0" w:color="auto"/>
      </w:divBdr>
      <w:divsChild>
        <w:div w:id="723911766">
          <w:marLeft w:val="0"/>
          <w:marRight w:val="0"/>
          <w:marTop w:val="0"/>
          <w:marBottom w:val="0"/>
          <w:divBdr>
            <w:top w:val="none" w:sz="0" w:space="0" w:color="auto"/>
            <w:left w:val="none" w:sz="0" w:space="0" w:color="auto"/>
            <w:bottom w:val="none" w:sz="0" w:space="0" w:color="auto"/>
            <w:right w:val="none" w:sz="0" w:space="0" w:color="auto"/>
          </w:divBdr>
        </w:div>
      </w:divsChild>
    </w:div>
    <w:div w:id="1830557209">
      <w:bodyDiv w:val="1"/>
      <w:marLeft w:val="0"/>
      <w:marRight w:val="0"/>
      <w:marTop w:val="0"/>
      <w:marBottom w:val="0"/>
      <w:divBdr>
        <w:top w:val="none" w:sz="0" w:space="0" w:color="auto"/>
        <w:left w:val="none" w:sz="0" w:space="0" w:color="auto"/>
        <w:bottom w:val="none" w:sz="0" w:space="0" w:color="auto"/>
        <w:right w:val="none" w:sz="0" w:space="0" w:color="auto"/>
      </w:divBdr>
    </w:div>
    <w:div w:id="1841505569">
      <w:marLeft w:val="0"/>
      <w:marRight w:val="0"/>
      <w:marTop w:val="0"/>
      <w:marBottom w:val="0"/>
      <w:divBdr>
        <w:top w:val="none" w:sz="0" w:space="0" w:color="auto"/>
        <w:left w:val="none" w:sz="0" w:space="0" w:color="auto"/>
        <w:bottom w:val="none" w:sz="0" w:space="0" w:color="auto"/>
        <w:right w:val="none" w:sz="0" w:space="0" w:color="auto"/>
      </w:divBdr>
      <w:divsChild>
        <w:div w:id="1524712339">
          <w:marLeft w:val="0"/>
          <w:marRight w:val="0"/>
          <w:marTop w:val="0"/>
          <w:marBottom w:val="0"/>
          <w:divBdr>
            <w:top w:val="none" w:sz="0" w:space="0" w:color="auto"/>
            <w:left w:val="none" w:sz="0" w:space="0" w:color="auto"/>
            <w:bottom w:val="none" w:sz="0" w:space="0" w:color="auto"/>
            <w:right w:val="none" w:sz="0" w:space="0" w:color="auto"/>
          </w:divBdr>
        </w:div>
      </w:divsChild>
    </w:div>
    <w:div w:id="1869417105">
      <w:marLeft w:val="0"/>
      <w:marRight w:val="0"/>
      <w:marTop w:val="0"/>
      <w:marBottom w:val="0"/>
      <w:divBdr>
        <w:top w:val="none" w:sz="0" w:space="0" w:color="auto"/>
        <w:left w:val="none" w:sz="0" w:space="0" w:color="auto"/>
        <w:bottom w:val="none" w:sz="0" w:space="0" w:color="auto"/>
        <w:right w:val="none" w:sz="0" w:space="0" w:color="auto"/>
      </w:divBdr>
      <w:divsChild>
        <w:div w:id="1541552822">
          <w:marLeft w:val="0"/>
          <w:marRight w:val="0"/>
          <w:marTop w:val="0"/>
          <w:marBottom w:val="0"/>
          <w:divBdr>
            <w:top w:val="none" w:sz="0" w:space="0" w:color="auto"/>
            <w:left w:val="none" w:sz="0" w:space="0" w:color="auto"/>
            <w:bottom w:val="none" w:sz="0" w:space="0" w:color="auto"/>
            <w:right w:val="none" w:sz="0" w:space="0" w:color="auto"/>
          </w:divBdr>
        </w:div>
      </w:divsChild>
    </w:div>
    <w:div w:id="1871794345">
      <w:bodyDiv w:val="1"/>
      <w:marLeft w:val="0"/>
      <w:marRight w:val="0"/>
      <w:marTop w:val="0"/>
      <w:marBottom w:val="0"/>
      <w:divBdr>
        <w:top w:val="none" w:sz="0" w:space="0" w:color="auto"/>
        <w:left w:val="none" w:sz="0" w:space="0" w:color="auto"/>
        <w:bottom w:val="none" w:sz="0" w:space="0" w:color="auto"/>
        <w:right w:val="none" w:sz="0" w:space="0" w:color="auto"/>
      </w:divBdr>
    </w:div>
    <w:div w:id="1895391032">
      <w:marLeft w:val="0"/>
      <w:marRight w:val="0"/>
      <w:marTop w:val="0"/>
      <w:marBottom w:val="0"/>
      <w:divBdr>
        <w:top w:val="none" w:sz="0" w:space="0" w:color="auto"/>
        <w:left w:val="none" w:sz="0" w:space="0" w:color="auto"/>
        <w:bottom w:val="none" w:sz="0" w:space="0" w:color="auto"/>
        <w:right w:val="none" w:sz="0" w:space="0" w:color="auto"/>
      </w:divBdr>
      <w:divsChild>
        <w:div w:id="935333361">
          <w:marLeft w:val="0"/>
          <w:marRight w:val="0"/>
          <w:marTop w:val="0"/>
          <w:marBottom w:val="0"/>
          <w:divBdr>
            <w:top w:val="none" w:sz="0" w:space="0" w:color="auto"/>
            <w:left w:val="none" w:sz="0" w:space="0" w:color="auto"/>
            <w:bottom w:val="none" w:sz="0" w:space="0" w:color="auto"/>
            <w:right w:val="none" w:sz="0" w:space="0" w:color="auto"/>
          </w:divBdr>
        </w:div>
      </w:divsChild>
    </w:div>
    <w:div w:id="1930967261">
      <w:bodyDiv w:val="1"/>
      <w:marLeft w:val="0"/>
      <w:marRight w:val="0"/>
      <w:marTop w:val="0"/>
      <w:marBottom w:val="0"/>
      <w:divBdr>
        <w:top w:val="none" w:sz="0" w:space="0" w:color="auto"/>
        <w:left w:val="none" w:sz="0" w:space="0" w:color="auto"/>
        <w:bottom w:val="none" w:sz="0" w:space="0" w:color="auto"/>
        <w:right w:val="none" w:sz="0" w:space="0" w:color="auto"/>
      </w:divBdr>
    </w:div>
    <w:div w:id="1938826468">
      <w:marLeft w:val="0"/>
      <w:marRight w:val="0"/>
      <w:marTop w:val="0"/>
      <w:marBottom w:val="0"/>
      <w:divBdr>
        <w:top w:val="none" w:sz="0" w:space="0" w:color="auto"/>
        <w:left w:val="none" w:sz="0" w:space="0" w:color="auto"/>
        <w:bottom w:val="none" w:sz="0" w:space="0" w:color="auto"/>
        <w:right w:val="none" w:sz="0" w:space="0" w:color="auto"/>
      </w:divBdr>
      <w:divsChild>
        <w:div w:id="1734235565">
          <w:marLeft w:val="0"/>
          <w:marRight w:val="0"/>
          <w:marTop w:val="0"/>
          <w:marBottom w:val="0"/>
          <w:divBdr>
            <w:top w:val="none" w:sz="0" w:space="0" w:color="auto"/>
            <w:left w:val="none" w:sz="0" w:space="0" w:color="auto"/>
            <w:bottom w:val="none" w:sz="0" w:space="0" w:color="auto"/>
            <w:right w:val="none" w:sz="0" w:space="0" w:color="auto"/>
          </w:divBdr>
        </w:div>
      </w:divsChild>
    </w:div>
    <w:div w:id="1959214186">
      <w:bodyDiv w:val="1"/>
      <w:marLeft w:val="0"/>
      <w:marRight w:val="0"/>
      <w:marTop w:val="0"/>
      <w:marBottom w:val="0"/>
      <w:divBdr>
        <w:top w:val="none" w:sz="0" w:space="0" w:color="auto"/>
        <w:left w:val="none" w:sz="0" w:space="0" w:color="auto"/>
        <w:bottom w:val="none" w:sz="0" w:space="0" w:color="auto"/>
        <w:right w:val="none" w:sz="0" w:space="0" w:color="auto"/>
      </w:divBdr>
    </w:div>
    <w:div w:id="1962956116">
      <w:marLeft w:val="0"/>
      <w:marRight w:val="0"/>
      <w:marTop w:val="0"/>
      <w:marBottom w:val="0"/>
      <w:divBdr>
        <w:top w:val="none" w:sz="0" w:space="0" w:color="auto"/>
        <w:left w:val="none" w:sz="0" w:space="0" w:color="auto"/>
        <w:bottom w:val="none" w:sz="0" w:space="0" w:color="auto"/>
        <w:right w:val="none" w:sz="0" w:space="0" w:color="auto"/>
      </w:divBdr>
      <w:divsChild>
        <w:div w:id="1067997136">
          <w:marLeft w:val="0"/>
          <w:marRight w:val="0"/>
          <w:marTop w:val="0"/>
          <w:marBottom w:val="0"/>
          <w:divBdr>
            <w:top w:val="none" w:sz="0" w:space="0" w:color="auto"/>
            <w:left w:val="none" w:sz="0" w:space="0" w:color="auto"/>
            <w:bottom w:val="none" w:sz="0" w:space="0" w:color="auto"/>
            <w:right w:val="none" w:sz="0" w:space="0" w:color="auto"/>
          </w:divBdr>
        </w:div>
      </w:divsChild>
    </w:div>
    <w:div w:id="1964573184">
      <w:bodyDiv w:val="1"/>
      <w:marLeft w:val="0"/>
      <w:marRight w:val="0"/>
      <w:marTop w:val="0"/>
      <w:marBottom w:val="0"/>
      <w:divBdr>
        <w:top w:val="none" w:sz="0" w:space="0" w:color="auto"/>
        <w:left w:val="none" w:sz="0" w:space="0" w:color="auto"/>
        <w:bottom w:val="none" w:sz="0" w:space="0" w:color="auto"/>
        <w:right w:val="none" w:sz="0" w:space="0" w:color="auto"/>
      </w:divBdr>
      <w:divsChild>
        <w:div w:id="234248394">
          <w:marLeft w:val="0"/>
          <w:marRight w:val="0"/>
          <w:marTop w:val="0"/>
          <w:marBottom w:val="0"/>
          <w:divBdr>
            <w:top w:val="none" w:sz="0" w:space="0" w:color="auto"/>
            <w:left w:val="none" w:sz="0" w:space="0" w:color="auto"/>
            <w:bottom w:val="none" w:sz="0" w:space="0" w:color="auto"/>
            <w:right w:val="none" w:sz="0" w:space="0" w:color="auto"/>
          </w:divBdr>
        </w:div>
        <w:div w:id="392048305">
          <w:marLeft w:val="0"/>
          <w:marRight w:val="0"/>
          <w:marTop w:val="0"/>
          <w:marBottom w:val="0"/>
          <w:divBdr>
            <w:top w:val="none" w:sz="0" w:space="0" w:color="auto"/>
            <w:left w:val="none" w:sz="0" w:space="0" w:color="auto"/>
            <w:bottom w:val="none" w:sz="0" w:space="0" w:color="auto"/>
            <w:right w:val="none" w:sz="0" w:space="0" w:color="auto"/>
          </w:divBdr>
          <w:divsChild>
            <w:div w:id="529882757">
              <w:marLeft w:val="0"/>
              <w:marRight w:val="0"/>
              <w:marTop w:val="0"/>
              <w:marBottom w:val="0"/>
              <w:divBdr>
                <w:top w:val="none" w:sz="0" w:space="0" w:color="auto"/>
                <w:left w:val="none" w:sz="0" w:space="0" w:color="auto"/>
                <w:bottom w:val="none" w:sz="0" w:space="0" w:color="auto"/>
                <w:right w:val="none" w:sz="0" w:space="0" w:color="auto"/>
              </w:divBdr>
            </w:div>
            <w:div w:id="725179839">
              <w:marLeft w:val="0"/>
              <w:marRight w:val="0"/>
              <w:marTop w:val="0"/>
              <w:marBottom w:val="0"/>
              <w:divBdr>
                <w:top w:val="none" w:sz="0" w:space="0" w:color="auto"/>
                <w:left w:val="none" w:sz="0" w:space="0" w:color="auto"/>
                <w:bottom w:val="none" w:sz="0" w:space="0" w:color="auto"/>
                <w:right w:val="none" w:sz="0" w:space="0" w:color="auto"/>
              </w:divBdr>
            </w:div>
            <w:div w:id="896085321">
              <w:marLeft w:val="0"/>
              <w:marRight w:val="0"/>
              <w:marTop w:val="0"/>
              <w:marBottom w:val="0"/>
              <w:divBdr>
                <w:top w:val="none" w:sz="0" w:space="0" w:color="auto"/>
                <w:left w:val="none" w:sz="0" w:space="0" w:color="auto"/>
                <w:bottom w:val="none" w:sz="0" w:space="0" w:color="auto"/>
                <w:right w:val="none" w:sz="0" w:space="0" w:color="auto"/>
              </w:divBdr>
            </w:div>
          </w:divsChild>
        </w:div>
        <w:div w:id="866409821">
          <w:marLeft w:val="0"/>
          <w:marRight w:val="0"/>
          <w:marTop w:val="0"/>
          <w:marBottom w:val="0"/>
          <w:divBdr>
            <w:top w:val="none" w:sz="0" w:space="0" w:color="auto"/>
            <w:left w:val="none" w:sz="0" w:space="0" w:color="auto"/>
            <w:bottom w:val="none" w:sz="0" w:space="0" w:color="auto"/>
            <w:right w:val="none" w:sz="0" w:space="0" w:color="auto"/>
          </w:divBdr>
        </w:div>
        <w:div w:id="1184126592">
          <w:marLeft w:val="0"/>
          <w:marRight w:val="0"/>
          <w:marTop w:val="0"/>
          <w:marBottom w:val="0"/>
          <w:divBdr>
            <w:top w:val="none" w:sz="0" w:space="0" w:color="auto"/>
            <w:left w:val="none" w:sz="0" w:space="0" w:color="auto"/>
            <w:bottom w:val="none" w:sz="0" w:space="0" w:color="auto"/>
            <w:right w:val="none" w:sz="0" w:space="0" w:color="auto"/>
          </w:divBdr>
          <w:divsChild>
            <w:div w:id="53354941">
              <w:marLeft w:val="0"/>
              <w:marRight w:val="0"/>
              <w:marTop w:val="0"/>
              <w:marBottom w:val="0"/>
              <w:divBdr>
                <w:top w:val="none" w:sz="0" w:space="0" w:color="auto"/>
                <w:left w:val="none" w:sz="0" w:space="0" w:color="auto"/>
                <w:bottom w:val="none" w:sz="0" w:space="0" w:color="auto"/>
                <w:right w:val="none" w:sz="0" w:space="0" w:color="auto"/>
              </w:divBdr>
            </w:div>
            <w:div w:id="592320366">
              <w:marLeft w:val="0"/>
              <w:marRight w:val="0"/>
              <w:marTop w:val="0"/>
              <w:marBottom w:val="0"/>
              <w:divBdr>
                <w:top w:val="none" w:sz="0" w:space="0" w:color="auto"/>
                <w:left w:val="none" w:sz="0" w:space="0" w:color="auto"/>
                <w:bottom w:val="none" w:sz="0" w:space="0" w:color="auto"/>
                <w:right w:val="none" w:sz="0" w:space="0" w:color="auto"/>
              </w:divBdr>
            </w:div>
            <w:div w:id="1418136101">
              <w:marLeft w:val="0"/>
              <w:marRight w:val="0"/>
              <w:marTop w:val="0"/>
              <w:marBottom w:val="0"/>
              <w:divBdr>
                <w:top w:val="none" w:sz="0" w:space="0" w:color="auto"/>
                <w:left w:val="none" w:sz="0" w:space="0" w:color="auto"/>
                <w:bottom w:val="none" w:sz="0" w:space="0" w:color="auto"/>
                <w:right w:val="none" w:sz="0" w:space="0" w:color="auto"/>
              </w:divBdr>
            </w:div>
            <w:div w:id="1533226436">
              <w:marLeft w:val="0"/>
              <w:marRight w:val="0"/>
              <w:marTop w:val="0"/>
              <w:marBottom w:val="0"/>
              <w:divBdr>
                <w:top w:val="none" w:sz="0" w:space="0" w:color="auto"/>
                <w:left w:val="none" w:sz="0" w:space="0" w:color="auto"/>
                <w:bottom w:val="none" w:sz="0" w:space="0" w:color="auto"/>
                <w:right w:val="none" w:sz="0" w:space="0" w:color="auto"/>
              </w:divBdr>
            </w:div>
            <w:div w:id="1889996064">
              <w:marLeft w:val="0"/>
              <w:marRight w:val="0"/>
              <w:marTop w:val="0"/>
              <w:marBottom w:val="0"/>
              <w:divBdr>
                <w:top w:val="none" w:sz="0" w:space="0" w:color="auto"/>
                <w:left w:val="none" w:sz="0" w:space="0" w:color="auto"/>
                <w:bottom w:val="none" w:sz="0" w:space="0" w:color="auto"/>
                <w:right w:val="none" w:sz="0" w:space="0" w:color="auto"/>
              </w:divBdr>
            </w:div>
          </w:divsChild>
        </w:div>
        <w:div w:id="1712997663">
          <w:marLeft w:val="0"/>
          <w:marRight w:val="0"/>
          <w:marTop w:val="0"/>
          <w:marBottom w:val="0"/>
          <w:divBdr>
            <w:top w:val="none" w:sz="0" w:space="0" w:color="auto"/>
            <w:left w:val="none" w:sz="0" w:space="0" w:color="auto"/>
            <w:bottom w:val="none" w:sz="0" w:space="0" w:color="auto"/>
            <w:right w:val="none" w:sz="0" w:space="0" w:color="auto"/>
          </w:divBdr>
          <w:divsChild>
            <w:div w:id="802893832">
              <w:marLeft w:val="0"/>
              <w:marRight w:val="0"/>
              <w:marTop w:val="0"/>
              <w:marBottom w:val="0"/>
              <w:divBdr>
                <w:top w:val="none" w:sz="0" w:space="0" w:color="auto"/>
                <w:left w:val="none" w:sz="0" w:space="0" w:color="auto"/>
                <w:bottom w:val="none" w:sz="0" w:space="0" w:color="auto"/>
                <w:right w:val="none" w:sz="0" w:space="0" w:color="auto"/>
              </w:divBdr>
            </w:div>
            <w:div w:id="855921264">
              <w:marLeft w:val="0"/>
              <w:marRight w:val="0"/>
              <w:marTop w:val="0"/>
              <w:marBottom w:val="0"/>
              <w:divBdr>
                <w:top w:val="none" w:sz="0" w:space="0" w:color="auto"/>
                <w:left w:val="none" w:sz="0" w:space="0" w:color="auto"/>
                <w:bottom w:val="none" w:sz="0" w:space="0" w:color="auto"/>
                <w:right w:val="none" w:sz="0" w:space="0" w:color="auto"/>
              </w:divBdr>
            </w:div>
            <w:div w:id="1104571231">
              <w:marLeft w:val="0"/>
              <w:marRight w:val="0"/>
              <w:marTop w:val="0"/>
              <w:marBottom w:val="0"/>
              <w:divBdr>
                <w:top w:val="none" w:sz="0" w:space="0" w:color="auto"/>
                <w:left w:val="none" w:sz="0" w:space="0" w:color="auto"/>
                <w:bottom w:val="none" w:sz="0" w:space="0" w:color="auto"/>
                <w:right w:val="none" w:sz="0" w:space="0" w:color="auto"/>
              </w:divBdr>
            </w:div>
            <w:div w:id="1247574961">
              <w:marLeft w:val="0"/>
              <w:marRight w:val="0"/>
              <w:marTop w:val="0"/>
              <w:marBottom w:val="0"/>
              <w:divBdr>
                <w:top w:val="none" w:sz="0" w:space="0" w:color="auto"/>
                <w:left w:val="none" w:sz="0" w:space="0" w:color="auto"/>
                <w:bottom w:val="none" w:sz="0" w:space="0" w:color="auto"/>
                <w:right w:val="none" w:sz="0" w:space="0" w:color="auto"/>
              </w:divBdr>
            </w:div>
            <w:div w:id="1453011359">
              <w:marLeft w:val="0"/>
              <w:marRight w:val="0"/>
              <w:marTop w:val="0"/>
              <w:marBottom w:val="0"/>
              <w:divBdr>
                <w:top w:val="none" w:sz="0" w:space="0" w:color="auto"/>
                <w:left w:val="none" w:sz="0" w:space="0" w:color="auto"/>
                <w:bottom w:val="none" w:sz="0" w:space="0" w:color="auto"/>
                <w:right w:val="none" w:sz="0" w:space="0" w:color="auto"/>
              </w:divBdr>
            </w:div>
          </w:divsChild>
        </w:div>
        <w:div w:id="1714117485">
          <w:marLeft w:val="0"/>
          <w:marRight w:val="0"/>
          <w:marTop w:val="0"/>
          <w:marBottom w:val="0"/>
          <w:divBdr>
            <w:top w:val="none" w:sz="0" w:space="0" w:color="auto"/>
            <w:left w:val="none" w:sz="0" w:space="0" w:color="auto"/>
            <w:bottom w:val="none" w:sz="0" w:space="0" w:color="auto"/>
            <w:right w:val="none" w:sz="0" w:space="0" w:color="auto"/>
          </w:divBdr>
        </w:div>
        <w:div w:id="1893271941">
          <w:marLeft w:val="0"/>
          <w:marRight w:val="0"/>
          <w:marTop w:val="0"/>
          <w:marBottom w:val="0"/>
          <w:divBdr>
            <w:top w:val="none" w:sz="0" w:space="0" w:color="auto"/>
            <w:left w:val="none" w:sz="0" w:space="0" w:color="auto"/>
            <w:bottom w:val="none" w:sz="0" w:space="0" w:color="auto"/>
            <w:right w:val="none" w:sz="0" w:space="0" w:color="auto"/>
          </w:divBdr>
          <w:divsChild>
            <w:div w:id="205992096">
              <w:marLeft w:val="0"/>
              <w:marRight w:val="0"/>
              <w:marTop w:val="0"/>
              <w:marBottom w:val="0"/>
              <w:divBdr>
                <w:top w:val="none" w:sz="0" w:space="0" w:color="auto"/>
                <w:left w:val="none" w:sz="0" w:space="0" w:color="auto"/>
                <w:bottom w:val="none" w:sz="0" w:space="0" w:color="auto"/>
                <w:right w:val="none" w:sz="0" w:space="0" w:color="auto"/>
              </w:divBdr>
            </w:div>
            <w:div w:id="1485319380">
              <w:marLeft w:val="0"/>
              <w:marRight w:val="0"/>
              <w:marTop w:val="0"/>
              <w:marBottom w:val="0"/>
              <w:divBdr>
                <w:top w:val="none" w:sz="0" w:space="0" w:color="auto"/>
                <w:left w:val="none" w:sz="0" w:space="0" w:color="auto"/>
                <w:bottom w:val="none" w:sz="0" w:space="0" w:color="auto"/>
                <w:right w:val="none" w:sz="0" w:space="0" w:color="auto"/>
              </w:divBdr>
            </w:div>
            <w:div w:id="1761752672">
              <w:marLeft w:val="0"/>
              <w:marRight w:val="0"/>
              <w:marTop w:val="0"/>
              <w:marBottom w:val="0"/>
              <w:divBdr>
                <w:top w:val="none" w:sz="0" w:space="0" w:color="auto"/>
                <w:left w:val="none" w:sz="0" w:space="0" w:color="auto"/>
                <w:bottom w:val="none" w:sz="0" w:space="0" w:color="auto"/>
                <w:right w:val="none" w:sz="0" w:space="0" w:color="auto"/>
              </w:divBdr>
            </w:div>
            <w:div w:id="1766539521">
              <w:marLeft w:val="0"/>
              <w:marRight w:val="0"/>
              <w:marTop w:val="0"/>
              <w:marBottom w:val="0"/>
              <w:divBdr>
                <w:top w:val="none" w:sz="0" w:space="0" w:color="auto"/>
                <w:left w:val="none" w:sz="0" w:space="0" w:color="auto"/>
                <w:bottom w:val="none" w:sz="0" w:space="0" w:color="auto"/>
                <w:right w:val="none" w:sz="0" w:space="0" w:color="auto"/>
              </w:divBdr>
            </w:div>
            <w:div w:id="2076463446">
              <w:marLeft w:val="0"/>
              <w:marRight w:val="0"/>
              <w:marTop w:val="0"/>
              <w:marBottom w:val="0"/>
              <w:divBdr>
                <w:top w:val="none" w:sz="0" w:space="0" w:color="auto"/>
                <w:left w:val="none" w:sz="0" w:space="0" w:color="auto"/>
                <w:bottom w:val="none" w:sz="0" w:space="0" w:color="auto"/>
                <w:right w:val="none" w:sz="0" w:space="0" w:color="auto"/>
              </w:divBdr>
            </w:div>
          </w:divsChild>
        </w:div>
        <w:div w:id="1915048393">
          <w:marLeft w:val="0"/>
          <w:marRight w:val="0"/>
          <w:marTop w:val="0"/>
          <w:marBottom w:val="0"/>
          <w:divBdr>
            <w:top w:val="none" w:sz="0" w:space="0" w:color="auto"/>
            <w:left w:val="none" w:sz="0" w:space="0" w:color="auto"/>
            <w:bottom w:val="none" w:sz="0" w:space="0" w:color="auto"/>
            <w:right w:val="none" w:sz="0" w:space="0" w:color="auto"/>
          </w:divBdr>
        </w:div>
      </w:divsChild>
    </w:div>
    <w:div w:id="1989242761">
      <w:bodyDiv w:val="1"/>
      <w:marLeft w:val="0"/>
      <w:marRight w:val="0"/>
      <w:marTop w:val="0"/>
      <w:marBottom w:val="0"/>
      <w:divBdr>
        <w:top w:val="none" w:sz="0" w:space="0" w:color="auto"/>
        <w:left w:val="none" w:sz="0" w:space="0" w:color="auto"/>
        <w:bottom w:val="none" w:sz="0" w:space="0" w:color="auto"/>
        <w:right w:val="none" w:sz="0" w:space="0" w:color="auto"/>
      </w:divBdr>
    </w:div>
    <w:div w:id="2005012813">
      <w:bodyDiv w:val="1"/>
      <w:marLeft w:val="0"/>
      <w:marRight w:val="0"/>
      <w:marTop w:val="0"/>
      <w:marBottom w:val="0"/>
      <w:divBdr>
        <w:top w:val="none" w:sz="0" w:space="0" w:color="auto"/>
        <w:left w:val="none" w:sz="0" w:space="0" w:color="auto"/>
        <w:bottom w:val="none" w:sz="0" w:space="0" w:color="auto"/>
        <w:right w:val="none" w:sz="0" w:space="0" w:color="auto"/>
      </w:divBdr>
      <w:divsChild>
        <w:div w:id="95711741">
          <w:marLeft w:val="0"/>
          <w:marRight w:val="0"/>
          <w:marTop w:val="0"/>
          <w:marBottom w:val="0"/>
          <w:divBdr>
            <w:top w:val="none" w:sz="0" w:space="0" w:color="auto"/>
            <w:left w:val="none" w:sz="0" w:space="0" w:color="auto"/>
            <w:bottom w:val="none" w:sz="0" w:space="0" w:color="auto"/>
            <w:right w:val="none" w:sz="0" w:space="0" w:color="auto"/>
          </w:divBdr>
        </w:div>
        <w:div w:id="143355968">
          <w:marLeft w:val="0"/>
          <w:marRight w:val="0"/>
          <w:marTop w:val="0"/>
          <w:marBottom w:val="0"/>
          <w:divBdr>
            <w:top w:val="none" w:sz="0" w:space="0" w:color="auto"/>
            <w:left w:val="none" w:sz="0" w:space="0" w:color="auto"/>
            <w:bottom w:val="none" w:sz="0" w:space="0" w:color="auto"/>
            <w:right w:val="none" w:sz="0" w:space="0" w:color="auto"/>
          </w:divBdr>
        </w:div>
        <w:div w:id="241454848">
          <w:marLeft w:val="0"/>
          <w:marRight w:val="0"/>
          <w:marTop w:val="0"/>
          <w:marBottom w:val="0"/>
          <w:divBdr>
            <w:top w:val="none" w:sz="0" w:space="0" w:color="auto"/>
            <w:left w:val="none" w:sz="0" w:space="0" w:color="auto"/>
            <w:bottom w:val="none" w:sz="0" w:space="0" w:color="auto"/>
            <w:right w:val="none" w:sz="0" w:space="0" w:color="auto"/>
          </w:divBdr>
        </w:div>
        <w:div w:id="333148481">
          <w:marLeft w:val="0"/>
          <w:marRight w:val="0"/>
          <w:marTop w:val="0"/>
          <w:marBottom w:val="0"/>
          <w:divBdr>
            <w:top w:val="none" w:sz="0" w:space="0" w:color="auto"/>
            <w:left w:val="none" w:sz="0" w:space="0" w:color="auto"/>
            <w:bottom w:val="none" w:sz="0" w:space="0" w:color="auto"/>
            <w:right w:val="none" w:sz="0" w:space="0" w:color="auto"/>
          </w:divBdr>
        </w:div>
        <w:div w:id="363143657">
          <w:marLeft w:val="0"/>
          <w:marRight w:val="0"/>
          <w:marTop w:val="0"/>
          <w:marBottom w:val="0"/>
          <w:divBdr>
            <w:top w:val="none" w:sz="0" w:space="0" w:color="auto"/>
            <w:left w:val="none" w:sz="0" w:space="0" w:color="auto"/>
            <w:bottom w:val="none" w:sz="0" w:space="0" w:color="auto"/>
            <w:right w:val="none" w:sz="0" w:space="0" w:color="auto"/>
          </w:divBdr>
        </w:div>
        <w:div w:id="422071179">
          <w:marLeft w:val="0"/>
          <w:marRight w:val="0"/>
          <w:marTop w:val="0"/>
          <w:marBottom w:val="0"/>
          <w:divBdr>
            <w:top w:val="none" w:sz="0" w:space="0" w:color="auto"/>
            <w:left w:val="none" w:sz="0" w:space="0" w:color="auto"/>
            <w:bottom w:val="none" w:sz="0" w:space="0" w:color="auto"/>
            <w:right w:val="none" w:sz="0" w:space="0" w:color="auto"/>
          </w:divBdr>
        </w:div>
        <w:div w:id="621032607">
          <w:marLeft w:val="0"/>
          <w:marRight w:val="0"/>
          <w:marTop w:val="0"/>
          <w:marBottom w:val="0"/>
          <w:divBdr>
            <w:top w:val="none" w:sz="0" w:space="0" w:color="auto"/>
            <w:left w:val="none" w:sz="0" w:space="0" w:color="auto"/>
            <w:bottom w:val="none" w:sz="0" w:space="0" w:color="auto"/>
            <w:right w:val="none" w:sz="0" w:space="0" w:color="auto"/>
          </w:divBdr>
        </w:div>
        <w:div w:id="957177053">
          <w:marLeft w:val="0"/>
          <w:marRight w:val="0"/>
          <w:marTop w:val="0"/>
          <w:marBottom w:val="0"/>
          <w:divBdr>
            <w:top w:val="none" w:sz="0" w:space="0" w:color="auto"/>
            <w:left w:val="none" w:sz="0" w:space="0" w:color="auto"/>
            <w:bottom w:val="none" w:sz="0" w:space="0" w:color="auto"/>
            <w:right w:val="none" w:sz="0" w:space="0" w:color="auto"/>
          </w:divBdr>
        </w:div>
        <w:div w:id="969282583">
          <w:marLeft w:val="0"/>
          <w:marRight w:val="0"/>
          <w:marTop w:val="0"/>
          <w:marBottom w:val="0"/>
          <w:divBdr>
            <w:top w:val="none" w:sz="0" w:space="0" w:color="auto"/>
            <w:left w:val="none" w:sz="0" w:space="0" w:color="auto"/>
            <w:bottom w:val="none" w:sz="0" w:space="0" w:color="auto"/>
            <w:right w:val="none" w:sz="0" w:space="0" w:color="auto"/>
          </w:divBdr>
        </w:div>
        <w:div w:id="973172883">
          <w:marLeft w:val="0"/>
          <w:marRight w:val="0"/>
          <w:marTop w:val="0"/>
          <w:marBottom w:val="0"/>
          <w:divBdr>
            <w:top w:val="none" w:sz="0" w:space="0" w:color="auto"/>
            <w:left w:val="none" w:sz="0" w:space="0" w:color="auto"/>
            <w:bottom w:val="none" w:sz="0" w:space="0" w:color="auto"/>
            <w:right w:val="none" w:sz="0" w:space="0" w:color="auto"/>
          </w:divBdr>
        </w:div>
        <w:div w:id="992371131">
          <w:marLeft w:val="0"/>
          <w:marRight w:val="0"/>
          <w:marTop w:val="0"/>
          <w:marBottom w:val="0"/>
          <w:divBdr>
            <w:top w:val="none" w:sz="0" w:space="0" w:color="auto"/>
            <w:left w:val="none" w:sz="0" w:space="0" w:color="auto"/>
            <w:bottom w:val="none" w:sz="0" w:space="0" w:color="auto"/>
            <w:right w:val="none" w:sz="0" w:space="0" w:color="auto"/>
          </w:divBdr>
        </w:div>
        <w:div w:id="1039664816">
          <w:marLeft w:val="0"/>
          <w:marRight w:val="0"/>
          <w:marTop w:val="0"/>
          <w:marBottom w:val="0"/>
          <w:divBdr>
            <w:top w:val="none" w:sz="0" w:space="0" w:color="auto"/>
            <w:left w:val="none" w:sz="0" w:space="0" w:color="auto"/>
            <w:bottom w:val="none" w:sz="0" w:space="0" w:color="auto"/>
            <w:right w:val="none" w:sz="0" w:space="0" w:color="auto"/>
          </w:divBdr>
        </w:div>
        <w:div w:id="1143349089">
          <w:marLeft w:val="0"/>
          <w:marRight w:val="0"/>
          <w:marTop w:val="0"/>
          <w:marBottom w:val="0"/>
          <w:divBdr>
            <w:top w:val="none" w:sz="0" w:space="0" w:color="auto"/>
            <w:left w:val="none" w:sz="0" w:space="0" w:color="auto"/>
            <w:bottom w:val="none" w:sz="0" w:space="0" w:color="auto"/>
            <w:right w:val="none" w:sz="0" w:space="0" w:color="auto"/>
          </w:divBdr>
        </w:div>
        <w:div w:id="1368986325">
          <w:marLeft w:val="0"/>
          <w:marRight w:val="0"/>
          <w:marTop w:val="0"/>
          <w:marBottom w:val="0"/>
          <w:divBdr>
            <w:top w:val="none" w:sz="0" w:space="0" w:color="auto"/>
            <w:left w:val="none" w:sz="0" w:space="0" w:color="auto"/>
            <w:bottom w:val="none" w:sz="0" w:space="0" w:color="auto"/>
            <w:right w:val="none" w:sz="0" w:space="0" w:color="auto"/>
          </w:divBdr>
        </w:div>
        <w:div w:id="1468858882">
          <w:marLeft w:val="0"/>
          <w:marRight w:val="0"/>
          <w:marTop w:val="0"/>
          <w:marBottom w:val="0"/>
          <w:divBdr>
            <w:top w:val="none" w:sz="0" w:space="0" w:color="auto"/>
            <w:left w:val="none" w:sz="0" w:space="0" w:color="auto"/>
            <w:bottom w:val="none" w:sz="0" w:space="0" w:color="auto"/>
            <w:right w:val="none" w:sz="0" w:space="0" w:color="auto"/>
          </w:divBdr>
        </w:div>
        <w:div w:id="1493177750">
          <w:marLeft w:val="0"/>
          <w:marRight w:val="0"/>
          <w:marTop w:val="0"/>
          <w:marBottom w:val="0"/>
          <w:divBdr>
            <w:top w:val="none" w:sz="0" w:space="0" w:color="auto"/>
            <w:left w:val="none" w:sz="0" w:space="0" w:color="auto"/>
            <w:bottom w:val="none" w:sz="0" w:space="0" w:color="auto"/>
            <w:right w:val="none" w:sz="0" w:space="0" w:color="auto"/>
          </w:divBdr>
        </w:div>
        <w:div w:id="1585722048">
          <w:marLeft w:val="0"/>
          <w:marRight w:val="0"/>
          <w:marTop w:val="0"/>
          <w:marBottom w:val="0"/>
          <w:divBdr>
            <w:top w:val="none" w:sz="0" w:space="0" w:color="auto"/>
            <w:left w:val="none" w:sz="0" w:space="0" w:color="auto"/>
            <w:bottom w:val="none" w:sz="0" w:space="0" w:color="auto"/>
            <w:right w:val="none" w:sz="0" w:space="0" w:color="auto"/>
          </w:divBdr>
        </w:div>
        <w:div w:id="1593274244">
          <w:marLeft w:val="0"/>
          <w:marRight w:val="0"/>
          <w:marTop w:val="0"/>
          <w:marBottom w:val="0"/>
          <w:divBdr>
            <w:top w:val="none" w:sz="0" w:space="0" w:color="auto"/>
            <w:left w:val="none" w:sz="0" w:space="0" w:color="auto"/>
            <w:bottom w:val="none" w:sz="0" w:space="0" w:color="auto"/>
            <w:right w:val="none" w:sz="0" w:space="0" w:color="auto"/>
          </w:divBdr>
        </w:div>
        <w:div w:id="1653093419">
          <w:marLeft w:val="0"/>
          <w:marRight w:val="0"/>
          <w:marTop w:val="0"/>
          <w:marBottom w:val="0"/>
          <w:divBdr>
            <w:top w:val="none" w:sz="0" w:space="0" w:color="auto"/>
            <w:left w:val="none" w:sz="0" w:space="0" w:color="auto"/>
            <w:bottom w:val="none" w:sz="0" w:space="0" w:color="auto"/>
            <w:right w:val="none" w:sz="0" w:space="0" w:color="auto"/>
          </w:divBdr>
        </w:div>
        <w:div w:id="1805855317">
          <w:marLeft w:val="0"/>
          <w:marRight w:val="0"/>
          <w:marTop w:val="0"/>
          <w:marBottom w:val="0"/>
          <w:divBdr>
            <w:top w:val="none" w:sz="0" w:space="0" w:color="auto"/>
            <w:left w:val="none" w:sz="0" w:space="0" w:color="auto"/>
            <w:bottom w:val="none" w:sz="0" w:space="0" w:color="auto"/>
            <w:right w:val="none" w:sz="0" w:space="0" w:color="auto"/>
          </w:divBdr>
        </w:div>
        <w:div w:id="1823890318">
          <w:marLeft w:val="0"/>
          <w:marRight w:val="0"/>
          <w:marTop w:val="0"/>
          <w:marBottom w:val="0"/>
          <w:divBdr>
            <w:top w:val="none" w:sz="0" w:space="0" w:color="auto"/>
            <w:left w:val="none" w:sz="0" w:space="0" w:color="auto"/>
            <w:bottom w:val="none" w:sz="0" w:space="0" w:color="auto"/>
            <w:right w:val="none" w:sz="0" w:space="0" w:color="auto"/>
          </w:divBdr>
        </w:div>
        <w:div w:id="1835488708">
          <w:marLeft w:val="0"/>
          <w:marRight w:val="0"/>
          <w:marTop w:val="0"/>
          <w:marBottom w:val="0"/>
          <w:divBdr>
            <w:top w:val="none" w:sz="0" w:space="0" w:color="auto"/>
            <w:left w:val="none" w:sz="0" w:space="0" w:color="auto"/>
            <w:bottom w:val="none" w:sz="0" w:space="0" w:color="auto"/>
            <w:right w:val="none" w:sz="0" w:space="0" w:color="auto"/>
          </w:divBdr>
        </w:div>
        <w:div w:id="1932542067">
          <w:marLeft w:val="0"/>
          <w:marRight w:val="0"/>
          <w:marTop w:val="0"/>
          <w:marBottom w:val="0"/>
          <w:divBdr>
            <w:top w:val="none" w:sz="0" w:space="0" w:color="auto"/>
            <w:left w:val="none" w:sz="0" w:space="0" w:color="auto"/>
            <w:bottom w:val="none" w:sz="0" w:space="0" w:color="auto"/>
            <w:right w:val="none" w:sz="0" w:space="0" w:color="auto"/>
          </w:divBdr>
        </w:div>
      </w:divsChild>
    </w:div>
    <w:div w:id="2019118034">
      <w:marLeft w:val="0"/>
      <w:marRight w:val="0"/>
      <w:marTop w:val="0"/>
      <w:marBottom w:val="0"/>
      <w:divBdr>
        <w:top w:val="none" w:sz="0" w:space="0" w:color="auto"/>
        <w:left w:val="none" w:sz="0" w:space="0" w:color="auto"/>
        <w:bottom w:val="none" w:sz="0" w:space="0" w:color="auto"/>
        <w:right w:val="none" w:sz="0" w:space="0" w:color="auto"/>
      </w:divBdr>
      <w:divsChild>
        <w:div w:id="1605770435">
          <w:marLeft w:val="0"/>
          <w:marRight w:val="0"/>
          <w:marTop w:val="0"/>
          <w:marBottom w:val="0"/>
          <w:divBdr>
            <w:top w:val="none" w:sz="0" w:space="0" w:color="auto"/>
            <w:left w:val="none" w:sz="0" w:space="0" w:color="auto"/>
            <w:bottom w:val="none" w:sz="0" w:space="0" w:color="auto"/>
            <w:right w:val="none" w:sz="0" w:space="0" w:color="auto"/>
          </w:divBdr>
        </w:div>
      </w:divsChild>
    </w:div>
    <w:div w:id="2046633710">
      <w:bodyDiv w:val="1"/>
      <w:marLeft w:val="0"/>
      <w:marRight w:val="0"/>
      <w:marTop w:val="0"/>
      <w:marBottom w:val="0"/>
      <w:divBdr>
        <w:top w:val="none" w:sz="0" w:space="0" w:color="auto"/>
        <w:left w:val="none" w:sz="0" w:space="0" w:color="auto"/>
        <w:bottom w:val="none" w:sz="0" w:space="0" w:color="auto"/>
        <w:right w:val="none" w:sz="0" w:space="0" w:color="auto"/>
      </w:divBdr>
    </w:div>
    <w:div w:id="2047871893">
      <w:bodyDiv w:val="1"/>
      <w:marLeft w:val="0"/>
      <w:marRight w:val="0"/>
      <w:marTop w:val="0"/>
      <w:marBottom w:val="0"/>
      <w:divBdr>
        <w:top w:val="none" w:sz="0" w:space="0" w:color="auto"/>
        <w:left w:val="none" w:sz="0" w:space="0" w:color="auto"/>
        <w:bottom w:val="none" w:sz="0" w:space="0" w:color="auto"/>
        <w:right w:val="none" w:sz="0" w:space="0" w:color="auto"/>
      </w:divBdr>
    </w:div>
    <w:div w:id="2061324228">
      <w:marLeft w:val="0"/>
      <w:marRight w:val="0"/>
      <w:marTop w:val="0"/>
      <w:marBottom w:val="0"/>
      <w:divBdr>
        <w:top w:val="none" w:sz="0" w:space="0" w:color="auto"/>
        <w:left w:val="none" w:sz="0" w:space="0" w:color="auto"/>
        <w:bottom w:val="none" w:sz="0" w:space="0" w:color="auto"/>
        <w:right w:val="none" w:sz="0" w:space="0" w:color="auto"/>
      </w:divBdr>
      <w:divsChild>
        <w:div w:id="692847085">
          <w:marLeft w:val="0"/>
          <w:marRight w:val="0"/>
          <w:marTop w:val="0"/>
          <w:marBottom w:val="0"/>
          <w:divBdr>
            <w:top w:val="none" w:sz="0" w:space="0" w:color="auto"/>
            <w:left w:val="none" w:sz="0" w:space="0" w:color="auto"/>
            <w:bottom w:val="none" w:sz="0" w:space="0" w:color="auto"/>
            <w:right w:val="none" w:sz="0" w:space="0" w:color="auto"/>
          </w:divBdr>
        </w:div>
      </w:divsChild>
    </w:div>
    <w:div w:id="2063819537">
      <w:bodyDiv w:val="1"/>
      <w:marLeft w:val="0"/>
      <w:marRight w:val="0"/>
      <w:marTop w:val="0"/>
      <w:marBottom w:val="0"/>
      <w:divBdr>
        <w:top w:val="none" w:sz="0" w:space="0" w:color="auto"/>
        <w:left w:val="none" w:sz="0" w:space="0" w:color="auto"/>
        <w:bottom w:val="none" w:sz="0" w:space="0" w:color="auto"/>
        <w:right w:val="none" w:sz="0" w:space="0" w:color="auto"/>
      </w:divBdr>
    </w:div>
    <w:div w:id="2079787437">
      <w:marLeft w:val="0"/>
      <w:marRight w:val="0"/>
      <w:marTop w:val="0"/>
      <w:marBottom w:val="0"/>
      <w:divBdr>
        <w:top w:val="none" w:sz="0" w:space="0" w:color="auto"/>
        <w:left w:val="none" w:sz="0" w:space="0" w:color="auto"/>
        <w:bottom w:val="none" w:sz="0" w:space="0" w:color="auto"/>
        <w:right w:val="none" w:sz="0" w:space="0" w:color="auto"/>
      </w:divBdr>
      <w:divsChild>
        <w:div w:id="755714974">
          <w:marLeft w:val="0"/>
          <w:marRight w:val="0"/>
          <w:marTop w:val="0"/>
          <w:marBottom w:val="0"/>
          <w:divBdr>
            <w:top w:val="none" w:sz="0" w:space="0" w:color="auto"/>
            <w:left w:val="none" w:sz="0" w:space="0" w:color="auto"/>
            <w:bottom w:val="none" w:sz="0" w:space="0" w:color="auto"/>
            <w:right w:val="none" w:sz="0" w:space="0" w:color="auto"/>
          </w:divBdr>
        </w:div>
      </w:divsChild>
    </w:div>
    <w:div w:id="2090885078">
      <w:marLeft w:val="0"/>
      <w:marRight w:val="0"/>
      <w:marTop w:val="0"/>
      <w:marBottom w:val="0"/>
      <w:divBdr>
        <w:top w:val="none" w:sz="0" w:space="0" w:color="auto"/>
        <w:left w:val="none" w:sz="0" w:space="0" w:color="auto"/>
        <w:bottom w:val="none" w:sz="0" w:space="0" w:color="auto"/>
        <w:right w:val="none" w:sz="0" w:space="0" w:color="auto"/>
      </w:divBdr>
      <w:divsChild>
        <w:div w:id="1985814066">
          <w:marLeft w:val="0"/>
          <w:marRight w:val="0"/>
          <w:marTop w:val="0"/>
          <w:marBottom w:val="0"/>
          <w:divBdr>
            <w:top w:val="none" w:sz="0" w:space="0" w:color="auto"/>
            <w:left w:val="none" w:sz="0" w:space="0" w:color="auto"/>
            <w:bottom w:val="none" w:sz="0" w:space="0" w:color="auto"/>
            <w:right w:val="none" w:sz="0" w:space="0" w:color="auto"/>
          </w:divBdr>
        </w:div>
      </w:divsChild>
    </w:div>
    <w:div w:id="2110853296">
      <w:marLeft w:val="0"/>
      <w:marRight w:val="0"/>
      <w:marTop w:val="0"/>
      <w:marBottom w:val="0"/>
      <w:divBdr>
        <w:top w:val="none" w:sz="0" w:space="0" w:color="auto"/>
        <w:left w:val="none" w:sz="0" w:space="0" w:color="auto"/>
        <w:bottom w:val="none" w:sz="0" w:space="0" w:color="auto"/>
        <w:right w:val="none" w:sz="0" w:space="0" w:color="auto"/>
      </w:divBdr>
      <w:divsChild>
        <w:div w:id="216818798">
          <w:marLeft w:val="0"/>
          <w:marRight w:val="0"/>
          <w:marTop w:val="0"/>
          <w:marBottom w:val="0"/>
          <w:divBdr>
            <w:top w:val="none" w:sz="0" w:space="0" w:color="auto"/>
            <w:left w:val="none" w:sz="0" w:space="0" w:color="auto"/>
            <w:bottom w:val="none" w:sz="0" w:space="0" w:color="auto"/>
            <w:right w:val="none" w:sz="0" w:space="0" w:color="auto"/>
          </w:divBdr>
        </w:div>
      </w:divsChild>
    </w:div>
    <w:div w:id="2112317534">
      <w:marLeft w:val="0"/>
      <w:marRight w:val="0"/>
      <w:marTop w:val="0"/>
      <w:marBottom w:val="0"/>
      <w:divBdr>
        <w:top w:val="none" w:sz="0" w:space="0" w:color="auto"/>
        <w:left w:val="none" w:sz="0" w:space="0" w:color="auto"/>
        <w:bottom w:val="none" w:sz="0" w:space="0" w:color="auto"/>
        <w:right w:val="none" w:sz="0" w:space="0" w:color="auto"/>
      </w:divBdr>
      <w:divsChild>
        <w:div w:id="89550605">
          <w:marLeft w:val="0"/>
          <w:marRight w:val="0"/>
          <w:marTop w:val="0"/>
          <w:marBottom w:val="0"/>
          <w:divBdr>
            <w:top w:val="none" w:sz="0" w:space="0" w:color="auto"/>
            <w:left w:val="none" w:sz="0" w:space="0" w:color="auto"/>
            <w:bottom w:val="none" w:sz="0" w:space="0" w:color="auto"/>
            <w:right w:val="none" w:sz="0" w:space="0" w:color="auto"/>
          </w:divBdr>
        </w:div>
      </w:divsChild>
    </w:div>
    <w:div w:id="2145347121">
      <w:marLeft w:val="0"/>
      <w:marRight w:val="0"/>
      <w:marTop w:val="0"/>
      <w:marBottom w:val="0"/>
      <w:divBdr>
        <w:top w:val="none" w:sz="0" w:space="0" w:color="auto"/>
        <w:left w:val="none" w:sz="0" w:space="0" w:color="auto"/>
        <w:bottom w:val="none" w:sz="0" w:space="0" w:color="auto"/>
        <w:right w:val="none" w:sz="0" w:space="0" w:color="auto"/>
      </w:divBdr>
      <w:divsChild>
        <w:div w:id="1369722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de\OneDrive\Documents\Custom%20Office%20Templates\ENSF614%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8BACC0CB0C674409F86BAA8858C9FDD" ma:contentTypeVersion="9" ma:contentTypeDescription="Create a new document." ma:contentTypeScope="" ma:versionID="1fda8107056e27f4e3523ba7e9bddbef">
  <xsd:schema xmlns:xsd="http://www.w3.org/2001/XMLSchema" xmlns:xs="http://www.w3.org/2001/XMLSchema" xmlns:p="http://schemas.microsoft.com/office/2006/metadata/properties" xmlns:ns3="d85ab47f-9ca0-46d0-8531-ff98ba2ded89" xmlns:ns4="5420d410-30a1-4872-a5ee-e49520b4fe8b" targetNamespace="http://schemas.microsoft.com/office/2006/metadata/properties" ma:root="true" ma:fieldsID="60745c7cf682e0e1f74cb2944f940d5d" ns3:_="" ns4:_="">
    <xsd:import namespace="d85ab47f-9ca0-46d0-8531-ff98ba2ded89"/>
    <xsd:import namespace="5420d410-30a1-4872-a5ee-e49520b4fe8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Details" minOccurs="0"/>
                <xsd:element ref="ns4:SharedWithUser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ab47f-9ca0-46d0-8531-ff98ba2ded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20d410-30a1-4872-a5ee-e49520b4fe8b" elementFormDefault="qualified">
    <xsd:import namespace="http://schemas.microsoft.com/office/2006/documentManagement/types"/>
    <xsd:import namespace="http://schemas.microsoft.com/office/infopath/2007/PartnerControls"/>
    <xsd:element name="SharedWithDetails" ma:index="14" nillable="true" ma:displayName="Shared With Details" ma:internalName="SharedWithDetails" ma:readOnly="true">
      <xsd:simpleType>
        <xsd:restriction base="dms:Note">
          <xsd:maxLength value="255"/>
        </xsd:restriction>
      </xsd:simple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F48D31-88D5-6B47-A35C-AF4AC98E68D2}">
  <ds:schemaRefs>
    <ds:schemaRef ds:uri="http://schemas.openxmlformats.org/officeDocument/2006/bibliography"/>
  </ds:schemaRefs>
</ds:datastoreItem>
</file>

<file path=customXml/itemProps2.xml><?xml version="1.0" encoding="utf-8"?>
<ds:datastoreItem xmlns:ds="http://schemas.openxmlformats.org/officeDocument/2006/customXml" ds:itemID="{ECB7E5AF-78F6-44C7-8CA5-C553157E55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ab47f-9ca0-46d0-8531-ff98ba2ded89"/>
    <ds:schemaRef ds:uri="5420d410-30a1-4872-a5ee-e49520b4fe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4464D5-2F95-401E-AA65-16F4152FC4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9D4106-67C7-456E-A8BA-9EDA613FC18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ENSF614 Template.dotx</Template>
  <TotalTime>6</TotalTime>
  <Pages>1</Pages>
  <Words>2419</Words>
  <Characters>13791</Characters>
  <Application>Microsoft Office Word</Application>
  <DocSecurity>0</DocSecurity>
  <Lines>114</Lines>
  <Paragraphs>32</Paragraphs>
  <ScaleCrop>false</ScaleCrop>
  <Manager>Pat Fenton</Manager>
  <Company>NovAtel Inc.</Company>
  <LinksUpToDate>false</LinksUpToDate>
  <CharactersWithSpaces>16178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Ah-Kiow</dc:creator>
  <cp:keywords/>
  <cp:lastModifiedBy>Amirabbas Abbaspour</cp:lastModifiedBy>
  <cp:revision>74</cp:revision>
  <cp:lastPrinted>2021-11-30T02:48:00Z</cp:lastPrinted>
  <dcterms:created xsi:type="dcterms:W3CDTF">2021-11-28T03:34:00Z</dcterms:created>
  <dcterms:modified xsi:type="dcterms:W3CDTF">2021-11-30T02:48:00Z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0x010100D8BACC0CB0C674409F86BAA8858C9FDD</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d4b16c29-8fe1-3cf2-ac5d-14692042044d</vt:lpwstr>
  </property>
  <property fmtid="{D5CDD505-2E9C-101B-9397-08002B2CF9AE}" pid="25" name="Mendeley Citation Style_1">
    <vt:lpwstr>http://www.zotero.org/styles/apa</vt:lpwstr>
  </property>
</Properties>
</file>